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0C988D" w14:textId="0382F02E" w:rsidR="00BD5448" w:rsidRDefault="006B24D0">
      <w:bookmarkStart w:id="0" w:name="_Hlk155023477"/>
      <w:bookmarkEnd w:i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610D76" w:rsidRPr="00D372F9" w:rsidRDefault="00610D76" w:rsidP="00A84E16">
                              <w:pPr>
                                <w:shd w:val="clear" w:color="auto" w:fill="3B3838" w:themeFill="background2" w:themeFillShade="40"/>
                                <w:ind w:left="0"/>
                                <w:jc w:val="center"/>
                                <w:rPr>
                                  <w:rFonts w:asciiTheme="majorHAnsi" w:hAnsiTheme="majorHAnsi"/>
                                  <w:color w:val="92D050"/>
                                  <w:sz w:val="96"/>
                                </w:rPr>
                              </w:pPr>
                              <w:r w:rsidRPr="00D372F9">
                                <w:rPr>
                                  <w:rFonts w:asciiTheme="majorHAnsi" w:hAnsiTheme="majorHAnsi"/>
                                  <w:color w:val="92D050"/>
                                  <w:sz w:val="96"/>
                                </w:rPr>
                                <w:t>GS Server</w:t>
                              </w:r>
                            </w:p>
                            <w:p w14:paraId="635BF345" w14:textId="77777777" w:rsidR="00610D76" w:rsidRPr="00D372F9" w:rsidRDefault="00610D76">
                              <w:pPr>
                                <w:rPr>
                                  <w:rFonts w:ascii="Segoe UI Light" w:hAnsi="Segoe UI Light"/>
                                  <w:color w:val="FFFFFF" w:themeColor="background1"/>
                                  <w:sz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0CAB7D4C" w:rsidR="00610D76" w:rsidRPr="00D372F9" w:rsidRDefault="00610D76" w:rsidP="00D372F9">
                              <w:pPr>
                                <w:rPr>
                                  <w:rFonts w:asciiTheme="majorHAnsi" w:hAnsiTheme="majorHAnsi"/>
                                  <w:color w:val="FFFFFF" w:themeColor="background1"/>
                                  <w:sz w:val="52"/>
                                </w:rPr>
                              </w:pPr>
                              <w:r w:rsidRPr="00D372F9">
                                <w:rPr>
                                  <w:rFonts w:asciiTheme="majorHAnsi" w:hAnsiTheme="majorHAnsi"/>
                                  <w:color w:val="FFFFFF" w:themeColor="background1"/>
                                  <w:sz w:val="52"/>
                                </w:rPr>
                                <w:br/>
                              </w:r>
                              <w:r w:rsidRPr="00D372F9">
                                <w:rPr>
                                  <w:rFonts w:asciiTheme="majorHAnsi" w:hAnsiTheme="majorHAnsi"/>
                                  <w:color w:val="FFFFFF" w:themeColor="background1"/>
                                  <w:sz w:val="24"/>
                                </w:rPr>
                                <w:t>This is a ASCOM Telescope simulator and SkyWatcher driver. GS Server includes ASCOM telescope driver support and the SkyWatcher Protocol for Synta mounts: EQ8, EQ8R, HDX110, AZ-EQ5GT, Sirius Pro AZ/EQ-G, AZ-EQ6GT, Orion Atlas Pro AZ/EQ-G, EQ6-R PRO, NEQ6, HEQ5, EQ5, EQ4, AzGTi</w:t>
                              </w:r>
                              <w:r w:rsidR="003855DB">
                                <w:rPr>
                                  <w:rFonts w:asciiTheme="majorHAnsi" w:eastAsiaTheme="majorEastAsia" w:hAnsiTheme="majorHAnsi" w:cstheme="majorBidi"/>
                                  <w:color w:val="FFFFFF" w:themeColor="background1"/>
                                  <w:sz w:val="24"/>
                                  <w:szCs w:val="24"/>
                                </w:rPr>
                                <w:t>, Star Discovery</w:t>
                              </w:r>
                              <w:r w:rsidRPr="00D372F9">
                                <w:rPr>
                                  <w:rFonts w:asciiTheme="majorHAnsi" w:hAnsiTheme="majorHAnsi"/>
                                  <w:color w:val="FFFFFF" w:themeColor="background1"/>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left:0;text-align:left;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">
                <v:rect id="Rectangle 388" o:spid="_x0000_s1027" style="position:absolute;width:65379;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" fillcolor="black [3213]" stroked="f" strokeweight=".5pt">
                  <v:textbox>
                    <w:txbxContent>
                      <w:p w14:paraId="463466E3" w14:textId="510165E5" w:rsidR="00610D76" w:rsidRPr="00D372F9" w:rsidRDefault="00610D76" w:rsidP="00A84E16">
                        <w:pPr>
                          <w:shd w:val="clear" w:color="auto" w:fill="3B3838" w:themeFill="background2" w:themeFillShade="40"/>
                          <w:ind w:left="0"/>
                          <w:jc w:val="center"/>
                          <w:rPr>
                            <w:rFonts w:asciiTheme="majorHAnsi" w:hAnsiTheme="majorHAnsi"/>
                            <w:color w:val="92D050"/>
                            <w:sz w:val="96"/>
                          </w:rPr>
                        </w:pPr>
                        <w:r w:rsidRPr="00D372F9">
                          <w:rPr>
                            <w:rFonts w:asciiTheme="majorHAnsi" w:hAnsiTheme="majorHAnsi"/>
                            <w:color w:val="92D050"/>
                            <w:sz w:val="96"/>
                          </w:rPr>
                          <w:t>GS Server</w:t>
                        </w:r>
                      </w:p>
                      <w:p w14:paraId="635BF345" w14:textId="77777777" w:rsidR="00610D76" w:rsidRPr="00D372F9" w:rsidRDefault="00610D76">
                        <w:pPr>
                          <w:rPr>
                            <w:rFonts w:ascii="Segoe UI Light" w:hAnsi="Segoe UI Light"/>
                            <w:color w:val="FFFFFF" w:themeColor="background1"/>
                            <w:sz w:val="96"/>
                          </w:rPr>
                        </w:pPr>
                      </w:p>
                    </w:txbxContent>
                  </v:textbox>
                </v:shape>
                <v:shape id="Text Box 2" o:spid="_x0000_s1029" type="#_x0000_t202" style="position:absolute;left:6626;top:63471;width:55996;height:2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1A3D23F3" w14:textId="0CAB7D4C" w:rsidR="00610D76" w:rsidRPr="00D372F9" w:rsidRDefault="00610D76" w:rsidP="00D372F9">
                        <w:pPr>
                          <w:rPr>
                            <w:rFonts w:asciiTheme="majorHAnsi" w:hAnsiTheme="majorHAnsi"/>
                            <w:color w:val="FFFFFF" w:themeColor="background1"/>
                            <w:sz w:val="52"/>
                          </w:rPr>
                        </w:pPr>
                        <w:r w:rsidRPr="00D372F9">
                          <w:rPr>
                            <w:rFonts w:asciiTheme="majorHAnsi" w:hAnsiTheme="majorHAnsi"/>
                            <w:color w:val="FFFFFF" w:themeColor="background1"/>
                            <w:sz w:val="52"/>
                          </w:rPr>
                          <w:br/>
                        </w:r>
                        <w:r w:rsidRPr="00D372F9">
                          <w:rPr>
                            <w:rFonts w:asciiTheme="majorHAnsi" w:hAnsiTheme="majorHAnsi"/>
                            <w:color w:val="FFFFFF" w:themeColor="background1"/>
                            <w:sz w:val="24"/>
                          </w:rPr>
                          <w:t>This is a ASCOM Telescope simulator and SkyWatcher driver. GS Server includes ASCOM telescope driver support and the SkyWatcher Protocol for Synta mounts: EQ8, EQ8R, HDX110, AZ-EQ5GT, Sirius Pro AZ/EQ-G, AZ-EQ6GT, Orion Atlas Pro AZ/EQ-G, EQ6-R PRO, NEQ6, HEQ5, EQ5, EQ4, AzGTi</w:t>
                        </w:r>
                        <w:r w:rsidR="003855DB">
                          <w:rPr>
                            <w:rFonts w:asciiTheme="majorHAnsi" w:eastAsiaTheme="majorEastAsia" w:hAnsiTheme="majorHAnsi" w:cstheme="majorBidi"/>
                            <w:color w:val="FFFFFF" w:themeColor="background1"/>
                            <w:sz w:val="24"/>
                            <w:szCs w:val="24"/>
                          </w:rPr>
                          <w:t>, Star Discovery</w:t>
                        </w:r>
                        <w:r w:rsidRPr="00D372F9">
                          <w:rPr>
                            <w:rFonts w:asciiTheme="majorHAnsi" w:hAnsiTheme="majorHAnsi"/>
                            <w:color w:val="FFFFFF" w:themeColor="background1"/>
                            <w:sz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rsidP="00D372F9">
          <w:r w:rsidRPr="00881A92">
            <w:rPr>
              <w:noProof/>
              <w:lang w:eastAsia="en-US"/>
            </w:rPr>
            <mc:AlternateContent>
              <mc:Choice Requires="wps">
                <w:drawing>
                  <wp:anchor distT="0" distB="0" distL="114300" distR="114300" simplePos="0" relativeHeight="251674624" behindDoc="0" locked="0" layoutInCell="1" allowOverlap="1" wp14:anchorId="4E44A7DB" wp14:editId="259717E6">
                    <wp:simplePos x="0" y="0"/>
                    <wp:positionH relativeFrom="margin">
                      <wp:align>right</wp:align>
                    </wp:positionH>
                    <wp:positionV relativeFrom="paragraph">
                      <wp:posOffset>1943735</wp:posOffset>
                    </wp:positionV>
                    <wp:extent cx="971550" cy="278295"/>
                    <wp:effectExtent l="0" t="0" r="0" b="7620"/>
                    <wp:wrapNone/>
                    <wp:docPr id="14" name="Text Box 14"/>
                    <wp:cNvGraphicFramePr/>
                    <a:graphic xmlns:a="http://schemas.openxmlformats.org/drawingml/2006/main">
                      <a:graphicData uri="http://schemas.microsoft.com/office/word/2010/wordprocessingShape">
                        <wps:wsp>
                          <wps:cNvSpPr txBox="1"/>
                          <wps:spPr>
                            <a:xfrm>
                              <a:off x="0" y="0"/>
                              <a:ext cx="971550" cy="278295"/>
                            </a:xfrm>
                            <a:prstGeom prst="rect">
                              <a:avLst/>
                            </a:prstGeom>
                            <a:solidFill>
                              <a:schemeClr val="tx1">
                                <a:lumMod val="75000"/>
                                <a:lumOff val="25000"/>
                              </a:schemeClr>
                            </a:solidFill>
                            <a:ln w="6350">
                              <a:noFill/>
                            </a:ln>
                            <a:effectLst/>
                          </wps:spPr>
                          <wps:txbx>
                            <w:txbxContent>
                              <w:p w14:paraId="38210A97" w14:textId="51F95EF2" w:rsidR="00610D76" w:rsidRPr="00D372F9" w:rsidRDefault="00610D76" w:rsidP="00223261">
                                <w:pPr>
                                  <w:ind w:left="0"/>
                                  <w:rPr>
                                    <w:rFonts w:asciiTheme="majorHAnsi" w:hAnsiTheme="majorHAnsi"/>
                                    <w:color w:val="FFFFFF" w:themeColor="background1"/>
                                    <w:sz w:val="18"/>
                                  </w:rPr>
                                </w:pPr>
                                <w:r w:rsidRPr="00D372F9">
                                  <w:rPr>
                                    <w:rFonts w:asciiTheme="majorHAnsi" w:hAnsiTheme="majorHAnsi"/>
                                    <w:color w:val="FFFFFF" w:themeColor="background1"/>
                                    <w:sz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left:0;text-align:left;margin-left:25.3pt;margin-top:153.05pt;width:76.5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" fillcolor="#404040 [2429]" stroked="f" strokeweight=".5pt">
                    <v:textbox>
                      <w:txbxContent>
                        <w:p w14:paraId="38210A97" w14:textId="51F95EF2" w:rsidR="00610D76" w:rsidRPr="00D372F9" w:rsidRDefault="00610D76" w:rsidP="00223261">
                          <w:pPr>
                            <w:ind w:left="0"/>
                            <w:rPr>
                              <w:rFonts w:asciiTheme="majorHAnsi" w:hAnsiTheme="majorHAnsi"/>
                              <w:color w:val="FFFFFF" w:themeColor="background1"/>
                              <w:sz w:val="18"/>
                            </w:rPr>
                          </w:pPr>
                          <w:r w:rsidRPr="00D372F9">
                            <w:rPr>
                              <w:rFonts w:asciiTheme="majorHAnsi" w:hAnsiTheme="majorHAnsi"/>
                              <w:color w:val="FFFFFF" w:themeColor="background1"/>
                              <w:sz w:val="18"/>
                            </w:rPr>
                            <w:t>Rob Morgan</w:t>
                          </w:r>
                        </w:p>
                      </w:txbxContent>
                    </v:textbox>
                    <w10:wrap anchorx="margin"/>
                  </v:shape>
                </w:pict>
              </mc:Fallback>
            </mc:AlternateContent>
          </w:r>
          <w:r w:rsidR="005D28AB">
            <w:br w:type="page"/>
          </w:r>
        </w:p>
      </w:sdtContent>
    </w:sdt>
    <w:p w14:paraId="67F5A689" w14:textId="77777777" w:rsidR="00A84E16" w:rsidRDefault="00DF5FCE" w:rsidP="00EA497C">
      <w:pPr>
        <w:pStyle w:val="TOC1"/>
        <w:rPr>
          <w:noProof/>
        </w:rPr>
      </w:pPr>
      <w:bookmarkStart w:id="1" w:name="_Toc62017054"/>
      <w:r>
        <w:lastRenderedPageBreak/>
        <w:br/>
      </w:r>
      <w:r>
        <w:fldChar w:fldCharType="begin"/>
      </w:r>
      <w:r>
        <w:instrText xml:space="preserve"> TOC \o "1-1" \h \z \u </w:instrText>
      </w:r>
      <w:r>
        <w:fldChar w:fldCharType="separate"/>
      </w:r>
    </w:p>
    <w:p w14:paraId="4572E7A8" w14:textId="026EBBA4" w:rsidR="00A84E16" w:rsidRDefault="00000000">
      <w:pPr>
        <w:pStyle w:val="TOC1"/>
        <w:rPr>
          <w:noProof/>
          <w:color w:val="auto"/>
          <w:kern w:val="2"/>
          <w:lang w:val="en-GB" w:eastAsia="en-GB"/>
          <w14:ligatures w14:val="standardContextual"/>
        </w:rPr>
      </w:pPr>
      <w:hyperlink w:anchor="_Toc155026657" w:history="1">
        <w:r w:rsidR="00A84E16" w:rsidRPr="000A6E0F">
          <w:rPr>
            <w:rStyle w:val="Hyperlink"/>
            <w:noProof/>
          </w:rPr>
          <w:t>Overview</w:t>
        </w:r>
        <w:r w:rsidR="00A84E16">
          <w:rPr>
            <w:noProof/>
            <w:webHidden/>
          </w:rPr>
          <w:tab/>
        </w:r>
        <w:r w:rsidR="00A84E16">
          <w:rPr>
            <w:noProof/>
            <w:webHidden/>
          </w:rPr>
          <w:fldChar w:fldCharType="begin"/>
        </w:r>
        <w:r w:rsidR="00A84E16">
          <w:rPr>
            <w:noProof/>
            <w:webHidden/>
          </w:rPr>
          <w:instrText xml:space="preserve"> PAGEREF _Toc155026657 \h </w:instrText>
        </w:r>
        <w:r w:rsidR="00A84E16">
          <w:rPr>
            <w:noProof/>
            <w:webHidden/>
          </w:rPr>
        </w:r>
        <w:r w:rsidR="00A84E16">
          <w:rPr>
            <w:noProof/>
            <w:webHidden/>
          </w:rPr>
          <w:fldChar w:fldCharType="separate"/>
        </w:r>
        <w:r w:rsidR="00A84E16">
          <w:rPr>
            <w:noProof/>
            <w:webHidden/>
          </w:rPr>
          <w:t>2</w:t>
        </w:r>
        <w:r w:rsidR="00A84E16">
          <w:rPr>
            <w:noProof/>
            <w:webHidden/>
          </w:rPr>
          <w:fldChar w:fldCharType="end"/>
        </w:r>
      </w:hyperlink>
    </w:p>
    <w:p w14:paraId="642DE834" w14:textId="6D8C1BDF" w:rsidR="00A84E16" w:rsidRDefault="00000000">
      <w:pPr>
        <w:pStyle w:val="TOC1"/>
        <w:rPr>
          <w:noProof/>
          <w:color w:val="auto"/>
          <w:kern w:val="2"/>
          <w:lang w:val="en-GB" w:eastAsia="en-GB"/>
          <w14:ligatures w14:val="standardContextual"/>
        </w:rPr>
      </w:pPr>
      <w:hyperlink w:anchor="_Toc155026658" w:history="1">
        <w:r w:rsidR="00A84E16" w:rsidRPr="000A6E0F">
          <w:rPr>
            <w:rStyle w:val="Hyperlink"/>
            <w:noProof/>
          </w:rPr>
          <w:t>1. Quick Start</w:t>
        </w:r>
        <w:r w:rsidR="00A84E16">
          <w:rPr>
            <w:noProof/>
            <w:webHidden/>
          </w:rPr>
          <w:tab/>
        </w:r>
        <w:r w:rsidR="00A84E16">
          <w:rPr>
            <w:noProof/>
            <w:webHidden/>
          </w:rPr>
          <w:fldChar w:fldCharType="begin"/>
        </w:r>
        <w:r w:rsidR="00A84E16">
          <w:rPr>
            <w:noProof/>
            <w:webHidden/>
          </w:rPr>
          <w:instrText xml:space="preserve"> PAGEREF _Toc155026658 \h </w:instrText>
        </w:r>
        <w:r w:rsidR="00A84E16">
          <w:rPr>
            <w:noProof/>
            <w:webHidden/>
          </w:rPr>
        </w:r>
        <w:r w:rsidR="00A84E16">
          <w:rPr>
            <w:noProof/>
            <w:webHidden/>
          </w:rPr>
          <w:fldChar w:fldCharType="separate"/>
        </w:r>
        <w:r w:rsidR="00A84E16">
          <w:rPr>
            <w:noProof/>
            <w:webHidden/>
          </w:rPr>
          <w:t>2</w:t>
        </w:r>
        <w:r w:rsidR="00A84E16">
          <w:rPr>
            <w:noProof/>
            <w:webHidden/>
          </w:rPr>
          <w:fldChar w:fldCharType="end"/>
        </w:r>
      </w:hyperlink>
    </w:p>
    <w:p w14:paraId="5031FA5E" w14:textId="110E2FC1" w:rsidR="00A84E16" w:rsidRDefault="00000000">
      <w:pPr>
        <w:pStyle w:val="TOC1"/>
        <w:rPr>
          <w:noProof/>
          <w:color w:val="auto"/>
          <w:kern w:val="2"/>
          <w:lang w:val="en-GB" w:eastAsia="en-GB"/>
          <w14:ligatures w14:val="standardContextual"/>
        </w:rPr>
      </w:pPr>
      <w:hyperlink w:anchor="_Toc155026659" w:history="1">
        <w:r w:rsidR="00A84E16" w:rsidRPr="000A6E0F">
          <w:rPr>
            <w:rStyle w:val="Hyperlink"/>
            <w:noProof/>
          </w:rPr>
          <w:t>2. Requirements</w:t>
        </w:r>
        <w:r w:rsidR="00A84E16">
          <w:rPr>
            <w:noProof/>
            <w:webHidden/>
          </w:rPr>
          <w:tab/>
        </w:r>
        <w:r w:rsidR="00A84E16">
          <w:rPr>
            <w:noProof/>
            <w:webHidden/>
          </w:rPr>
          <w:fldChar w:fldCharType="begin"/>
        </w:r>
        <w:r w:rsidR="00A84E16">
          <w:rPr>
            <w:noProof/>
            <w:webHidden/>
          </w:rPr>
          <w:instrText xml:space="preserve"> PAGEREF _Toc155026659 \h </w:instrText>
        </w:r>
        <w:r w:rsidR="00A84E16">
          <w:rPr>
            <w:noProof/>
            <w:webHidden/>
          </w:rPr>
        </w:r>
        <w:r w:rsidR="00A84E16">
          <w:rPr>
            <w:noProof/>
            <w:webHidden/>
          </w:rPr>
          <w:fldChar w:fldCharType="separate"/>
        </w:r>
        <w:r w:rsidR="00A84E16">
          <w:rPr>
            <w:noProof/>
            <w:webHidden/>
          </w:rPr>
          <w:t>3</w:t>
        </w:r>
        <w:r w:rsidR="00A84E16">
          <w:rPr>
            <w:noProof/>
            <w:webHidden/>
          </w:rPr>
          <w:fldChar w:fldCharType="end"/>
        </w:r>
      </w:hyperlink>
    </w:p>
    <w:p w14:paraId="285EBC12" w14:textId="512EECAD" w:rsidR="00A84E16" w:rsidRDefault="00000000">
      <w:pPr>
        <w:pStyle w:val="TOC1"/>
        <w:rPr>
          <w:noProof/>
          <w:color w:val="auto"/>
          <w:kern w:val="2"/>
          <w:lang w:val="en-GB" w:eastAsia="en-GB"/>
          <w14:ligatures w14:val="standardContextual"/>
        </w:rPr>
      </w:pPr>
      <w:hyperlink w:anchor="_Toc155026660" w:history="1">
        <w:r w:rsidR="00A84E16" w:rsidRPr="000A6E0F">
          <w:rPr>
            <w:rStyle w:val="Hyperlink"/>
            <w:noProof/>
          </w:rPr>
          <w:t>3. Installation</w:t>
        </w:r>
        <w:r w:rsidR="00A84E16">
          <w:rPr>
            <w:noProof/>
            <w:webHidden/>
          </w:rPr>
          <w:tab/>
        </w:r>
        <w:r w:rsidR="00A84E16">
          <w:rPr>
            <w:noProof/>
            <w:webHidden/>
          </w:rPr>
          <w:fldChar w:fldCharType="begin"/>
        </w:r>
        <w:r w:rsidR="00A84E16">
          <w:rPr>
            <w:noProof/>
            <w:webHidden/>
          </w:rPr>
          <w:instrText xml:space="preserve"> PAGEREF _Toc155026660 \h </w:instrText>
        </w:r>
        <w:r w:rsidR="00A84E16">
          <w:rPr>
            <w:noProof/>
            <w:webHidden/>
          </w:rPr>
        </w:r>
        <w:r w:rsidR="00A84E16">
          <w:rPr>
            <w:noProof/>
            <w:webHidden/>
          </w:rPr>
          <w:fldChar w:fldCharType="separate"/>
        </w:r>
        <w:r w:rsidR="00A84E16">
          <w:rPr>
            <w:noProof/>
            <w:webHidden/>
          </w:rPr>
          <w:t>3</w:t>
        </w:r>
        <w:r w:rsidR="00A84E16">
          <w:rPr>
            <w:noProof/>
            <w:webHidden/>
          </w:rPr>
          <w:fldChar w:fldCharType="end"/>
        </w:r>
      </w:hyperlink>
    </w:p>
    <w:p w14:paraId="5561C2CC" w14:textId="528EE947" w:rsidR="00A84E16" w:rsidRDefault="00000000">
      <w:pPr>
        <w:pStyle w:val="TOC1"/>
        <w:rPr>
          <w:noProof/>
          <w:color w:val="auto"/>
          <w:kern w:val="2"/>
          <w:lang w:val="en-GB" w:eastAsia="en-GB"/>
          <w14:ligatures w14:val="standardContextual"/>
        </w:rPr>
      </w:pPr>
      <w:hyperlink w:anchor="_Toc155026661" w:history="1">
        <w:r w:rsidR="00A84E16" w:rsidRPr="000A6E0F">
          <w:rPr>
            <w:rStyle w:val="Hyperlink"/>
            <w:noProof/>
          </w:rPr>
          <w:t>4. Running GSS</w:t>
        </w:r>
        <w:r w:rsidR="00A84E16">
          <w:rPr>
            <w:noProof/>
            <w:webHidden/>
          </w:rPr>
          <w:tab/>
        </w:r>
        <w:r w:rsidR="00A84E16">
          <w:rPr>
            <w:noProof/>
            <w:webHidden/>
          </w:rPr>
          <w:fldChar w:fldCharType="begin"/>
        </w:r>
        <w:r w:rsidR="00A84E16">
          <w:rPr>
            <w:noProof/>
            <w:webHidden/>
          </w:rPr>
          <w:instrText xml:space="preserve"> PAGEREF _Toc155026661 \h </w:instrText>
        </w:r>
        <w:r w:rsidR="00A84E16">
          <w:rPr>
            <w:noProof/>
            <w:webHidden/>
          </w:rPr>
        </w:r>
        <w:r w:rsidR="00A84E16">
          <w:rPr>
            <w:noProof/>
            <w:webHidden/>
          </w:rPr>
          <w:fldChar w:fldCharType="separate"/>
        </w:r>
        <w:r w:rsidR="00A84E16">
          <w:rPr>
            <w:noProof/>
            <w:webHidden/>
          </w:rPr>
          <w:t>4</w:t>
        </w:r>
        <w:r w:rsidR="00A84E16">
          <w:rPr>
            <w:noProof/>
            <w:webHidden/>
          </w:rPr>
          <w:fldChar w:fldCharType="end"/>
        </w:r>
      </w:hyperlink>
    </w:p>
    <w:p w14:paraId="227AF828" w14:textId="428EF408" w:rsidR="00A84E16" w:rsidRDefault="00000000">
      <w:pPr>
        <w:pStyle w:val="TOC1"/>
        <w:rPr>
          <w:noProof/>
          <w:color w:val="auto"/>
          <w:kern w:val="2"/>
          <w:lang w:val="en-GB" w:eastAsia="en-GB"/>
          <w14:ligatures w14:val="standardContextual"/>
        </w:rPr>
      </w:pPr>
      <w:hyperlink w:anchor="_Toc155026662" w:history="1">
        <w:r w:rsidR="00A84E16" w:rsidRPr="000A6E0F">
          <w:rPr>
            <w:rStyle w:val="Hyperlink"/>
            <w:noProof/>
          </w:rPr>
          <w:t>5. Main Window</w:t>
        </w:r>
        <w:r w:rsidR="00A84E16">
          <w:rPr>
            <w:noProof/>
            <w:webHidden/>
          </w:rPr>
          <w:tab/>
        </w:r>
        <w:r w:rsidR="00A84E16">
          <w:rPr>
            <w:noProof/>
            <w:webHidden/>
          </w:rPr>
          <w:fldChar w:fldCharType="begin"/>
        </w:r>
        <w:r w:rsidR="00A84E16">
          <w:rPr>
            <w:noProof/>
            <w:webHidden/>
          </w:rPr>
          <w:instrText xml:space="preserve"> PAGEREF _Toc155026662 \h </w:instrText>
        </w:r>
        <w:r w:rsidR="00A84E16">
          <w:rPr>
            <w:noProof/>
            <w:webHidden/>
          </w:rPr>
        </w:r>
        <w:r w:rsidR="00A84E16">
          <w:rPr>
            <w:noProof/>
            <w:webHidden/>
          </w:rPr>
          <w:fldChar w:fldCharType="separate"/>
        </w:r>
        <w:r w:rsidR="00A84E16">
          <w:rPr>
            <w:noProof/>
            <w:webHidden/>
          </w:rPr>
          <w:t>5</w:t>
        </w:r>
        <w:r w:rsidR="00A84E16">
          <w:rPr>
            <w:noProof/>
            <w:webHidden/>
          </w:rPr>
          <w:fldChar w:fldCharType="end"/>
        </w:r>
      </w:hyperlink>
    </w:p>
    <w:p w14:paraId="628EED85" w14:textId="286CD4A5" w:rsidR="00A84E16" w:rsidRDefault="00000000">
      <w:pPr>
        <w:pStyle w:val="TOC1"/>
        <w:rPr>
          <w:noProof/>
          <w:color w:val="auto"/>
          <w:kern w:val="2"/>
          <w:lang w:val="en-GB" w:eastAsia="en-GB"/>
          <w14:ligatures w14:val="standardContextual"/>
        </w:rPr>
      </w:pPr>
      <w:hyperlink w:anchor="_Toc155026663" w:history="1">
        <w:r w:rsidR="00A84E16" w:rsidRPr="000A6E0F">
          <w:rPr>
            <w:rStyle w:val="Hyperlink"/>
            <w:noProof/>
          </w:rPr>
          <w:t>6. Option Settings</w:t>
        </w:r>
        <w:r w:rsidR="00A84E16">
          <w:rPr>
            <w:noProof/>
            <w:webHidden/>
          </w:rPr>
          <w:tab/>
        </w:r>
        <w:r w:rsidR="00A84E16">
          <w:rPr>
            <w:noProof/>
            <w:webHidden/>
          </w:rPr>
          <w:fldChar w:fldCharType="begin"/>
        </w:r>
        <w:r w:rsidR="00A84E16">
          <w:rPr>
            <w:noProof/>
            <w:webHidden/>
          </w:rPr>
          <w:instrText xml:space="preserve"> PAGEREF _Toc155026663 \h </w:instrText>
        </w:r>
        <w:r w:rsidR="00A84E16">
          <w:rPr>
            <w:noProof/>
            <w:webHidden/>
          </w:rPr>
        </w:r>
        <w:r w:rsidR="00A84E16">
          <w:rPr>
            <w:noProof/>
            <w:webHidden/>
          </w:rPr>
          <w:fldChar w:fldCharType="separate"/>
        </w:r>
        <w:r w:rsidR="00A84E16">
          <w:rPr>
            <w:noProof/>
            <w:webHidden/>
          </w:rPr>
          <w:t>21</w:t>
        </w:r>
        <w:r w:rsidR="00A84E16">
          <w:rPr>
            <w:noProof/>
            <w:webHidden/>
          </w:rPr>
          <w:fldChar w:fldCharType="end"/>
        </w:r>
      </w:hyperlink>
    </w:p>
    <w:p w14:paraId="203B031A" w14:textId="055D772D" w:rsidR="00A84E16" w:rsidRDefault="00000000">
      <w:pPr>
        <w:pStyle w:val="TOC1"/>
        <w:rPr>
          <w:noProof/>
          <w:color w:val="auto"/>
          <w:kern w:val="2"/>
          <w:lang w:val="en-GB" w:eastAsia="en-GB"/>
          <w14:ligatures w14:val="standardContextual"/>
        </w:rPr>
      </w:pPr>
      <w:hyperlink w:anchor="_Toc155026664" w:history="1">
        <w:r w:rsidR="00A84E16" w:rsidRPr="000A6E0F">
          <w:rPr>
            <w:rStyle w:val="Hyperlink"/>
            <w:noProof/>
          </w:rPr>
          <w:t>7. Log Files</w:t>
        </w:r>
        <w:r w:rsidR="00A84E16">
          <w:rPr>
            <w:noProof/>
            <w:webHidden/>
          </w:rPr>
          <w:tab/>
        </w:r>
        <w:r w:rsidR="00A84E16">
          <w:rPr>
            <w:noProof/>
            <w:webHidden/>
          </w:rPr>
          <w:fldChar w:fldCharType="begin"/>
        </w:r>
        <w:r w:rsidR="00A84E16">
          <w:rPr>
            <w:noProof/>
            <w:webHidden/>
          </w:rPr>
          <w:instrText xml:space="preserve"> PAGEREF _Toc155026664 \h </w:instrText>
        </w:r>
        <w:r w:rsidR="00A84E16">
          <w:rPr>
            <w:noProof/>
            <w:webHidden/>
          </w:rPr>
        </w:r>
        <w:r w:rsidR="00A84E16">
          <w:rPr>
            <w:noProof/>
            <w:webHidden/>
          </w:rPr>
          <w:fldChar w:fldCharType="separate"/>
        </w:r>
        <w:r w:rsidR="00A84E16">
          <w:rPr>
            <w:noProof/>
            <w:webHidden/>
          </w:rPr>
          <w:t>24</w:t>
        </w:r>
        <w:r w:rsidR="00A84E16">
          <w:rPr>
            <w:noProof/>
            <w:webHidden/>
          </w:rPr>
          <w:fldChar w:fldCharType="end"/>
        </w:r>
      </w:hyperlink>
    </w:p>
    <w:p w14:paraId="12F2B29F" w14:textId="3B912768" w:rsidR="00A84E16" w:rsidRDefault="00000000">
      <w:pPr>
        <w:pStyle w:val="TOC1"/>
        <w:rPr>
          <w:noProof/>
          <w:color w:val="auto"/>
          <w:kern w:val="2"/>
          <w:lang w:val="en-GB" w:eastAsia="en-GB"/>
          <w14:ligatures w14:val="standardContextual"/>
        </w:rPr>
      </w:pPr>
      <w:hyperlink w:anchor="_Toc155026665" w:history="1">
        <w:r w:rsidR="00A84E16" w:rsidRPr="000A6E0F">
          <w:rPr>
            <w:rStyle w:val="Hyperlink"/>
            <w:noProof/>
          </w:rPr>
          <w:t>8. PPEC</w:t>
        </w:r>
        <w:r w:rsidR="00A84E16">
          <w:rPr>
            <w:noProof/>
            <w:webHidden/>
          </w:rPr>
          <w:tab/>
        </w:r>
        <w:r w:rsidR="00A84E16">
          <w:rPr>
            <w:noProof/>
            <w:webHidden/>
          </w:rPr>
          <w:fldChar w:fldCharType="begin"/>
        </w:r>
        <w:r w:rsidR="00A84E16">
          <w:rPr>
            <w:noProof/>
            <w:webHidden/>
          </w:rPr>
          <w:instrText xml:space="preserve"> PAGEREF _Toc155026665 \h </w:instrText>
        </w:r>
        <w:r w:rsidR="00A84E16">
          <w:rPr>
            <w:noProof/>
            <w:webHidden/>
          </w:rPr>
        </w:r>
        <w:r w:rsidR="00A84E16">
          <w:rPr>
            <w:noProof/>
            <w:webHidden/>
          </w:rPr>
          <w:fldChar w:fldCharType="separate"/>
        </w:r>
        <w:r w:rsidR="00A84E16">
          <w:rPr>
            <w:noProof/>
            <w:webHidden/>
          </w:rPr>
          <w:t>25</w:t>
        </w:r>
        <w:r w:rsidR="00A84E16">
          <w:rPr>
            <w:noProof/>
            <w:webHidden/>
          </w:rPr>
          <w:fldChar w:fldCharType="end"/>
        </w:r>
      </w:hyperlink>
    </w:p>
    <w:p w14:paraId="03BB3DC1" w14:textId="432CEA7B" w:rsidR="00A84E16" w:rsidRDefault="00000000">
      <w:pPr>
        <w:pStyle w:val="TOC1"/>
        <w:rPr>
          <w:noProof/>
          <w:color w:val="auto"/>
          <w:kern w:val="2"/>
          <w:lang w:val="en-GB" w:eastAsia="en-GB"/>
          <w14:ligatures w14:val="standardContextual"/>
        </w:rPr>
      </w:pPr>
      <w:hyperlink w:anchor="_Toc155026666" w:history="1">
        <w:r w:rsidR="00A84E16" w:rsidRPr="000A6E0F">
          <w:rPr>
            <w:rStyle w:val="Hyperlink"/>
            <w:noProof/>
          </w:rPr>
          <w:t>9. Flips</w:t>
        </w:r>
        <w:r w:rsidR="00A84E16">
          <w:rPr>
            <w:noProof/>
            <w:webHidden/>
          </w:rPr>
          <w:tab/>
        </w:r>
        <w:r w:rsidR="00A84E16">
          <w:rPr>
            <w:noProof/>
            <w:webHidden/>
          </w:rPr>
          <w:fldChar w:fldCharType="begin"/>
        </w:r>
        <w:r w:rsidR="00A84E16">
          <w:rPr>
            <w:noProof/>
            <w:webHidden/>
          </w:rPr>
          <w:instrText xml:space="preserve"> PAGEREF _Toc155026666 \h </w:instrText>
        </w:r>
        <w:r w:rsidR="00A84E16">
          <w:rPr>
            <w:noProof/>
            <w:webHidden/>
          </w:rPr>
        </w:r>
        <w:r w:rsidR="00A84E16">
          <w:rPr>
            <w:noProof/>
            <w:webHidden/>
          </w:rPr>
          <w:fldChar w:fldCharType="separate"/>
        </w:r>
        <w:r w:rsidR="00A84E16">
          <w:rPr>
            <w:noProof/>
            <w:webHidden/>
          </w:rPr>
          <w:t>26</w:t>
        </w:r>
        <w:r w:rsidR="00A84E16">
          <w:rPr>
            <w:noProof/>
            <w:webHidden/>
          </w:rPr>
          <w:fldChar w:fldCharType="end"/>
        </w:r>
      </w:hyperlink>
    </w:p>
    <w:p w14:paraId="413CCD3C" w14:textId="385BC3DF" w:rsidR="00A84E16" w:rsidRDefault="00000000">
      <w:pPr>
        <w:pStyle w:val="TOC1"/>
        <w:rPr>
          <w:noProof/>
          <w:color w:val="auto"/>
          <w:kern w:val="2"/>
          <w:lang w:val="en-GB" w:eastAsia="en-GB"/>
          <w14:ligatures w14:val="standardContextual"/>
        </w:rPr>
      </w:pPr>
      <w:hyperlink w:anchor="_Toc155026667" w:history="1">
        <w:r w:rsidR="00A84E16" w:rsidRPr="000A6E0F">
          <w:rPr>
            <w:rStyle w:val="Hyperlink"/>
            <w:noProof/>
          </w:rPr>
          <w:t>10. Notes</w:t>
        </w:r>
        <w:r w:rsidR="00A84E16">
          <w:rPr>
            <w:noProof/>
            <w:webHidden/>
          </w:rPr>
          <w:tab/>
        </w:r>
        <w:r w:rsidR="00A84E16">
          <w:rPr>
            <w:noProof/>
            <w:webHidden/>
          </w:rPr>
          <w:fldChar w:fldCharType="begin"/>
        </w:r>
        <w:r w:rsidR="00A84E16">
          <w:rPr>
            <w:noProof/>
            <w:webHidden/>
          </w:rPr>
          <w:instrText xml:space="preserve"> PAGEREF _Toc155026667 \h </w:instrText>
        </w:r>
        <w:r w:rsidR="00A84E16">
          <w:rPr>
            <w:noProof/>
            <w:webHidden/>
          </w:rPr>
        </w:r>
        <w:r w:rsidR="00A84E16">
          <w:rPr>
            <w:noProof/>
            <w:webHidden/>
          </w:rPr>
          <w:fldChar w:fldCharType="separate"/>
        </w:r>
        <w:r w:rsidR="00A84E16">
          <w:rPr>
            <w:noProof/>
            <w:webHidden/>
          </w:rPr>
          <w:t>27</w:t>
        </w:r>
        <w:r w:rsidR="00A84E16">
          <w:rPr>
            <w:noProof/>
            <w:webHidden/>
          </w:rPr>
          <w:fldChar w:fldCharType="end"/>
        </w:r>
      </w:hyperlink>
    </w:p>
    <w:p w14:paraId="549A5282" w14:textId="271954E6" w:rsidR="00A84E16" w:rsidRDefault="00000000">
      <w:pPr>
        <w:pStyle w:val="TOC1"/>
        <w:rPr>
          <w:noProof/>
          <w:color w:val="auto"/>
          <w:kern w:val="2"/>
          <w:lang w:val="en-GB" w:eastAsia="en-GB"/>
          <w14:ligatures w14:val="standardContextual"/>
        </w:rPr>
      </w:pPr>
      <w:hyperlink w:anchor="_Toc155026668" w:history="1">
        <w:r w:rsidR="00A84E16" w:rsidRPr="000A6E0F">
          <w:rPr>
            <w:rStyle w:val="Hyperlink"/>
            <w:noProof/>
          </w:rPr>
          <w:t>11. Gamepad</w:t>
        </w:r>
        <w:r w:rsidR="00A84E16">
          <w:rPr>
            <w:noProof/>
            <w:webHidden/>
          </w:rPr>
          <w:tab/>
        </w:r>
        <w:r w:rsidR="00A84E16">
          <w:rPr>
            <w:noProof/>
            <w:webHidden/>
          </w:rPr>
          <w:fldChar w:fldCharType="begin"/>
        </w:r>
        <w:r w:rsidR="00A84E16">
          <w:rPr>
            <w:noProof/>
            <w:webHidden/>
          </w:rPr>
          <w:instrText xml:space="preserve"> PAGEREF _Toc155026668 \h </w:instrText>
        </w:r>
        <w:r w:rsidR="00A84E16">
          <w:rPr>
            <w:noProof/>
            <w:webHidden/>
          </w:rPr>
        </w:r>
        <w:r w:rsidR="00A84E16">
          <w:rPr>
            <w:noProof/>
            <w:webHidden/>
          </w:rPr>
          <w:fldChar w:fldCharType="separate"/>
        </w:r>
        <w:r w:rsidR="00A84E16">
          <w:rPr>
            <w:noProof/>
            <w:webHidden/>
          </w:rPr>
          <w:t>28</w:t>
        </w:r>
        <w:r w:rsidR="00A84E16">
          <w:rPr>
            <w:noProof/>
            <w:webHidden/>
          </w:rPr>
          <w:fldChar w:fldCharType="end"/>
        </w:r>
      </w:hyperlink>
    </w:p>
    <w:p w14:paraId="3F5C2BA7" w14:textId="3789646B" w:rsidR="00A84E16" w:rsidRDefault="00000000">
      <w:pPr>
        <w:pStyle w:val="TOC1"/>
        <w:rPr>
          <w:noProof/>
          <w:color w:val="auto"/>
          <w:kern w:val="2"/>
          <w:lang w:val="en-GB" w:eastAsia="en-GB"/>
          <w14:ligatures w14:val="standardContextual"/>
        </w:rPr>
      </w:pPr>
      <w:hyperlink w:anchor="_Toc155026669" w:history="1">
        <w:r w:rsidR="00A84E16" w:rsidRPr="000A6E0F">
          <w:rPr>
            <w:rStyle w:val="Hyperlink"/>
            <w:noProof/>
          </w:rPr>
          <w:t>12. 3D</w:t>
        </w:r>
        <w:r w:rsidR="00A84E16">
          <w:rPr>
            <w:noProof/>
            <w:webHidden/>
          </w:rPr>
          <w:tab/>
        </w:r>
        <w:r w:rsidR="00A84E16">
          <w:rPr>
            <w:noProof/>
            <w:webHidden/>
          </w:rPr>
          <w:fldChar w:fldCharType="begin"/>
        </w:r>
        <w:r w:rsidR="00A84E16">
          <w:rPr>
            <w:noProof/>
            <w:webHidden/>
          </w:rPr>
          <w:instrText xml:space="preserve"> PAGEREF _Toc155026669 \h </w:instrText>
        </w:r>
        <w:r w:rsidR="00A84E16">
          <w:rPr>
            <w:noProof/>
            <w:webHidden/>
          </w:rPr>
        </w:r>
        <w:r w:rsidR="00A84E16">
          <w:rPr>
            <w:noProof/>
            <w:webHidden/>
          </w:rPr>
          <w:fldChar w:fldCharType="separate"/>
        </w:r>
        <w:r w:rsidR="00A84E16">
          <w:rPr>
            <w:noProof/>
            <w:webHidden/>
          </w:rPr>
          <w:t>29</w:t>
        </w:r>
        <w:r w:rsidR="00A84E16">
          <w:rPr>
            <w:noProof/>
            <w:webHidden/>
          </w:rPr>
          <w:fldChar w:fldCharType="end"/>
        </w:r>
      </w:hyperlink>
    </w:p>
    <w:p w14:paraId="4E038B1F" w14:textId="6970F5F6" w:rsidR="00A84E16" w:rsidRDefault="00000000">
      <w:pPr>
        <w:pStyle w:val="TOC1"/>
        <w:rPr>
          <w:noProof/>
          <w:color w:val="auto"/>
          <w:kern w:val="2"/>
          <w:lang w:val="en-GB" w:eastAsia="en-GB"/>
          <w14:ligatures w14:val="standardContextual"/>
        </w:rPr>
      </w:pPr>
      <w:hyperlink w:anchor="_Toc155026670" w:history="1">
        <w:r w:rsidR="00A84E16" w:rsidRPr="000A6E0F">
          <w:rPr>
            <w:rStyle w:val="Hyperlink"/>
            <w:noProof/>
          </w:rPr>
          <w:t>13. Pole Locator</w:t>
        </w:r>
        <w:r w:rsidR="00A84E16">
          <w:rPr>
            <w:noProof/>
            <w:webHidden/>
          </w:rPr>
          <w:tab/>
        </w:r>
        <w:r w:rsidR="00A84E16">
          <w:rPr>
            <w:noProof/>
            <w:webHidden/>
          </w:rPr>
          <w:fldChar w:fldCharType="begin"/>
        </w:r>
        <w:r w:rsidR="00A84E16">
          <w:rPr>
            <w:noProof/>
            <w:webHidden/>
          </w:rPr>
          <w:instrText xml:space="preserve"> PAGEREF _Toc155026670 \h </w:instrText>
        </w:r>
        <w:r w:rsidR="00A84E16">
          <w:rPr>
            <w:noProof/>
            <w:webHidden/>
          </w:rPr>
        </w:r>
        <w:r w:rsidR="00A84E16">
          <w:rPr>
            <w:noProof/>
            <w:webHidden/>
          </w:rPr>
          <w:fldChar w:fldCharType="separate"/>
        </w:r>
        <w:r w:rsidR="00A84E16">
          <w:rPr>
            <w:noProof/>
            <w:webHidden/>
          </w:rPr>
          <w:t>30</w:t>
        </w:r>
        <w:r w:rsidR="00A84E16">
          <w:rPr>
            <w:noProof/>
            <w:webHidden/>
          </w:rPr>
          <w:fldChar w:fldCharType="end"/>
        </w:r>
      </w:hyperlink>
    </w:p>
    <w:p w14:paraId="78FCFBDA" w14:textId="60BDC177" w:rsidR="00A84E16" w:rsidRDefault="00000000">
      <w:pPr>
        <w:pStyle w:val="TOC1"/>
        <w:rPr>
          <w:noProof/>
          <w:color w:val="auto"/>
          <w:kern w:val="2"/>
          <w:lang w:val="en-GB" w:eastAsia="en-GB"/>
          <w14:ligatures w14:val="standardContextual"/>
        </w:rPr>
      </w:pPr>
      <w:hyperlink w:anchor="_Toc155026671" w:history="1">
        <w:r w:rsidR="00A84E16" w:rsidRPr="000A6E0F">
          <w:rPr>
            <w:rStyle w:val="Hyperlink"/>
            <w:noProof/>
          </w:rPr>
          <w:t>14. Pulses</w:t>
        </w:r>
        <w:r w:rsidR="00A84E16">
          <w:rPr>
            <w:noProof/>
            <w:webHidden/>
          </w:rPr>
          <w:tab/>
        </w:r>
        <w:r w:rsidR="00A84E16">
          <w:rPr>
            <w:noProof/>
            <w:webHidden/>
          </w:rPr>
          <w:fldChar w:fldCharType="begin"/>
        </w:r>
        <w:r w:rsidR="00A84E16">
          <w:rPr>
            <w:noProof/>
            <w:webHidden/>
          </w:rPr>
          <w:instrText xml:space="preserve"> PAGEREF _Toc155026671 \h </w:instrText>
        </w:r>
        <w:r w:rsidR="00A84E16">
          <w:rPr>
            <w:noProof/>
            <w:webHidden/>
          </w:rPr>
        </w:r>
        <w:r w:rsidR="00A84E16">
          <w:rPr>
            <w:noProof/>
            <w:webHidden/>
          </w:rPr>
          <w:fldChar w:fldCharType="separate"/>
        </w:r>
        <w:r w:rsidR="00A84E16">
          <w:rPr>
            <w:noProof/>
            <w:webHidden/>
          </w:rPr>
          <w:t>33</w:t>
        </w:r>
        <w:r w:rsidR="00A84E16">
          <w:rPr>
            <w:noProof/>
            <w:webHidden/>
          </w:rPr>
          <w:fldChar w:fldCharType="end"/>
        </w:r>
      </w:hyperlink>
    </w:p>
    <w:p w14:paraId="1C56C100" w14:textId="331D9DCE" w:rsidR="00A84E16" w:rsidRDefault="00000000">
      <w:pPr>
        <w:pStyle w:val="TOC1"/>
        <w:rPr>
          <w:noProof/>
          <w:color w:val="auto"/>
          <w:kern w:val="2"/>
          <w:lang w:val="en-GB" w:eastAsia="en-GB"/>
          <w14:ligatures w14:val="standardContextual"/>
        </w:rPr>
      </w:pPr>
      <w:hyperlink w:anchor="_Toc155026672" w:history="1">
        <w:r w:rsidR="00A84E16" w:rsidRPr="000A6E0F">
          <w:rPr>
            <w:rStyle w:val="Hyperlink"/>
            <w:noProof/>
          </w:rPr>
          <w:t>15. Plot</w:t>
        </w:r>
        <w:r w:rsidR="00A84E16">
          <w:rPr>
            <w:noProof/>
            <w:webHidden/>
          </w:rPr>
          <w:tab/>
        </w:r>
        <w:r w:rsidR="00A84E16">
          <w:rPr>
            <w:noProof/>
            <w:webHidden/>
          </w:rPr>
          <w:fldChar w:fldCharType="begin"/>
        </w:r>
        <w:r w:rsidR="00A84E16">
          <w:rPr>
            <w:noProof/>
            <w:webHidden/>
          </w:rPr>
          <w:instrText xml:space="preserve"> PAGEREF _Toc155026672 \h </w:instrText>
        </w:r>
        <w:r w:rsidR="00A84E16">
          <w:rPr>
            <w:noProof/>
            <w:webHidden/>
          </w:rPr>
        </w:r>
        <w:r w:rsidR="00A84E16">
          <w:rPr>
            <w:noProof/>
            <w:webHidden/>
          </w:rPr>
          <w:fldChar w:fldCharType="separate"/>
        </w:r>
        <w:r w:rsidR="00A84E16">
          <w:rPr>
            <w:noProof/>
            <w:webHidden/>
          </w:rPr>
          <w:t>36</w:t>
        </w:r>
        <w:r w:rsidR="00A84E16">
          <w:rPr>
            <w:noProof/>
            <w:webHidden/>
          </w:rPr>
          <w:fldChar w:fldCharType="end"/>
        </w:r>
      </w:hyperlink>
    </w:p>
    <w:p w14:paraId="4736D891" w14:textId="124DF9A5" w:rsidR="00A84E16" w:rsidRDefault="00000000">
      <w:pPr>
        <w:pStyle w:val="TOC1"/>
        <w:rPr>
          <w:noProof/>
          <w:color w:val="auto"/>
          <w:kern w:val="2"/>
          <w:lang w:val="en-GB" w:eastAsia="en-GB"/>
          <w14:ligatures w14:val="standardContextual"/>
        </w:rPr>
      </w:pPr>
      <w:hyperlink w:anchor="_Toc155026673" w:history="1">
        <w:r w:rsidR="00A84E16" w:rsidRPr="000A6E0F">
          <w:rPr>
            <w:rStyle w:val="Hyperlink"/>
            <w:noProof/>
          </w:rPr>
          <w:t>16. SNAP</w:t>
        </w:r>
        <w:r w:rsidR="00A84E16">
          <w:rPr>
            <w:noProof/>
            <w:webHidden/>
          </w:rPr>
          <w:tab/>
        </w:r>
        <w:r w:rsidR="00A84E16">
          <w:rPr>
            <w:noProof/>
            <w:webHidden/>
          </w:rPr>
          <w:fldChar w:fldCharType="begin"/>
        </w:r>
        <w:r w:rsidR="00A84E16">
          <w:rPr>
            <w:noProof/>
            <w:webHidden/>
          </w:rPr>
          <w:instrText xml:space="preserve"> PAGEREF _Toc155026673 \h </w:instrText>
        </w:r>
        <w:r w:rsidR="00A84E16">
          <w:rPr>
            <w:noProof/>
            <w:webHidden/>
          </w:rPr>
        </w:r>
        <w:r w:rsidR="00A84E16">
          <w:rPr>
            <w:noProof/>
            <w:webHidden/>
          </w:rPr>
          <w:fldChar w:fldCharType="separate"/>
        </w:r>
        <w:r w:rsidR="00A84E16">
          <w:rPr>
            <w:noProof/>
            <w:webHidden/>
          </w:rPr>
          <w:t>37</w:t>
        </w:r>
        <w:r w:rsidR="00A84E16">
          <w:rPr>
            <w:noProof/>
            <w:webHidden/>
          </w:rPr>
          <w:fldChar w:fldCharType="end"/>
        </w:r>
      </w:hyperlink>
    </w:p>
    <w:p w14:paraId="1E1F1C07" w14:textId="698D2B85" w:rsidR="00A84E16" w:rsidRDefault="00000000">
      <w:pPr>
        <w:pStyle w:val="TOC1"/>
        <w:rPr>
          <w:noProof/>
          <w:color w:val="auto"/>
          <w:kern w:val="2"/>
          <w:lang w:val="en-GB" w:eastAsia="en-GB"/>
          <w14:ligatures w14:val="standardContextual"/>
        </w:rPr>
      </w:pPr>
      <w:hyperlink w:anchor="_Toc155026674" w:history="1">
        <w:r w:rsidR="00A84E16" w:rsidRPr="000A6E0F">
          <w:rPr>
            <w:rStyle w:val="Hyperlink"/>
            <w:noProof/>
          </w:rPr>
          <w:t>17. Alignment</w:t>
        </w:r>
        <w:r w:rsidR="00A84E16">
          <w:rPr>
            <w:noProof/>
            <w:webHidden/>
          </w:rPr>
          <w:tab/>
        </w:r>
        <w:r w:rsidR="00A84E16">
          <w:rPr>
            <w:noProof/>
            <w:webHidden/>
          </w:rPr>
          <w:fldChar w:fldCharType="begin"/>
        </w:r>
        <w:r w:rsidR="00A84E16">
          <w:rPr>
            <w:noProof/>
            <w:webHidden/>
          </w:rPr>
          <w:instrText xml:space="preserve"> PAGEREF _Toc155026674 \h </w:instrText>
        </w:r>
        <w:r w:rsidR="00A84E16">
          <w:rPr>
            <w:noProof/>
            <w:webHidden/>
          </w:rPr>
        </w:r>
        <w:r w:rsidR="00A84E16">
          <w:rPr>
            <w:noProof/>
            <w:webHidden/>
          </w:rPr>
          <w:fldChar w:fldCharType="separate"/>
        </w:r>
        <w:r w:rsidR="00A84E16">
          <w:rPr>
            <w:noProof/>
            <w:webHidden/>
          </w:rPr>
          <w:t>39</w:t>
        </w:r>
        <w:r w:rsidR="00A84E16">
          <w:rPr>
            <w:noProof/>
            <w:webHidden/>
          </w:rPr>
          <w:fldChar w:fldCharType="end"/>
        </w:r>
      </w:hyperlink>
    </w:p>
    <w:p w14:paraId="2A82FADB" w14:textId="14E4C672" w:rsidR="00A84E16" w:rsidRDefault="00000000">
      <w:pPr>
        <w:pStyle w:val="TOC1"/>
        <w:rPr>
          <w:noProof/>
          <w:color w:val="auto"/>
          <w:kern w:val="2"/>
          <w:lang w:val="en-GB" w:eastAsia="en-GB"/>
          <w14:ligatures w14:val="standardContextual"/>
        </w:rPr>
      </w:pPr>
      <w:hyperlink w:anchor="_Toc155026675" w:history="1">
        <w:r w:rsidR="00A84E16" w:rsidRPr="000A6E0F">
          <w:rPr>
            <w:rStyle w:val="Hyperlink"/>
            <w:noProof/>
          </w:rPr>
          <w:t>18. Focus Control</w:t>
        </w:r>
        <w:r w:rsidR="00A84E16">
          <w:rPr>
            <w:noProof/>
            <w:webHidden/>
          </w:rPr>
          <w:tab/>
        </w:r>
        <w:r w:rsidR="00A84E16">
          <w:rPr>
            <w:noProof/>
            <w:webHidden/>
          </w:rPr>
          <w:fldChar w:fldCharType="begin"/>
        </w:r>
        <w:r w:rsidR="00A84E16">
          <w:rPr>
            <w:noProof/>
            <w:webHidden/>
          </w:rPr>
          <w:instrText xml:space="preserve"> PAGEREF _Toc155026675 \h </w:instrText>
        </w:r>
        <w:r w:rsidR="00A84E16">
          <w:rPr>
            <w:noProof/>
            <w:webHidden/>
          </w:rPr>
        </w:r>
        <w:r w:rsidR="00A84E16">
          <w:rPr>
            <w:noProof/>
            <w:webHidden/>
          </w:rPr>
          <w:fldChar w:fldCharType="separate"/>
        </w:r>
        <w:r w:rsidR="00A84E16">
          <w:rPr>
            <w:noProof/>
            <w:webHidden/>
          </w:rPr>
          <w:t>43</w:t>
        </w:r>
        <w:r w:rsidR="00A84E16">
          <w:rPr>
            <w:noProof/>
            <w:webHidden/>
          </w:rPr>
          <w:fldChar w:fldCharType="end"/>
        </w:r>
      </w:hyperlink>
    </w:p>
    <w:p w14:paraId="7DDE73E1" w14:textId="2A928CED" w:rsidR="00A84E16" w:rsidRDefault="00000000">
      <w:pPr>
        <w:pStyle w:val="TOC1"/>
        <w:rPr>
          <w:noProof/>
          <w:color w:val="auto"/>
          <w:kern w:val="2"/>
          <w:lang w:val="en-GB" w:eastAsia="en-GB"/>
          <w14:ligatures w14:val="standardContextual"/>
        </w:rPr>
      </w:pPr>
      <w:hyperlink w:anchor="_Toc155026676" w:history="1">
        <w:r w:rsidR="00A84E16" w:rsidRPr="000A6E0F">
          <w:rPr>
            <w:rStyle w:val="Hyperlink"/>
            <w:noProof/>
          </w:rPr>
          <w:t>19. SkyWatcher Scripting</w:t>
        </w:r>
        <w:r w:rsidR="00A84E16">
          <w:rPr>
            <w:noProof/>
            <w:webHidden/>
          </w:rPr>
          <w:tab/>
        </w:r>
        <w:r w:rsidR="00A84E16">
          <w:rPr>
            <w:noProof/>
            <w:webHidden/>
          </w:rPr>
          <w:fldChar w:fldCharType="begin"/>
        </w:r>
        <w:r w:rsidR="00A84E16">
          <w:rPr>
            <w:noProof/>
            <w:webHidden/>
          </w:rPr>
          <w:instrText xml:space="preserve"> PAGEREF _Toc155026676 \h </w:instrText>
        </w:r>
        <w:r w:rsidR="00A84E16">
          <w:rPr>
            <w:noProof/>
            <w:webHidden/>
          </w:rPr>
        </w:r>
        <w:r w:rsidR="00A84E16">
          <w:rPr>
            <w:noProof/>
            <w:webHidden/>
          </w:rPr>
          <w:fldChar w:fldCharType="separate"/>
        </w:r>
        <w:r w:rsidR="00A84E16">
          <w:rPr>
            <w:noProof/>
            <w:webHidden/>
          </w:rPr>
          <w:t>45</w:t>
        </w:r>
        <w:r w:rsidR="00A84E16">
          <w:rPr>
            <w:noProof/>
            <w:webHidden/>
          </w:rPr>
          <w:fldChar w:fldCharType="end"/>
        </w:r>
      </w:hyperlink>
    </w:p>
    <w:p w14:paraId="5A107426" w14:textId="23ACE7BB" w:rsidR="00A84E16" w:rsidRDefault="00000000">
      <w:pPr>
        <w:pStyle w:val="TOC1"/>
        <w:rPr>
          <w:noProof/>
          <w:color w:val="auto"/>
          <w:kern w:val="2"/>
          <w:lang w:val="en-GB" w:eastAsia="en-GB"/>
          <w14:ligatures w14:val="standardContextual"/>
        </w:rPr>
      </w:pPr>
      <w:hyperlink w:anchor="_Toc155026677" w:history="1">
        <w:r w:rsidR="00A84E16" w:rsidRPr="000A6E0F">
          <w:rPr>
            <w:rStyle w:val="Hyperlink"/>
            <w:noProof/>
          </w:rPr>
          <w:t>20. SkyWatcher API</w:t>
        </w:r>
        <w:r w:rsidR="00A84E16">
          <w:rPr>
            <w:noProof/>
            <w:webHidden/>
          </w:rPr>
          <w:tab/>
        </w:r>
        <w:r w:rsidR="00A84E16">
          <w:rPr>
            <w:noProof/>
            <w:webHidden/>
          </w:rPr>
          <w:fldChar w:fldCharType="begin"/>
        </w:r>
        <w:r w:rsidR="00A84E16">
          <w:rPr>
            <w:noProof/>
            <w:webHidden/>
          </w:rPr>
          <w:instrText xml:space="preserve"> PAGEREF _Toc155026677 \h </w:instrText>
        </w:r>
        <w:r w:rsidR="00A84E16">
          <w:rPr>
            <w:noProof/>
            <w:webHidden/>
          </w:rPr>
        </w:r>
        <w:r w:rsidR="00A84E16">
          <w:rPr>
            <w:noProof/>
            <w:webHidden/>
          </w:rPr>
          <w:fldChar w:fldCharType="separate"/>
        </w:r>
        <w:r w:rsidR="00A84E16">
          <w:rPr>
            <w:noProof/>
            <w:webHidden/>
          </w:rPr>
          <w:t>45</w:t>
        </w:r>
        <w:r w:rsidR="00A84E16">
          <w:rPr>
            <w:noProof/>
            <w:webHidden/>
          </w:rPr>
          <w:fldChar w:fldCharType="end"/>
        </w:r>
      </w:hyperlink>
    </w:p>
    <w:p w14:paraId="4444C7EC" w14:textId="6CFBFE62" w:rsidR="00A84E16" w:rsidRDefault="00000000">
      <w:pPr>
        <w:pStyle w:val="TOC1"/>
        <w:rPr>
          <w:noProof/>
          <w:color w:val="auto"/>
          <w:kern w:val="2"/>
          <w:lang w:val="en-GB" w:eastAsia="en-GB"/>
          <w14:ligatures w14:val="standardContextual"/>
        </w:rPr>
      </w:pPr>
      <w:hyperlink w:anchor="_Toc155026678" w:history="1">
        <w:r w:rsidR="00A84E16" w:rsidRPr="000A6E0F">
          <w:rPr>
            <w:rStyle w:val="Hyperlink"/>
            <w:noProof/>
          </w:rPr>
          <w:t>21.</w:t>
        </w:r>
        <w:r w:rsidR="00A84E16" w:rsidRPr="000A6E0F">
          <w:rPr>
            <w:rStyle w:val="Hyperlink"/>
            <w:noProof/>
            <w:lang w:eastAsia="en-US"/>
          </w:rPr>
          <w:t xml:space="preserve"> </w:t>
        </w:r>
        <w:r w:rsidR="00A84E16" w:rsidRPr="000A6E0F">
          <w:rPr>
            <w:rStyle w:val="Hyperlink"/>
            <w:noProof/>
          </w:rPr>
          <w:t>Learn More</w:t>
        </w:r>
        <w:r w:rsidR="00A84E16">
          <w:rPr>
            <w:noProof/>
            <w:webHidden/>
          </w:rPr>
          <w:tab/>
        </w:r>
        <w:r w:rsidR="00A84E16">
          <w:rPr>
            <w:noProof/>
            <w:webHidden/>
          </w:rPr>
          <w:fldChar w:fldCharType="begin"/>
        </w:r>
        <w:r w:rsidR="00A84E16">
          <w:rPr>
            <w:noProof/>
            <w:webHidden/>
          </w:rPr>
          <w:instrText xml:space="preserve"> PAGEREF _Toc155026678 \h </w:instrText>
        </w:r>
        <w:r w:rsidR="00A84E16">
          <w:rPr>
            <w:noProof/>
            <w:webHidden/>
          </w:rPr>
        </w:r>
        <w:r w:rsidR="00A84E16">
          <w:rPr>
            <w:noProof/>
            <w:webHidden/>
          </w:rPr>
          <w:fldChar w:fldCharType="separate"/>
        </w:r>
        <w:r w:rsidR="00A84E16">
          <w:rPr>
            <w:noProof/>
            <w:webHidden/>
          </w:rPr>
          <w:t>55</w:t>
        </w:r>
        <w:r w:rsidR="00A84E16">
          <w:rPr>
            <w:noProof/>
            <w:webHidden/>
          </w:rPr>
          <w:fldChar w:fldCharType="end"/>
        </w:r>
      </w:hyperlink>
    </w:p>
    <w:p w14:paraId="2925310B" w14:textId="1EE985B9" w:rsidR="00DF5FCE" w:rsidRDefault="00DF5FCE" w:rsidP="00A060AC">
      <w:pPr>
        <w:pStyle w:val="Heading1"/>
      </w:pPr>
      <w:r>
        <w:fldChar w:fldCharType="end"/>
      </w:r>
    </w:p>
    <w:p w14:paraId="66C2D566" w14:textId="77777777" w:rsidR="00DF5FCE" w:rsidRDefault="00DF5FCE">
      <w:pPr>
        <w:rPr>
          <w:rFonts w:asciiTheme="majorHAnsi" w:eastAsiaTheme="majorEastAsia" w:hAnsiTheme="majorHAnsi" w:cstheme="majorBidi"/>
          <w:color w:val="538135" w:themeColor="accent6" w:themeShade="BF"/>
          <w:kern w:val="28"/>
          <w:sz w:val="52"/>
          <w:szCs w:val="52"/>
          <w14:ligatures w14:val="standard"/>
          <w14:numForm w14:val="oldStyle"/>
        </w:rPr>
      </w:pPr>
      <w:r>
        <w:br w:type="page"/>
      </w:r>
    </w:p>
    <w:p w14:paraId="2DC3E10E" w14:textId="12D7401A" w:rsidR="0021764C" w:rsidRPr="00E32284" w:rsidRDefault="000630B8" w:rsidP="00A060AC">
      <w:pPr>
        <w:pStyle w:val="Heading1"/>
      </w:pPr>
      <w:bookmarkStart w:id="2" w:name="_Toc108536316"/>
      <w:bookmarkStart w:id="3" w:name="_Toc155026657"/>
      <w:r w:rsidRPr="00A060AC">
        <w:lastRenderedPageBreak/>
        <w:t>Overview</w:t>
      </w:r>
      <w:bookmarkEnd w:id="1"/>
      <w:bookmarkEnd w:id="2"/>
      <w:bookmarkEnd w:id="3"/>
    </w:p>
    <w:p w14:paraId="4E9DB0C0" w14:textId="20BED602" w:rsidR="0021764C" w:rsidRDefault="00500B5C" w:rsidP="00D372F9">
      <w:pPr>
        <w:pStyle w:val="Instructions"/>
        <w:rPr>
          <w:rStyle w:val="Hyperlink"/>
        </w:rPr>
      </w:pPr>
      <w:bookmarkStart w:id="4" w:name="_Live_layout_and"/>
      <w:bookmarkStart w:id="5" w:name="_Simple_Markup"/>
      <w:bookmarkEnd w:id="4"/>
      <w:bookmarkEnd w:id="5"/>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SkyWatcher Protocol for Synta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AzGTi</w:t>
      </w:r>
      <w:r w:rsidR="003855DB">
        <w:t>, Star Discovery</w:t>
      </w:r>
      <w:r w:rsidR="00A2600A" w:rsidRPr="00A2600A">
        <w:t>.</w:t>
      </w:r>
      <w:r w:rsidR="00A2600A">
        <w:t xml:space="preserve">  </w:t>
      </w:r>
      <w:r w:rsidR="000630B8">
        <w:t>It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rsidP="00D372F9">
      <w:pPr>
        <w:pStyle w:val="Instructions"/>
      </w:pPr>
    </w:p>
    <w:p w14:paraId="1A5F33C1" w14:textId="62CCA065" w:rsidR="0021764C" w:rsidRDefault="000630B8" w:rsidP="00D372F9">
      <w:pPr>
        <w:pStyle w:val="Instructions"/>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rsidP="00D372F9">
      <w:pPr>
        <w:pStyle w:val="Instructions"/>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742A455C" w:rsidR="00AD56D5" w:rsidRDefault="00AD56D5" w:rsidP="00CB0E08">
      <w:pPr>
        <w:pStyle w:val="Heading1"/>
        <w:numPr>
          <w:ilvl w:val="0"/>
          <w:numId w:val="3"/>
        </w:numPr>
      </w:pPr>
      <w:bookmarkStart w:id="6" w:name="_Toc62017055"/>
      <w:bookmarkStart w:id="7" w:name="_Toc108536317"/>
      <w:bookmarkStart w:id="8" w:name="_Toc155026658"/>
      <w:r>
        <w:t>Quick Start</w:t>
      </w:r>
      <w:bookmarkEnd w:id="6"/>
      <w:bookmarkEnd w:id="7"/>
      <w:bookmarkEnd w:id="8"/>
    </w:p>
    <w:p w14:paraId="4B22EDE0" w14:textId="697EB70A" w:rsidR="00AD56D5" w:rsidRDefault="00BC047B" w:rsidP="00D372F9">
      <w:pPr>
        <w:pStyle w:val="ListParagraph"/>
        <w:numPr>
          <w:ilvl w:val="0"/>
          <w:numId w:val="26"/>
        </w:numPr>
      </w:pPr>
      <w:r>
        <w:t xml:space="preserve">Download and </w:t>
      </w:r>
      <w:r w:rsidR="00AD56D5">
        <w:t>Install GS Server</w:t>
      </w:r>
      <w:r>
        <w:t>.</w:t>
      </w:r>
    </w:p>
    <w:p w14:paraId="4039BA9D" w14:textId="5D60BCA4" w:rsidR="00D515A0" w:rsidRDefault="00D515A0" w:rsidP="00D372F9">
      <w:pPr>
        <w:pStyle w:val="ListParagraph"/>
        <w:numPr>
          <w:ilvl w:val="0"/>
          <w:numId w:val="26"/>
        </w:numPr>
      </w:pPr>
      <w:r>
        <w:t>Start your mount and setup a COM port or find which COM port it’s using in windows</w:t>
      </w:r>
    </w:p>
    <w:p w14:paraId="141DA950" w14:textId="499A369F" w:rsidR="00DF5FCE" w:rsidRDefault="00DF5FCE" w:rsidP="00D372F9">
      <w:pPr>
        <w:pStyle w:val="ListParagraph"/>
        <w:numPr>
          <w:ilvl w:val="0"/>
          <w:numId w:val="26"/>
        </w:numPr>
      </w:pPr>
      <w:r>
        <w:t>Run GS Server from the desktop shortcut.</w:t>
      </w:r>
    </w:p>
    <w:p w14:paraId="7A9A2058" w14:textId="6331D570" w:rsidR="00DF5FCE" w:rsidRDefault="00DF5FCE" w:rsidP="00D372F9">
      <w:pPr>
        <w:pStyle w:val="ListParagraph"/>
        <w:numPr>
          <w:ilvl w:val="0"/>
          <w:numId w:val="26"/>
        </w:numPr>
      </w:pPr>
      <w:r>
        <w:t xml:space="preserve">Click the 3 bars to </w:t>
      </w:r>
      <w:r w:rsidR="00D515A0">
        <w:t xml:space="preserve">open and </w:t>
      </w:r>
      <w:r>
        <w:t>configure the settings.</w:t>
      </w:r>
    </w:p>
    <w:p w14:paraId="31710D4D" w14:textId="77777777" w:rsidR="00D515A0" w:rsidRDefault="00DF5FCE" w:rsidP="00D372F9">
      <w:pPr>
        <w:pStyle w:val="ListParagraph"/>
        <w:numPr>
          <w:ilvl w:val="0"/>
          <w:numId w:val="26"/>
        </w:numPr>
      </w:pPr>
      <w:r>
        <w:t>Be sure to set COM port, Baud Rate, Mount to SkyWatcher, and Observatory Location.</w:t>
      </w:r>
    </w:p>
    <w:p w14:paraId="0A7C49AD" w14:textId="59180595" w:rsidR="00DF5FCE" w:rsidRDefault="00DF5FCE" w:rsidP="00D372F9">
      <w:pPr>
        <w:pStyle w:val="ListParagraph"/>
        <w:numPr>
          <w:ilvl w:val="0"/>
          <w:numId w:val="26"/>
        </w:numPr>
      </w:pPr>
      <w:r>
        <w:t>Click the Close button and exit GS Server</w:t>
      </w:r>
    </w:p>
    <w:p w14:paraId="099460F4" w14:textId="3D40E329" w:rsidR="00AD56D5" w:rsidRDefault="00AD56D5" w:rsidP="00D372F9">
      <w:pPr>
        <w:pStyle w:val="ListParagraph"/>
        <w:numPr>
          <w:ilvl w:val="0"/>
          <w:numId w:val="26"/>
        </w:numPr>
      </w:pPr>
      <w:r>
        <w:t>Open your planetarium program and select</w:t>
      </w:r>
      <w:r w:rsidR="00BC047B">
        <w:t xml:space="preserve"> an</w:t>
      </w:r>
      <w:r>
        <w:t xml:space="preserve"> ASCOM connection</w:t>
      </w:r>
      <w:r w:rsidR="00BC047B">
        <w:t>.</w:t>
      </w:r>
    </w:p>
    <w:p w14:paraId="34CCAB07" w14:textId="37616035" w:rsidR="00AD56D5" w:rsidRDefault="00AD56D5" w:rsidP="00D372F9">
      <w:pPr>
        <w:pStyle w:val="ListParagraph"/>
        <w:numPr>
          <w:ilvl w:val="0"/>
          <w:numId w:val="26"/>
        </w:numPr>
      </w:pPr>
      <w:r>
        <w:t>In the ASCOM chooser select ASCOM.GS.Sky.Telescope</w:t>
      </w:r>
      <w:r w:rsidR="00DF5FCE">
        <w:t xml:space="preserve"> and click Ok</w:t>
      </w:r>
      <w:r w:rsidR="00D515A0">
        <w:t xml:space="preserve"> or Close</w:t>
      </w:r>
    </w:p>
    <w:p w14:paraId="5C52373D" w14:textId="77777777" w:rsidR="00BC047B" w:rsidRDefault="00AD56D5" w:rsidP="00D372F9">
      <w:pPr>
        <w:pStyle w:val="ListParagraph"/>
        <w:numPr>
          <w:ilvl w:val="0"/>
          <w:numId w:val="26"/>
        </w:numPr>
      </w:pPr>
      <w:r>
        <w:lastRenderedPageBreak/>
        <w:t xml:space="preserve">Click </w:t>
      </w:r>
      <w:r w:rsidR="00BC047B">
        <w:t>C</w:t>
      </w:r>
      <w:r>
        <w:t xml:space="preserve">onnect from </w:t>
      </w:r>
      <w:r w:rsidR="00BC047B">
        <w:t>your planetarium program.</w:t>
      </w:r>
    </w:p>
    <w:p w14:paraId="5B86AA84" w14:textId="2AA4AF3C" w:rsidR="00BC047B" w:rsidRDefault="00BC047B" w:rsidP="00D372F9">
      <w:pPr>
        <w:pStyle w:val="ListParagraph"/>
        <w:numPr>
          <w:ilvl w:val="0"/>
          <w:numId w:val="26"/>
        </w:numPr>
      </w:pPr>
      <w:r>
        <w:t>GS Server will start and connect to the mount.  If you do not connect check your settings and click the ‘Connect’ button.</w:t>
      </w:r>
    </w:p>
    <w:p w14:paraId="29D1A134" w14:textId="33F544AB" w:rsidR="00AD56D5" w:rsidRDefault="00BC047B" w:rsidP="00D372F9">
      <w:pPr>
        <w:pStyle w:val="ListParagraph"/>
        <w:numPr>
          <w:ilvl w:val="0"/>
          <w:numId w:val="26"/>
        </w:numPr>
      </w:pPr>
      <w:r>
        <w:t>Connect other applications</w:t>
      </w:r>
      <w:r w:rsidR="00D515A0">
        <w:t xml:space="preserve"> to GS Server as</w:t>
      </w:r>
      <w:r>
        <w:t xml:space="preserve"> needed.</w:t>
      </w:r>
    </w:p>
    <w:p w14:paraId="164F2C5E" w14:textId="2D4B11E7" w:rsidR="00027355" w:rsidRPr="00D372F9" w:rsidRDefault="00027355" w:rsidP="00D372F9">
      <w:pPr>
        <w:pStyle w:val="ListParagraph"/>
        <w:numPr>
          <w:ilvl w:val="0"/>
          <w:numId w:val="26"/>
        </w:numPr>
        <w:rPr>
          <w:color w:val="FF0000"/>
        </w:rPr>
      </w:pPr>
      <w:r w:rsidRPr="00D372F9">
        <w:rPr>
          <w:color w:val="FF0000"/>
        </w:rPr>
        <w:t xml:space="preserve">If </w:t>
      </w:r>
      <w:r w:rsidR="00EE1981" w:rsidRPr="00D372F9">
        <w:rPr>
          <w:color w:val="FF0000"/>
        </w:rPr>
        <w:t>guiding with</w:t>
      </w:r>
      <w:r w:rsidRPr="00D372F9">
        <w:rPr>
          <w:color w:val="FF0000"/>
        </w:rPr>
        <w:t xml:space="preserve"> PHD2 you will want to check mark the option “Reverse Dec output after meridian flip”</w:t>
      </w:r>
    </w:p>
    <w:p w14:paraId="145E9FA0" w14:textId="01ED095F" w:rsidR="00FD777D" w:rsidRDefault="00A40203" w:rsidP="00FD777D">
      <w:pPr>
        <w:pStyle w:val="ListParagraph"/>
        <w:numPr>
          <w:ilvl w:val="0"/>
          <w:numId w:val="26"/>
        </w:numPr>
        <w:rPr>
          <w:color w:val="FF0000"/>
        </w:rPr>
      </w:pPr>
      <w:r w:rsidRPr="00D372F9">
        <w:rPr>
          <w:color w:val="FF0000"/>
        </w:rPr>
        <w:t>Please restart GS Server if you changed the hemisp</w:t>
      </w:r>
      <w:r w:rsidR="00D372F9">
        <w:rPr>
          <w:color w:val="FF0000"/>
        </w:rPr>
        <w:t>h</w:t>
      </w:r>
      <w:r w:rsidRPr="00D372F9">
        <w:rPr>
          <w:color w:val="FF0000"/>
        </w:rPr>
        <w:t>eres in the Observatory Location.</w:t>
      </w:r>
    </w:p>
    <w:p w14:paraId="2E41F38F" w14:textId="5F2A3A6F" w:rsidR="00FD777D" w:rsidRPr="00FD777D" w:rsidRDefault="00985F22" w:rsidP="00FD777D">
      <w:pPr>
        <w:pStyle w:val="ListParagraph"/>
        <w:numPr>
          <w:ilvl w:val="0"/>
          <w:numId w:val="26"/>
        </w:numPr>
        <w:rPr>
          <w:color w:val="FF0000"/>
        </w:rPr>
      </w:pPr>
      <w:r w:rsidRPr="00985F22">
        <w:rPr>
          <w:color w:val="FF0000"/>
        </w:rPr>
        <w:t xml:space="preserve">WARNING </w:t>
      </w:r>
      <w:r>
        <w:rPr>
          <w:color w:val="FF0000"/>
        </w:rPr>
        <w:t>–</w:t>
      </w:r>
      <w:r w:rsidRPr="00985F22">
        <w:rPr>
          <w:color w:val="FF0000"/>
        </w:rPr>
        <w:t xml:space="preserve"> </w:t>
      </w:r>
      <w:r>
        <w:rPr>
          <w:color w:val="FF0000"/>
        </w:rPr>
        <w:t xml:space="preserve">Ensure all mount cables allow free movement. Alt / Az mounts can slew up to </w:t>
      </w:r>
      <w:r w:rsidR="00E471B5">
        <w:rPr>
          <w:color w:val="FF0000"/>
        </w:rPr>
        <w:t>195</w:t>
      </w:r>
      <w:r>
        <w:rPr>
          <w:color w:val="FF0000"/>
        </w:rPr>
        <w:t xml:space="preserve"> degrees Eastwards or Westwards from North. </w:t>
      </w:r>
      <w:r w:rsidR="00E471B5">
        <w:rPr>
          <w:color w:val="FF0000"/>
        </w:rPr>
        <w:t xml:space="preserve">Alt / Az mounts can track up to 210 degrees Eastwards or Westwards from North. </w:t>
      </w:r>
      <w:r>
        <w:rPr>
          <w:color w:val="FF0000"/>
        </w:rPr>
        <w:t>After power loss the mount must be returned to the home position by hand.</w:t>
      </w:r>
    </w:p>
    <w:p w14:paraId="509BC3BB" w14:textId="4B952EDD" w:rsidR="00CB0E08" w:rsidRDefault="00CB0E08" w:rsidP="00BC047B">
      <w:pPr>
        <w:pStyle w:val="Heading1"/>
        <w:numPr>
          <w:ilvl w:val="0"/>
          <w:numId w:val="27"/>
        </w:numPr>
      </w:pPr>
      <w:bookmarkStart w:id="9" w:name="_Toc62017056"/>
      <w:bookmarkStart w:id="10" w:name="_Toc108536318"/>
      <w:bookmarkStart w:id="11" w:name="_Toc155026659"/>
      <w:r>
        <w:t>Requirements</w:t>
      </w:r>
      <w:bookmarkEnd w:id="9"/>
      <w:bookmarkEnd w:id="10"/>
      <w:bookmarkEnd w:id="11"/>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74F31919" w:rsidR="00A37168" w:rsidRDefault="00CB0E08" w:rsidP="00A37168">
      <w:pPr>
        <w:pStyle w:val="ListParagraph"/>
        <w:numPr>
          <w:ilvl w:val="0"/>
          <w:numId w:val="5"/>
        </w:numPr>
      </w:pPr>
      <w:r>
        <w:t xml:space="preserve">Microsoft </w:t>
      </w:r>
      <w:r w:rsidR="00BF5CA9" w:rsidRPr="00BF5CA9">
        <w:t>.NET Framework 4.</w:t>
      </w:r>
      <w:r w:rsidR="00D515A0">
        <w:t>7</w:t>
      </w:r>
      <w:r w:rsidR="00BF5CA9" w:rsidRPr="00BF5CA9">
        <w:t>.</w:t>
      </w:r>
      <w:r w:rsidR="00D515A0">
        <w:t>2</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43C00D0E" w:rsidR="00A37168" w:rsidRDefault="00186679" w:rsidP="00A37168">
      <w:pPr>
        <w:pStyle w:val="ListParagraph"/>
        <w:numPr>
          <w:ilvl w:val="0"/>
          <w:numId w:val="5"/>
        </w:numPr>
      </w:pPr>
      <w:r>
        <w:t>Tel</w:t>
      </w:r>
      <w:r w:rsidR="00D515A0">
        <w:t>escope mount that supports the S</w:t>
      </w:r>
      <w:r>
        <w:t>ynta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05EEAE60" w:rsidR="0021764C" w:rsidRDefault="000630B8" w:rsidP="00BC047B">
      <w:pPr>
        <w:pStyle w:val="Heading1"/>
        <w:numPr>
          <w:ilvl w:val="0"/>
          <w:numId w:val="27"/>
        </w:numPr>
      </w:pPr>
      <w:bookmarkStart w:id="12" w:name="_Toc62017057"/>
      <w:bookmarkStart w:id="13" w:name="_Toc108536319"/>
      <w:bookmarkStart w:id="14" w:name="_Toc155026660"/>
      <w:r>
        <w:t>Installation</w:t>
      </w:r>
      <w:bookmarkEnd w:id="12"/>
      <w:bookmarkEnd w:id="13"/>
      <w:bookmarkEnd w:id="14"/>
    </w:p>
    <w:p w14:paraId="0D1528C0" w14:textId="789EF786" w:rsidR="004A68F8" w:rsidRDefault="00CB0E08" w:rsidP="00D372F9">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rsidP="00D372F9"/>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r w:rsidR="00CF6FAE" w:rsidRPr="00CF6FAE">
        <w:t>GSServer</w:t>
      </w:r>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r w:rsidRPr="00D606CD">
        <w:t>GSServer</w:t>
      </w:r>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r w:rsidRPr="00D606CD">
        <w:t>GSServer</w:t>
      </w:r>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User Config</w:t>
      </w:r>
      <w:r w:rsidR="004A68F8">
        <w:t xml:space="preserve"> </w:t>
      </w:r>
      <w:r>
        <w:t>–</w:t>
      </w:r>
      <w:r w:rsidR="004A68F8">
        <w:t xml:space="preserve"> </w:t>
      </w:r>
      <w:r>
        <w:t>C:\Users\</w:t>
      </w:r>
      <w:r w:rsidR="005807ED">
        <w:t>{</w:t>
      </w:r>
      <w:r w:rsidRPr="00D606CD">
        <w:rPr>
          <w:i/>
        </w:rPr>
        <w:t>User Name</w:t>
      </w:r>
      <w:r w:rsidR="005807ED">
        <w:rPr>
          <w:i/>
        </w:rPr>
        <w:t>}</w:t>
      </w:r>
      <w:r w:rsidRPr="00D606CD">
        <w:t>\AppData\Local\GS</w:t>
      </w:r>
      <w:r w:rsidR="00E7284A">
        <w:t>_Server</w:t>
      </w:r>
    </w:p>
    <w:p w14:paraId="54094040" w14:textId="780FA840" w:rsidR="0021764C" w:rsidRDefault="00FB2747" w:rsidP="00E7284A">
      <w:pPr>
        <w:pStyle w:val="ListParagraph"/>
        <w:numPr>
          <w:ilvl w:val="0"/>
          <w:numId w:val="4"/>
        </w:numPr>
        <w:rPr>
          <w:rStyle w:val="Hyperlink"/>
        </w:rPr>
      </w:pPr>
      <w:r>
        <w:rPr>
          <w:rStyle w:val="Heading5Char"/>
        </w:rPr>
        <w:t xml:space="preserve">Notes Templates-  </w:t>
      </w:r>
      <w:r w:rsidRPr="00A37168">
        <w:t>C:\Program Files (x86)\Common Files\ASCOM</w:t>
      </w:r>
      <w:r>
        <w:t>\</w:t>
      </w:r>
      <w:r w:rsidRPr="00CF6FAE">
        <w:t>GSServer</w:t>
      </w:r>
      <w:r>
        <w:t>\Templates</w:t>
      </w:r>
      <w:r w:rsidR="00CB0E08">
        <w:br/>
      </w:r>
    </w:p>
    <w:p w14:paraId="01F2BCA2" w14:textId="47BF807E" w:rsidR="0021764C" w:rsidRDefault="00A37168" w:rsidP="00065FBC">
      <w:pPr>
        <w:pStyle w:val="Heading1"/>
        <w:pageBreakBefore/>
        <w:numPr>
          <w:ilvl w:val="0"/>
          <w:numId w:val="27"/>
        </w:numPr>
        <w:ind w:left="91" w:firstLine="357"/>
      </w:pPr>
      <w:bookmarkStart w:id="15" w:name="_Toc62017058"/>
      <w:bookmarkStart w:id="16" w:name="_Toc108536320"/>
      <w:bookmarkStart w:id="17" w:name="_Toc155026661"/>
      <w:r>
        <w:lastRenderedPageBreak/>
        <w:t>Running GSS</w:t>
      </w:r>
      <w:bookmarkEnd w:id="15"/>
      <w:bookmarkEnd w:id="16"/>
      <w:bookmarkEnd w:id="17"/>
    </w:p>
    <w:p w14:paraId="6EC8E725" w14:textId="1DC4E919" w:rsidR="00904F1A" w:rsidRDefault="00D05DED" w:rsidP="00065FBC">
      <w:pPr>
        <w:keepNext/>
        <w:ind w:left="448"/>
      </w:pPr>
      <w:r>
        <w:rPr>
          <w:noProof/>
          <w:lang w:eastAsia="en-US"/>
        </w:rPr>
        <w:drawing>
          <wp:anchor distT="0" distB="0" distL="114300" distR="114300" simplePos="0" relativeHeight="251671552" behindDoc="0" locked="0" layoutInCell="1" allowOverlap="1" wp14:anchorId="47E9D2EE" wp14:editId="262F1EE7">
            <wp:simplePos x="0" y="0"/>
            <wp:positionH relativeFrom="margin">
              <wp:align>center</wp:align>
            </wp:positionH>
            <wp:positionV relativeFrom="paragraph">
              <wp:posOffset>983615</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rsidR="00A37168">
        <w:t>There are two ways to start GS</w:t>
      </w:r>
      <w:r w:rsidR="0093022B">
        <w:t xml:space="preserve"> </w:t>
      </w:r>
      <w:r w:rsidR="00D606CD">
        <w:t>Server</w:t>
      </w:r>
      <w:r w:rsidR="00A37168">
        <w:t xml:space="preserve">; </w:t>
      </w:r>
      <w:r w:rsidR="00CF6FAE">
        <w:t>the</w:t>
      </w:r>
      <w:r w:rsidR="00A37168">
        <w:t xml:space="preserve"> preferred method is to allow other applications to start GSS</w:t>
      </w:r>
      <w:r w:rsidR="005807ED">
        <w:t>erver</w:t>
      </w:r>
      <w:r w:rsidR="00A37168">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rsidR="00065FBC">
        <w:t xml:space="preserve">  </w:t>
      </w:r>
      <w:r w:rsidR="00A37168">
        <w:t>Here is the</w:t>
      </w:r>
      <w:r w:rsidR="00904F1A">
        <w:t xml:space="preserve"> ASCOM</w:t>
      </w:r>
      <w:r w:rsidR="00A37168">
        <w:t xml:space="preserve"> interface </w:t>
      </w:r>
      <w:r w:rsidR="00904F1A">
        <w:t>from SkyChart (CDC)</w:t>
      </w:r>
    </w:p>
    <w:p w14:paraId="583B3D1C" w14:textId="69C2C784" w:rsidR="0021764C" w:rsidRDefault="0021764C" w:rsidP="00D372F9"/>
    <w:p w14:paraId="41941D57" w14:textId="77777777" w:rsidR="00D05DED" w:rsidRDefault="00904F1A" w:rsidP="00D372F9">
      <w:r>
        <w:t>Use the Select button to select the ASCOM.</w:t>
      </w:r>
      <w:r w:rsidR="00CF6FAE">
        <w:t>GS.Sky</w:t>
      </w:r>
      <w:r>
        <w:t>.Telescope driver.</w:t>
      </w:r>
    </w:p>
    <w:p w14:paraId="7C19648C" w14:textId="77777777" w:rsidR="00D05DED" w:rsidRDefault="00904F1A" w:rsidP="00D372F9">
      <w: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p>
    <w:p w14:paraId="6E958148" w14:textId="753346F7" w:rsidR="00904F1A" w:rsidRDefault="00552A55" w:rsidP="00D372F9">
      <w:r>
        <w:t>The second method is to start GSS</w:t>
      </w:r>
      <w:r w:rsidR="005807ED">
        <w:t>erver.exe</w:t>
      </w:r>
      <w:r>
        <w:t xml:space="preserve"> file located in the program directory.  If starting for the first time configure the driver </w:t>
      </w:r>
      <w:r w:rsidR="00D606CD">
        <w:t>before hitting the connect button</w:t>
      </w:r>
      <w:r>
        <w:t>.  Refer to the configuration section.</w:t>
      </w:r>
    </w:p>
    <w:p w14:paraId="73A44618" w14:textId="38CB94F3" w:rsidR="0021764C" w:rsidRDefault="00E3713D" w:rsidP="00BC047B">
      <w:pPr>
        <w:pStyle w:val="Heading1"/>
        <w:numPr>
          <w:ilvl w:val="0"/>
          <w:numId w:val="27"/>
        </w:numPr>
      </w:pPr>
      <w:bookmarkStart w:id="18" w:name="_Read_mode"/>
      <w:bookmarkStart w:id="19" w:name="_Toc62017059"/>
      <w:bookmarkStart w:id="20" w:name="_Toc108536321"/>
      <w:bookmarkStart w:id="21" w:name="_Toc155026662"/>
      <w:bookmarkEnd w:id="18"/>
      <w:r>
        <w:lastRenderedPageBreak/>
        <w:t>Main Window</w:t>
      </w:r>
      <w:bookmarkEnd w:id="19"/>
      <w:bookmarkEnd w:id="20"/>
      <w:bookmarkEnd w:id="21"/>
    </w:p>
    <w:p w14:paraId="5589B4B9" w14:textId="0D6F0D04" w:rsidR="00E51C14" w:rsidRPr="00E51C14" w:rsidRDefault="00D449B3" w:rsidP="00E51C14">
      <w:r>
        <w:rPr>
          <w:noProof/>
          <w:lang w:eastAsia="en-US"/>
        </w:rPr>
        <w:drawing>
          <wp:inline distT="0" distB="0" distL="0" distR="0" wp14:anchorId="78530BD8" wp14:editId="4227C80B">
            <wp:extent cx="5943600" cy="3550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0285"/>
                    </a:xfrm>
                    <a:prstGeom prst="rect">
                      <a:avLst/>
                    </a:prstGeom>
                  </pic:spPr>
                </pic:pic>
              </a:graphicData>
            </a:graphic>
          </wp:inline>
        </w:drawing>
      </w:r>
    </w:p>
    <w:p w14:paraId="2470AED9" w14:textId="2B059ABE" w:rsidR="00E3713D" w:rsidRDefault="00902113" w:rsidP="00D372F9">
      <w:pPr>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D372F9">
      <w:pPr>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264A1E4A" w:rsidR="00902113" w:rsidRDefault="00902113" w:rsidP="00D372F9">
      <w:bookmarkStart w:id="22" w:name="_Toc62017060"/>
      <w:r w:rsidRPr="003F5AAE">
        <w:rPr>
          <w:rStyle w:val="Heading3Char"/>
        </w:rPr>
        <w:t>Connected Applications</w:t>
      </w:r>
      <w:bookmarkEnd w:id="22"/>
      <w:r w:rsidRPr="005B7587">
        <w:rPr>
          <w:rStyle w:val="Heading5Char"/>
        </w:rPr>
        <w:t xml:space="preserve"> </w:t>
      </w:r>
      <w:r>
        <w:t>– shows how many application</w:t>
      </w:r>
      <w:r w:rsidR="00E0305D">
        <w:t>s</w:t>
      </w:r>
      <w:r>
        <w:t xml:space="preserve">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319D2EA0" w14:textId="5BBCC2B6" w:rsidR="00902113" w:rsidRDefault="008A3683" w:rsidP="00D372F9">
      <w:pPr>
        <w:rPr>
          <w:noProof/>
          <w:lang w:eastAsia="en-US"/>
        </w:rPr>
      </w:pPr>
      <w:bookmarkStart w:id="23" w:name="_Toc62017061"/>
      <w:r>
        <w:rPr>
          <w:rStyle w:val="Heading3Char"/>
        </w:rPr>
        <w:t>Mount Type –</w:t>
      </w:r>
      <w:bookmarkEnd w:id="23"/>
      <w:r>
        <w:rPr>
          <w:rStyle w:val="Heading3Char"/>
        </w:rPr>
        <w:t xml:space="preserve"> </w:t>
      </w:r>
      <w:r>
        <w:t>shows either Simulator or SkyWatcher and is adjusted in the settings.</w:t>
      </w:r>
      <w:r w:rsidR="00902113">
        <w:br/>
      </w:r>
    </w:p>
    <w:p w14:paraId="7EA240CF" w14:textId="3FC3A1B4" w:rsidR="00902113" w:rsidRDefault="00902113" w:rsidP="00902113">
      <w:r>
        <w:t xml:space="preserve">List of items in the </w:t>
      </w:r>
      <w:r w:rsidR="00B0775D">
        <w:t>Main</w:t>
      </w:r>
      <w:r>
        <w:t xml:space="preserve"> Controls</w:t>
      </w:r>
    </w:p>
    <w:p w14:paraId="24F4F59D" w14:textId="1BB2348A" w:rsidR="00C37CCE" w:rsidRDefault="00C37CCE" w:rsidP="00D372F9">
      <w:pPr>
        <w:rPr>
          <w:rStyle w:val="Heading2Char"/>
        </w:rPr>
      </w:pPr>
      <w:bookmarkStart w:id="24" w:name="_Toc62017062"/>
      <w:r>
        <w:rPr>
          <w:rStyle w:val="Heading2Char"/>
        </w:rPr>
        <w:t>Window Bar</w:t>
      </w:r>
      <w:bookmarkEnd w:id="24"/>
    </w:p>
    <w:p w14:paraId="76ED535F" w14:textId="6E714578" w:rsidR="00C37CCE" w:rsidRDefault="00C37CCE" w:rsidP="00D372F9">
      <w:bookmarkStart w:id="25" w:name="_Toc62017063"/>
      <w:r>
        <w:rPr>
          <w:rStyle w:val="Heading3Char"/>
        </w:rPr>
        <w:t>CheckBox –</w:t>
      </w:r>
      <w:bookmarkEnd w:id="25"/>
      <w:r>
        <w:rPr>
          <w:rStyle w:val="Heading3Char"/>
        </w:rPr>
        <w:t xml:space="preserve"> </w:t>
      </w:r>
      <w:r>
        <w:t>Keeps the window on top of other windows.  This is consistent with other GSS windows.</w:t>
      </w:r>
    </w:p>
    <w:p w14:paraId="14C8D057" w14:textId="37DC19B7" w:rsidR="00C37CCE" w:rsidRDefault="00C37CCE" w:rsidP="00D372F9">
      <w:pPr>
        <w:rPr>
          <w:rStyle w:val="Heading3Char"/>
        </w:rPr>
      </w:pPr>
      <w:bookmarkStart w:id="26" w:name="_Toc62017064"/>
      <w:r>
        <w:rPr>
          <w:rStyle w:val="Heading3Char"/>
        </w:rPr>
        <w:lastRenderedPageBreak/>
        <w:t>Mount Type –</w:t>
      </w:r>
      <w:bookmarkEnd w:id="26"/>
      <w:r>
        <w:rPr>
          <w:rStyle w:val="Heading3Char"/>
        </w:rPr>
        <w:t xml:space="preserve"> </w:t>
      </w:r>
      <w:r>
        <w:t>shows either Simulator or SkyWatcher and is adjusted in the settings.  The simulator will use your selected highlight color as the background.</w:t>
      </w:r>
    </w:p>
    <w:p w14:paraId="4ABF38DB" w14:textId="0478BEE6" w:rsidR="00C37CCE" w:rsidRDefault="00C37CCE" w:rsidP="00D372F9">
      <w:bookmarkStart w:id="27" w:name="_Toc62017065"/>
      <w:r w:rsidRPr="003F5AAE">
        <w:rPr>
          <w:rStyle w:val="Heading3Char"/>
        </w:rPr>
        <w:t>Connected Applications</w:t>
      </w:r>
      <w:bookmarkEnd w:id="27"/>
      <w:r w:rsidRPr="005B7587">
        <w:rPr>
          <w:rStyle w:val="Heading5Char"/>
        </w:rPr>
        <w:t xml:space="preserve"> </w:t>
      </w:r>
      <w:r>
        <w:t>– shows how many application</w:t>
      </w:r>
      <w:r w:rsidR="00E0305D">
        <w:t>s</w:t>
      </w:r>
      <w:r>
        <w:t xml:space="preserve"> are connected To GS Server.  If you try to close GS Server when there are existing connections it will prompt you to confirm before closing.  GS Server will exit on its own if the last calling application closes its connection.  </w:t>
      </w:r>
    </w:p>
    <w:p w14:paraId="5420433C" w14:textId="586A7D70" w:rsidR="00F320D1" w:rsidRDefault="00F320D1" w:rsidP="00D372F9">
      <w:bookmarkStart w:id="28" w:name="_Toc62017066"/>
      <w:r>
        <w:rPr>
          <w:rStyle w:val="Heading2Char"/>
        </w:rPr>
        <w:t>Coordinates Bar</w:t>
      </w:r>
      <w:bookmarkEnd w:id="28"/>
    </w:p>
    <w:p w14:paraId="75BFD8D2" w14:textId="0D6655D0" w:rsidR="00E3713D" w:rsidRDefault="00F609B0" w:rsidP="00D372F9">
      <w:bookmarkStart w:id="29" w:name="_Toc62017067"/>
      <w:r w:rsidRPr="003F5AAE">
        <w:rPr>
          <w:rStyle w:val="Heading3Char"/>
        </w:rPr>
        <w:t>RA (</w:t>
      </w:r>
      <w:r w:rsidR="00E3713D" w:rsidRPr="003F5AAE">
        <w:rPr>
          <w:rStyle w:val="Heading3Char"/>
        </w:rPr>
        <w:t>Right Ascension</w:t>
      </w:r>
      <w:r w:rsidRPr="003F5AAE">
        <w:rPr>
          <w:rStyle w:val="Heading3Char"/>
        </w:rPr>
        <w:t>)</w:t>
      </w:r>
      <w:bookmarkEnd w:id="29"/>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528C3E06" w:rsidR="00E3713D" w:rsidRDefault="00F609B0" w:rsidP="00D372F9">
      <w:bookmarkStart w:id="30" w:name="_Toc62017068"/>
      <w:r w:rsidRPr="003F5AAE">
        <w:rPr>
          <w:rStyle w:val="Heading3Char"/>
        </w:rPr>
        <w:t>Dec (</w:t>
      </w:r>
      <w:r w:rsidR="00E3713D" w:rsidRPr="003F5AAE">
        <w:rPr>
          <w:rStyle w:val="Heading3Char"/>
        </w:rPr>
        <w:t>Declination</w:t>
      </w:r>
      <w:r w:rsidRPr="003F5AAE">
        <w:rPr>
          <w:rStyle w:val="Heading3Char"/>
        </w:rPr>
        <w:t>)</w:t>
      </w:r>
      <w:bookmarkEnd w:id="30"/>
      <w:r w:rsidR="00E3713D">
        <w:t xml:space="preserve"> –</w:t>
      </w:r>
      <w:r w:rsidR="000276E9">
        <w:t xml:space="preserve"> </w:t>
      </w:r>
      <w:r w:rsidR="000276E9" w:rsidRPr="000276E9">
        <w:t>the angular distance of a point north or south of the celestial equator.</w:t>
      </w:r>
    </w:p>
    <w:p w14:paraId="7053CBBE" w14:textId="491D7261" w:rsidR="00E3713D" w:rsidRDefault="000276E9" w:rsidP="00D372F9">
      <w:bookmarkStart w:id="31" w:name="_Toc62017069"/>
      <w:r w:rsidRPr="003F5AAE">
        <w:rPr>
          <w:rStyle w:val="Heading3Char"/>
        </w:rPr>
        <w:t>Azimuth</w:t>
      </w:r>
      <w:bookmarkEnd w:id="31"/>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74DDF148" w:rsidR="00E3713D" w:rsidRDefault="00E3713D" w:rsidP="00D372F9">
      <w:bookmarkStart w:id="32" w:name="_Toc62017070"/>
      <w:r w:rsidRPr="003F5AAE">
        <w:rPr>
          <w:rStyle w:val="Heading3Char"/>
        </w:rPr>
        <w:t>Altitude</w:t>
      </w:r>
      <w:bookmarkEnd w:id="32"/>
      <w:r>
        <w:t xml:space="preserve"> –</w:t>
      </w:r>
      <w:r w:rsidR="007F1422">
        <w:t xml:space="preserve"> the </w:t>
      </w:r>
      <w:r w:rsidR="007F1422" w:rsidRPr="007F1422">
        <w:t>distance measurement, usually in the vertical or "up" direction, between a reference datum and a point or object.</w:t>
      </w:r>
    </w:p>
    <w:p w14:paraId="2FFDDB3F" w14:textId="12F9F488" w:rsidR="009D3582" w:rsidRDefault="009D3582" w:rsidP="00D372F9">
      <w:bookmarkStart w:id="33" w:name="_Toc62017071"/>
      <w:r>
        <w:rPr>
          <w:rStyle w:val="Heading3Char"/>
        </w:rPr>
        <w:t>Local Hour Angle (LHA)</w:t>
      </w:r>
      <w:bookmarkEnd w:id="33"/>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346BA5C7" w:rsidR="004B03EC" w:rsidRDefault="004B03EC" w:rsidP="00D372F9">
      <w:bookmarkStart w:id="34" w:name="_Toc62017072"/>
      <w:r>
        <w:rPr>
          <w:rStyle w:val="Heading2Char"/>
        </w:rPr>
        <w:t xml:space="preserve">GoTo </w:t>
      </w:r>
      <w:bookmarkEnd w:id="34"/>
      <w:r w:rsidR="00524C38">
        <w:rPr>
          <w:rStyle w:val="Heading2Char"/>
        </w:rPr>
        <w:t>Control</w:t>
      </w:r>
    </w:p>
    <w:p w14:paraId="32A1D6C1" w14:textId="008AEE89" w:rsidR="00606201" w:rsidRDefault="00606201" w:rsidP="00606201">
      <w:bookmarkStart w:id="35" w:name="_Toc62017073"/>
      <w:r>
        <w:t>Supports RA Dec and Az Alt GoTo. Right click in the GoTo Control to swap between coordinate systems.</w:t>
      </w:r>
    </w:p>
    <w:p w14:paraId="74594621" w14:textId="4113724C" w:rsidR="004B03EC" w:rsidRDefault="004B03EC" w:rsidP="00D372F9">
      <w:r>
        <w:rPr>
          <w:rStyle w:val="Heading3Char"/>
        </w:rPr>
        <w:t>Copy Button</w:t>
      </w:r>
      <w:bookmarkEnd w:id="35"/>
      <w:r>
        <w:t xml:space="preserve"> – Copies the current mount coordinates into the dropdown boxes.</w:t>
      </w:r>
    </w:p>
    <w:p w14:paraId="74D99BBF" w14:textId="2591DA78" w:rsidR="00210C26" w:rsidRDefault="00210C26" w:rsidP="00D372F9">
      <w:bookmarkStart w:id="36" w:name="_Toc62017074"/>
      <w:r>
        <w:rPr>
          <w:rStyle w:val="Heading3Char"/>
        </w:rPr>
        <w:t>GoTo Button</w:t>
      </w:r>
      <w:bookmarkEnd w:id="36"/>
      <w:r>
        <w:t xml:space="preserve"> – Tells the mount to move to the position defined in the dropdown boxes.</w:t>
      </w:r>
    </w:p>
    <w:p w14:paraId="39C80153" w14:textId="19ED2C1E" w:rsidR="008A3683" w:rsidRDefault="008A3683" w:rsidP="00D372F9">
      <w:bookmarkStart w:id="37" w:name="_Toc62017075"/>
      <w:r>
        <w:rPr>
          <w:rStyle w:val="Heading3Char"/>
        </w:rPr>
        <w:t>Sync Button</w:t>
      </w:r>
      <w:bookmarkEnd w:id="37"/>
      <w:r>
        <w:t xml:space="preserve"> – Takes the position entered and reset the mount to that location</w:t>
      </w:r>
      <w:r w:rsidR="00606201">
        <w:t xml:space="preserve"> (Ra Dec only)</w:t>
      </w:r>
      <w:r>
        <w:t>.  Any syncs large</w:t>
      </w:r>
      <w:r w:rsidR="00840533">
        <w:t>r</w:t>
      </w:r>
      <w:r>
        <w:t xml:space="preserve"> than 45 degrees in either direction from the current position will not be accepted.</w:t>
      </w:r>
    </w:p>
    <w:p w14:paraId="4C27B579" w14:textId="54C262CE" w:rsidR="000E24CC" w:rsidRDefault="000E24CC" w:rsidP="00D372F9">
      <w:bookmarkStart w:id="38" w:name="_Toc62017076"/>
      <w:r>
        <w:rPr>
          <w:rStyle w:val="Heading3Char"/>
        </w:rPr>
        <w:t>Import Button</w:t>
      </w:r>
      <w:bookmarkEnd w:id="38"/>
      <w:r>
        <w:t xml:space="preserve"> – Select a .fit file to open and copies the RA and Dec from the .fit file into the dropdown boxes.  This could be used as a manual plate solve where a plate solver validated the pointing location then you can load those coordinates from the image file. </w:t>
      </w:r>
    </w:p>
    <w:p w14:paraId="1A66C09E" w14:textId="4CFC6FE2" w:rsidR="00C11688" w:rsidRDefault="00C11688" w:rsidP="00E0305D">
      <w:pPr>
        <w:keepNext/>
        <w:ind w:left="448"/>
      </w:pPr>
      <w:r>
        <w:rPr>
          <w:rStyle w:val="Heading2Char"/>
        </w:rPr>
        <w:lastRenderedPageBreak/>
        <w:t xml:space="preserve">Backlash Compensate </w:t>
      </w:r>
    </w:p>
    <w:p w14:paraId="08EA1A3C" w14:textId="13244961" w:rsidR="00C11688" w:rsidRDefault="00C11688" w:rsidP="00D372F9">
      <w:r>
        <w:t xml:space="preserve">Used when guiding to account for slack within the axis gearing.  If you are using the PHD backlash Compensate then there is no need to adjust this setting, leave the settings at 0.   Review the video </w:t>
      </w:r>
      <w:r w:rsidR="00180BCE">
        <w:t>“Dec Backlash Adjustment”</w:t>
      </w:r>
      <w:r>
        <w:t xml:space="preserve"> for help.</w:t>
      </w:r>
    </w:p>
    <w:p w14:paraId="74C21D88" w14:textId="3393EB2D" w:rsidR="00F320D1" w:rsidRDefault="00F320D1" w:rsidP="00D372F9">
      <w:bookmarkStart w:id="39" w:name="_Toc62017077"/>
      <w:r>
        <w:rPr>
          <w:rStyle w:val="Heading2Char"/>
        </w:rPr>
        <w:t xml:space="preserve">PPEC </w:t>
      </w:r>
      <w:r w:rsidR="00C37CCE">
        <w:rPr>
          <w:rStyle w:val="Heading2Char"/>
        </w:rPr>
        <w:t>Control</w:t>
      </w:r>
      <w:bookmarkEnd w:id="39"/>
    </w:p>
    <w:p w14:paraId="766B29D4" w14:textId="646F1FC3" w:rsidR="008A3683" w:rsidRDefault="008A3683" w:rsidP="00D372F9">
      <w:pPr>
        <w:rPr>
          <w:rStyle w:val="Heading3Char"/>
        </w:rPr>
      </w:pPr>
      <w:r>
        <w:t>This control is enabled or disabled depending on the capabilities of each individual mount. Clicking the Mount info button in the status bar will show if PPEC is supported for the mount.</w:t>
      </w:r>
    </w:p>
    <w:p w14:paraId="5075375C" w14:textId="16FBA2CF" w:rsidR="00E51C14" w:rsidRDefault="00E51C14" w:rsidP="00D372F9">
      <w:bookmarkStart w:id="40" w:name="_Toc62017078"/>
      <w:r w:rsidRPr="003F5AAE">
        <w:rPr>
          <w:rStyle w:val="Heading3Char"/>
        </w:rPr>
        <w:t>PPEC</w:t>
      </w:r>
      <w:bookmarkEnd w:id="40"/>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w:t>
      </w:r>
      <w:r w:rsidR="001218AA">
        <w:t>green</w:t>
      </w:r>
      <w:r>
        <w:t xml:space="preserve"> when training is in progress.</w:t>
      </w:r>
      <w:r w:rsidR="00210C26">
        <w:t xml:space="preserve">  For more information see the PPEC section of this document. </w:t>
      </w:r>
    </w:p>
    <w:p w14:paraId="31764C45" w14:textId="5277B769" w:rsidR="00E51C14" w:rsidRDefault="00E51C14" w:rsidP="00D372F9">
      <w:bookmarkStart w:id="41" w:name="_Toc62017079"/>
      <w:r w:rsidRPr="003F5AAE">
        <w:rPr>
          <w:rStyle w:val="Heading3Char"/>
        </w:rPr>
        <w:t>PPEC Train</w:t>
      </w:r>
      <w:bookmarkEnd w:id="41"/>
      <w:r>
        <w:t xml:space="preserve"> – Checkbox to start the training process for PPEC</w:t>
      </w:r>
    </w:p>
    <w:p w14:paraId="11FAFC1F" w14:textId="45DD3CB0" w:rsidR="00F320D1" w:rsidRDefault="00F320D1" w:rsidP="00D372F9">
      <w:pPr>
        <w:rPr>
          <w:rStyle w:val="Heading2Char"/>
        </w:rPr>
      </w:pPr>
      <w:bookmarkStart w:id="42" w:name="_Toc62017080"/>
      <w:r>
        <w:rPr>
          <w:rStyle w:val="Heading2Char"/>
        </w:rPr>
        <w:t xml:space="preserve">Buttons </w:t>
      </w:r>
      <w:r w:rsidR="00C37CCE">
        <w:rPr>
          <w:rStyle w:val="Heading2Char"/>
        </w:rPr>
        <w:t>Controls</w:t>
      </w:r>
      <w:bookmarkEnd w:id="42"/>
    </w:p>
    <w:p w14:paraId="209228DB" w14:textId="0C999A5D" w:rsidR="00C37CCE" w:rsidRDefault="00C37CCE" w:rsidP="00D372F9">
      <w:r>
        <w:rPr>
          <w:noProof/>
          <w:lang w:eastAsia="en-US"/>
        </w:rPr>
        <w:drawing>
          <wp:inline distT="0" distB="0" distL="0" distR="0" wp14:anchorId="18A3AB23" wp14:editId="59E92F76">
            <wp:extent cx="428625"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 cy="323850"/>
                    </a:xfrm>
                    <a:prstGeom prst="rect">
                      <a:avLst/>
                    </a:prstGeom>
                  </pic:spPr>
                </pic:pic>
              </a:graphicData>
            </a:graphic>
          </wp:inline>
        </w:drawing>
      </w:r>
      <w:r>
        <w:t xml:space="preserve"> - Opens a separate window</w:t>
      </w:r>
    </w:p>
    <w:p w14:paraId="3E80D7CD" w14:textId="423F69DC" w:rsidR="0067545E" w:rsidRDefault="0067545E" w:rsidP="00D372F9">
      <w:bookmarkStart w:id="43" w:name="_Toc62017081"/>
      <w:r>
        <w:rPr>
          <w:rStyle w:val="Heading3Char"/>
        </w:rPr>
        <w:t>Park Positions</w:t>
      </w:r>
      <w:bookmarkEnd w:id="43"/>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r w:rsidR="00E052E4">
        <w:t>Main</w:t>
      </w:r>
      <w:r w:rsidR="00BB31CE">
        <w:t xml:space="preserve"> tab.</w:t>
      </w:r>
      <w:r w:rsidR="004A5E9C">
        <w:t xml:space="preserve"> Park positions are defined and stored separately for equatorial and Alt/Az mounts.</w:t>
      </w:r>
    </w:p>
    <w:p w14:paraId="64967173" w14:textId="2C300AA0" w:rsidR="00E3713D" w:rsidRDefault="00E3713D" w:rsidP="00D372F9">
      <w:bookmarkStart w:id="44" w:name="_Toc62017082"/>
      <w:r w:rsidRPr="003F5AAE">
        <w:rPr>
          <w:rStyle w:val="Heading3Char"/>
        </w:rPr>
        <w:t xml:space="preserve">Park </w:t>
      </w:r>
      <w:r w:rsidR="00E51C14" w:rsidRPr="003F5AAE">
        <w:rPr>
          <w:rStyle w:val="Heading3Char"/>
        </w:rPr>
        <w:t>Button</w:t>
      </w:r>
      <w:bookmarkEnd w:id="44"/>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2778138E" w:rsidR="008B6093" w:rsidRDefault="008B6093" w:rsidP="00D372F9">
      <w:bookmarkStart w:id="45" w:name="_Toc62017083"/>
      <w:r w:rsidRPr="003F5AAE">
        <w:rPr>
          <w:rStyle w:val="Heading3Char"/>
        </w:rPr>
        <w:t>Home Button</w:t>
      </w:r>
      <w:bookmarkEnd w:id="45"/>
      <w:r>
        <w:t>– moves the mount to the initial home position</w:t>
      </w:r>
      <w:r w:rsidR="008A3282">
        <w:t xml:space="preserve"> which is typically counter weight down and the dec axis pointing to the pole</w:t>
      </w:r>
      <w:r w:rsidR="00654655">
        <w:t xml:space="preserve">. </w:t>
      </w:r>
      <w:r w:rsidR="00C144A4">
        <w:t xml:space="preserve">For Alt/Az mounts the home position is defined as Az pointing to North and the telescope tube horizontal.  </w:t>
      </w:r>
      <w:r w:rsidR="00654655">
        <w:t xml:space="preserve">If </w:t>
      </w:r>
      <w:r w:rsidR="00E93A5A">
        <w:t xml:space="preserve">the </w:t>
      </w:r>
      <w:r w:rsidR="00654655">
        <w:t>mount is current</w:t>
      </w:r>
      <w:r w:rsidR="00E93A5A">
        <w:t>ly</w:t>
      </w:r>
      <w:r w:rsidR="00654655">
        <w:t xml:space="preserve"> slewing the button will stop the mount.</w:t>
      </w:r>
      <w:r w:rsidR="00BB31CE">
        <w:t xml:space="preserve"> Click again and the mount will move home.</w:t>
      </w:r>
    </w:p>
    <w:p w14:paraId="71EE9E03" w14:textId="0187B304" w:rsidR="008B6093" w:rsidRDefault="008B6093" w:rsidP="00D372F9">
      <w:bookmarkStart w:id="46" w:name="_Toc62017084"/>
      <w:r>
        <w:rPr>
          <w:rStyle w:val="Heading3Char"/>
        </w:rPr>
        <w:t>Stop</w:t>
      </w:r>
      <w:r w:rsidRPr="003F5AAE">
        <w:rPr>
          <w:rStyle w:val="Heading3Char"/>
        </w:rPr>
        <w:t xml:space="preserve"> Button</w:t>
      </w:r>
      <w:bookmarkEnd w:id="46"/>
      <w:r>
        <w:t>– Stops mount movement</w:t>
      </w:r>
    </w:p>
    <w:p w14:paraId="7594BFDF" w14:textId="59DCCA29" w:rsidR="00E3713D" w:rsidRDefault="00E3713D" w:rsidP="00D372F9">
      <w:bookmarkStart w:id="47" w:name="_Toc62017085"/>
      <w:r w:rsidRPr="003F5AAE">
        <w:rPr>
          <w:rStyle w:val="Heading3Char"/>
        </w:rPr>
        <w:lastRenderedPageBreak/>
        <w:t>Tracking</w:t>
      </w:r>
      <w:bookmarkEnd w:id="47"/>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goto.</w:t>
      </w:r>
      <w:r w:rsidR="00072F43">
        <w:t xml:space="preserve"> For Alt/Az mounts tracking will maintain a constant Right Ascension and Declination so that an object of interest remains in the center of the field of view. However, without a field </w:t>
      </w:r>
      <w:r w:rsidR="00E93A5A">
        <w:t>de-</w:t>
      </w:r>
      <w:r w:rsidR="00072F43">
        <w:t>rotator the field of view will appear to rotate about the center point. This rotation may be acceptable for visual observation or short</w:t>
      </w:r>
      <w:r w:rsidR="00E93A5A">
        <w:t>er</w:t>
      </w:r>
      <w:r w:rsidR="00072F43">
        <w:t xml:space="preserve"> exposure imaging but star trails will be visible on long</w:t>
      </w:r>
      <w:r w:rsidR="00E93A5A">
        <w:t>er</w:t>
      </w:r>
      <w:r w:rsidR="00072F43">
        <w:t xml:space="preserve"> exposure imaging.</w:t>
      </w:r>
    </w:p>
    <w:p w14:paraId="4B4C1624" w14:textId="5E8C5C81" w:rsidR="008B6093" w:rsidRDefault="00A32627" w:rsidP="00D372F9">
      <w:r>
        <w:rPr>
          <w:rStyle w:val="Heading3Char"/>
        </w:rPr>
        <w:t>ReSync</w:t>
      </w:r>
      <w:r w:rsidR="008B6093">
        <w:t xml:space="preserve">– Resets the </w:t>
      </w:r>
      <w:r w:rsidR="00BB31CE">
        <w:t xml:space="preserve">mount </w:t>
      </w:r>
      <w:r w:rsidR="008B6093">
        <w:t xml:space="preserve">axes </w:t>
      </w:r>
      <w:r>
        <w:t xml:space="preserve">encoder </w:t>
      </w:r>
      <w:r w:rsidR="008B6093">
        <w:t xml:space="preserve">positions to </w:t>
      </w:r>
      <w:r>
        <w:t>either the</w:t>
      </w:r>
      <w:r w:rsidR="008B6093">
        <w:t xml:space="preserve"> home position</w:t>
      </w:r>
      <w:r>
        <w:t xml:space="preserve"> or a preset park position.</w:t>
      </w:r>
      <w:r w:rsidR="008B6093">
        <w:t xml:space="preserve"> </w:t>
      </w:r>
      <w:r>
        <w:t>The home position</w:t>
      </w:r>
      <w:r w:rsidR="003855DB">
        <w:t xml:space="preserve"> for polar mounts</w:t>
      </w:r>
      <w:r>
        <w:t xml:space="preserve"> is defined as </w:t>
      </w:r>
      <w:r w:rsidR="00BB31CE">
        <w:t>Dec is</w:t>
      </w:r>
      <w:r w:rsidR="008B6093">
        <w:t xml:space="preserve"> pointing to the pole and </w:t>
      </w:r>
      <w:r w:rsidR="00BB31CE">
        <w:t>R</w:t>
      </w:r>
      <w:r w:rsidR="008B6093">
        <w:t xml:space="preserve">a with </w:t>
      </w:r>
      <w:r w:rsidR="008A3282">
        <w:t xml:space="preserve">the </w:t>
      </w:r>
      <w:r w:rsidR="008B6093">
        <w:t>counter weights down.</w:t>
      </w:r>
      <w:r w:rsidR="00FE5DD7">
        <w:t xml:space="preserve"> </w:t>
      </w:r>
      <w:r w:rsidR="003855DB">
        <w:t>For Alt/Az mounts the home position is defined as Az pointing to North and the telescope tube horizontal</w:t>
      </w:r>
      <w:r w:rsidR="00E0305D">
        <w:t>.</w:t>
      </w:r>
      <w:r w:rsidR="003855DB">
        <w:t xml:space="preserve">  </w:t>
      </w:r>
      <w:r w:rsidR="00FE5DD7">
        <w:t>When resyncing with a park position make sure the mount is turned on, connected, and in the desired park position.  If not</w:t>
      </w:r>
      <w:r w:rsidR="00FB1609">
        <w:t xml:space="preserve"> in the correct position</w:t>
      </w:r>
      <w:r w:rsidR="00FE5DD7">
        <w:t xml:space="preserve">, manually move the mount to the desired position and ReSync with that </w:t>
      </w:r>
      <w:r w:rsidR="00FB1609">
        <w:t xml:space="preserve">park </w:t>
      </w:r>
      <w:r w:rsidR="00FE5DD7">
        <w:t xml:space="preserve">position.  For encoder accuracy be sure the </w:t>
      </w:r>
      <w:r w:rsidR="00FB1609">
        <w:t xml:space="preserve">manual </w:t>
      </w:r>
      <w:r w:rsidR="00FE5DD7">
        <w:t>position is as close to the park position as possible.</w:t>
      </w:r>
    </w:p>
    <w:p w14:paraId="77FA268F" w14:textId="66C99056" w:rsidR="00A42E17" w:rsidRDefault="00A42E17" w:rsidP="00D372F9">
      <w:bookmarkStart w:id="48" w:name="_Toc62017087"/>
      <w:r w:rsidRPr="003F5AAE">
        <w:rPr>
          <w:rStyle w:val="Heading3Char"/>
        </w:rPr>
        <w:t>Flip SOP Button</w:t>
      </w:r>
      <w:bookmarkEnd w:id="48"/>
      <w:r w:rsidR="00F674F5">
        <w:rPr>
          <w:rStyle w:val="Heading3Char"/>
        </w:rPr>
        <w:t xml:space="preserve"> </w:t>
      </w:r>
      <w:r>
        <w:t>– moves the mount to the opposite side of the pier.  Works in both directions.</w:t>
      </w:r>
      <w:r w:rsidR="00C144A4">
        <w:t xml:space="preserve"> Not </w:t>
      </w:r>
      <w:r w:rsidR="00972084">
        <w:t>enabled</w:t>
      </w:r>
      <w:r w:rsidR="00C144A4">
        <w:t xml:space="preserve"> </w:t>
      </w:r>
      <w:r w:rsidR="00972084">
        <w:t>for</w:t>
      </w:r>
      <w:r w:rsidR="00C144A4">
        <w:t xml:space="preserve"> Alt/Az mounts.</w:t>
      </w:r>
    </w:p>
    <w:p w14:paraId="58FC2528" w14:textId="43B2C164" w:rsidR="00972084" w:rsidRDefault="00972084" w:rsidP="00972084">
      <w:bookmarkStart w:id="49" w:name="_Toc62017088"/>
      <w:r w:rsidRPr="003F5AAE">
        <w:rPr>
          <w:rStyle w:val="Heading3Char"/>
        </w:rPr>
        <w:t xml:space="preserve">Flip </w:t>
      </w:r>
      <w:r>
        <w:rPr>
          <w:rStyle w:val="Heading3Char"/>
        </w:rPr>
        <w:t>Az Direction</w:t>
      </w:r>
      <w:r w:rsidRPr="003F5AAE">
        <w:rPr>
          <w:rStyle w:val="Heading3Char"/>
        </w:rPr>
        <w:t xml:space="preserve"> Button</w:t>
      </w:r>
      <w:r>
        <w:rPr>
          <w:rStyle w:val="Heading3Char"/>
        </w:rPr>
        <w:t xml:space="preserve"> </w:t>
      </w:r>
      <w:r>
        <w:t xml:space="preserve">– moves the mount </w:t>
      </w:r>
      <w:r>
        <w:t xml:space="preserve">in the opposite direction to positions around the South azimuth direction. </w:t>
      </w:r>
      <w:r>
        <w:t xml:space="preserve">Works in both directions. </w:t>
      </w:r>
      <w:r w:rsidRPr="00972084">
        <w:rPr>
          <w:color w:val="FF0000"/>
        </w:rPr>
        <w:t>WARNING: The mount will slew 360 degrees through North to reach the new position</w:t>
      </w:r>
      <w:r>
        <w:rPr>
          <w:color w:val="FF0000"/>
        </w:rPr>
        <w:t>. Check that cables will not twist or bind</w:t>
      </w:r>
      <w:r w:rsidRPr="00972084">
        <w:rPr>
          <w:color w:val="FF0000"/>
        </w:rPr>
        <w:t>.</w:t>
      </w:r>
      <w:r>
        <w:t xml:space="preserve"> </w:t>
      </w:r>
      <w:r>
        <w:t xml:space="preserve">Not </w:t>
      </w:r>
      <w:r>
        <w:t>enabled for Ra</w:t>
      </w:r>
      <w:r>
        <w:t>/</w:t>
      </w:r>
      <w:r>
        <w:t>Dec</w:t>
      </w:r>
      <w:r>
        <w:t xml:space="preserve"> mounts.</w:t>
      </w:r>
    </w:p>
    <w:p w14:paraId="0C203FE2" w14:textId="394CF841" w:rsidR="00F674F5" w:rsidRDefault="00F674F5" w:rsidP="00D372F9">
      <w:pPr>
        <w:rPr>
          <w:color w:val="FF0000"/>
        </w:rPr>
      </w:pPr>
      <w:r>
        <w:rPr>
          <w:rStyle w:val="Heading3Char"/>
        </w:rPr>
        <w:t>AutoHome</w:t>
      </w:r>
      <w:r w:rsidRPr="003F5AAE">
        <w:rPr>
          <w:rStyle w:val="Heading3Char"/>
        </w:rPr>
        <w:t xml:space="preserve"> Button</w:t>
      </w:r>
      <w:bookmarkEnd w:id="49"/>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r>
        <w:t>Auto</w:t>
      </w:r>
      <w:r w:rsidR="00FE67EC">
        <w:t>H</w:t>
      </w:r>
      <w:r>
        <w:t xml:space="preserve">ome will </w:t>
      </w:r>
      <w:r w:rsidR="009F71D9">
        <w:t>attempt to find each axis home sensor.  It does this by moving each axis 5 degrees at a time towards the sensor for a maximum of 100 degrees.  If it did not find the home sensor it will tell you at the end of the process.  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autohome.</w:t>
      </w:r>
    </w:p>
    <w:p w14:paraId="33C30A84" w14:textId="39FED302" w:rsidR="00746515" w:rsidRPr="009A709A" w:rsidRDefault="00746515" w:rsidP="00D372F9">
      <w:pPr>
        <w:rPr>
          <w:color w:val="FF0000"/>
        </w:rPr>
      </w:pPr>
      <w:bookmarkStart w:id="50" w:name="_Toc62017089"/>
      <w:r>
        <w:rPr>
          <w:rStyle w:val="Heading3Char"/>
        </w:rPr>
        <w:t>Scheduler</w:t>
      </w:r>
      <w:r w:rsidRPr="003F5AAE">
        <w:rPr>
          <w:rStyle w:val="Heading3Char"/>
        </w:rPr>
        <w:t xml:space="preserve"> Button</w:t>
      </w:r>
      <w:bookmarkEnd w:id="50"/>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w:t>
      </w:r>
      <w:r w:rsidR="001B4131">
        <w:lastRenderedPageBreak/>
        <w:t>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D372F9"/>
    <w:p w14:paraId="3370DECD" w14:textId="77777777" w:rsidR="00F674F5" w:rsidRDefault="00F674F5" w:rsidP="00D372F9"/>
    <w:p w14:paraId="2B875516" w14:textId="77777777" w:rsidR="001B4131" w:rsidRDefault="001B4131" w:rsidP="00D372F9"/>
    <w:p w14:paraId="01D80017" w14:textId="77777777" w:rsidR="001B4131" w:rsidRDefault="001B4131" w:rsidP="00D372F9"/>
    <w:p w14:paraId="198B2B76" w14:textId="1FF8F1E8" w:rsidR="008B6093" w:rsidRDefault="008B6093" w:rsidP="00D372F9">
      <w:pPr>
        <w:rPr>
          <w:rStyle w:val="Heading2Char"/>
        </w:rPr>
      </w:pPr>
      <w:bookmarkStart w:id="51" w:name="_Toc62017090"/>
      <w:r w:rsidRPr="00BB31CE">
        <w:rPr>
          <w:rStyle w:val="Heading2Char"/>
        </w:rPr>
        <w:t>Hand Controller</w:t>
      </w:r>
      <w:bookmarkEnd w:id="51"/>
    </w:p>
    <w:p w14:paraId="17106C5B" w14:textId="02A369C8" w:rsidR="008940F5" w:rsidRDefault="008940F5" w:rsidP="00D372F9">
      <w:r>
        <w:rPr>
          <w:noProof/>
          <w:lang w:eastAsia="en-US"/>
        </w:rPr>
        <w:drawing>
          <wp:inline distT="0" distB="0" distL="0" distR="0" wp14:anchorId="521DD853" wp14:editId="5E00CA9C">
            <wp:extent cx="3248025" cy="186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1866900"/>
                    </a:xfrm>
                    <a:prstGeom prst="rect">
                      <a:avLst/>
                    </a:prstGeom>
                  </pic:spPr>
                </pic:pic>
              </a:graphicData>
            </a:graphic>
          </wp:inline>
        </w:drawing>
      </w:r>
    </w:p>
    <w:p w14:paraId="5BDDA9E5" w14:textId="77777777" w:rsidR="00C37CCE" w:rsidRDefault="00C37CCE" w:rsidP="00D372F9"/>
    <w:p w14:paraId="0B0F1BA5" w14:textId="5D15A6A7" w:rsidR="008B6093" w:rsidRDefault="008B6093" w:rsidP="00D372F9">
      <w:bookmarkStart w:id="52" w:name="_Toc62017091"/>
      <w:r w:rsidRPr="003F5AAE">
        <w:rPr>
          <w:rStyle w:val="Heading3Char"/>
        </w:rPr>
        <w:t>Speed</w:t>
      </w:r>
      <w:bookmarkEnd w:id="52"/>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78829B04" w:rsidR="00E35F41" w:rsidRDefault="00E35F41" w:rsidP="00D372F9">
      <w:bookmarkStart w:id="53" w:name="_Toc62017092"/>
      <w:r w:rsidRPr="003F5AAE">
        <w:rPr>
          <w:rStyle w:val="Heading3Char"/>
        </w:rPr>
        <w:t>Mode</w:t>
      </w:r>
      <w:bookmarkEnd w:id="53"/>
      <w:r>
        <w:rPr>
          <w:rStyle w:val="Heading5Char"/>
        </w:rPr>
        <w:t xml:space="preserve"> </w:t>
      </w:r>
      <w:r>
        <w:t>– The direction of the hand controls are base on which mode is selected</w:t>
      </w:r>
      <w:r w:rsidR="00EC50EA">
        <w:t>; Axes, Guiding, and Compass</w:t>
      </w:r>
      <w:r>
        <w:t>.</w:t>
      </w:r>
    </w:p>
    <w:p w14:paraId="50481B71" w14:textId="23A180BC" w:rsidR="00E35F41" w:rsidRDefault="00E35F41" w:rsidP="00D372F9">
      <w:bookmarkStart w:id="54" w:name="_Toc62017093"/>
      <w:r w:rsidRPr="003F5AAE">
        <w:rPr>
          <w:rStyle w:val="Heading3Char"/>
        </w:rPr>
        <w:t>Guiding</w:t>
      </w:r>
      <w:bookmarkEnd w:id="54"/>
      <w:r>
        <w:t xml:space="preserve"> - Follow guiding directions in the same way </w:t>
      </w:r>
      <w:r w:rsidR="00EC50EA">
        <w:t xml:space="preserve">guiding </w:t>
      </w:r>
      <w:r>
        <w:t>programs calibrate NESW with pulses</w:t>
      </w:r>
      <w:r w:rsidR="00EC50EA">
        <w:t xml:space="preserve"> for guiding</w:t>
      </w:r>
      <w:r>
        <w:t xml:space="preserve">.  </w:t>
      </w:r>
      <w:r w:rsidR="00617435">
        <w:t xml:space="preserve">Pulse guiding is not enabled for Alt/Az mounts. </w:t>
      </w:r>
      <w:r>
        <w:t>The following</w:t>
      </w:r>
      <w:r w:rsidR="00EC50EA">
        <w:t xml:space="preserve"> is defined by the ASCOM standard and</w:t>
      </w:r>
      <w:r>
        <w:t xml:space="preserve"> would always apply</w:t>
      </w:r>
      <w:r w:rsidR="00EC50EA">
        <w:t>.</w:t>
      </w:r>
      <w:r>
        <w:t xml:space="preserve"> </w:t>
      </w:r>
      <w:r w:rsidR="00EC50EA">
        <w:t xml:space="preserve"> </w:t>
      </w:r>
      <w:r w:rsidR="00840533">
        <w:t>The u</w:t>
      </w:r>
      <w:r>
        <w:t>ser could not flip directions.</w:t>
      </w:r>
    </w:p>
    <w:p w14:paraId="08793724" w14:textId="081EB211" w:rsidR="00E35F41" w:rsidRDefault="00E35F41" w:rsidP="00D372F9">
      <w:r>
        <w:t>North (+ declination/altitude)</w:t>
      </w:r>
      <w:r>
        <w:br/>
        <w:t>South (- declination/altitude)</w:t>
      </w:r>
      <w:r>
        <w:br/>
        <w:t>East (+ right ascension/azimuth)</w:t>
      </w:r>
      <w:r>
        <w:br/>
        <w:t>West (- right ascension/azimuth)</w:t>
      </w:r>
    </w:p>
    <w:p w14:paraId="24F886E9" w14:textId="4582A669" w:rsidR="00E35F41" w:rsidRDefault="00E35F41" w:rsidP="00D372F9">
      <w:bookmarkStart w:id="55" w:name="_Toc62017094"/>
      <w:r w:rsidRPr="00E35F41">
        <w:rPr>
          <w:rStyle w:val="Heading3Char"/>
        </w:rPr>
        <w:lastRenderedPageBreak/>
        <w:t>Axes -</w:t>
      </w:r>
      <w:bookmarkEnd w:id="55"/>
      <w:r>
        <w:t xml:space="preserve"> Follow clockwise and counterclockwise directions of the axis.  User would be able to set a flip switch for N vs S Hemi directions. Axis1 would be Ra/Az and Axis2 would be Dec/Alt</w:t>
      </w:r>
    </w:p>
    <w:p w14:paraId="7447FD21" w14:textId="6655E1EF" w:rsidR="00E35F41" w:rsidRDefault="00E35F41" w:rsidP="00D372F9">
      <w:r>
        <w:t>North (CW Axis2)</w:t>
      </w:r>
      <w:r>
        <w:br/>
        <w:t>South (CCW Axis2)</w:t>
      </w:r>
      <w:r>
        <w:br/>
        <w:t>East (CW Axis1)</w:t>
      </w:r>
      <w:r>
        <w:br/>
        <w:t>West (CCW Axis1)</w:t>
      </w:r>
    </w:p>
    <w:p w14:paraId="02294F82" w14:textId="77777777" w:rsidR="009D3582" w:rsidRDefault="009D3582" w:rsidP="00D372F9"/>
    <w:p w14:paraId="5E5D7459" w14:textId="2AD7B736" w:rsidR="009D3582" w:rsidRDefault="009D3582" w:rsidP="00D372F9">
      <w:bookmarkStart w:id="56" w:name="_Toc62017095"/>
      <w:r>
        <w:rPr>
          <w:rStyle w:val="Heading3Char"/>
        </w:rPr>
        <w:t>Anti-Lash</w:t>
      </w:r>
      <w:bookmarkEnd w:id="56"/>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6348F33B" w:rsidR="00F538C3" w:rsidRDefault="009D3582" w:rsidP="00D372F9">
      <w:bookmarkStart w:id="57" w:name="_Toc62017096"/>
      <w:r>
        <w:rPr>
          <w:rStyle w:val="Heading3Char"/>
        </w:rPr>
        <w:t>E/W</w:t>
      </w:r>
      <w:bookmarkEnd w:id="57"/>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9D1803A" w:rsidR="00850515" w:rsidRDefault="00850515" w:rsidP="00D372F9">
      <w:bookmarkStart w:id="58" w:name="_Toc62017097"/>
      <w:r>
        <w:rPr>
          <w:rStyle w:val="Heading3Char"/>
        </w:rPr>
        <w:t>N/S</w:t>
      </w:r>
      <w:bookmarkEnd w:id="58"/>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A12E9F0" w:rsidR="009D3582" w:rsidRDefault="00606201" w:rsidP="00D372F9">
      <w:r>
        <w:pict w14:anchorId="443DC01B">
          <v:shape id="Picture 395" o:spid="_x0000_i1026" type="#_x0000_t75" style="width:15.75pt;height:16.5pt;visibility:visible;mso-wrap-style:square">
            <v:imagedata r:id="rId16" o:title=""/>
          </v:shape>
        </w:pict>
      </w:r>
      <w:r w:rsidR="008940F5">
        <w:rPr>
          <w:rStyle w:val="Heading3Char"/>
        </w:rPr>
        <w:t xml:space="preserve"> </w:t>
      </w:r>
      <w:r w:rsidR="008940F5" w:rsidRPr="00E35F41">
        <w:rPr>
          <w:rStyle w:val="Heading3Char"/>
        </w:rPr>
        <w:t>-</w:t>
      </w:r>
      <w:r w:rsidR="008940F5">
        <w:t xml:space="preserve"> Opens a separate or new window for the hand controller.</w:t>
      </w:r>
      <w:r w:rsidR="001E2835">
        <w:t xml:space="preserve">  You could open this then minimize the GSS application so you have more screen room for other applications.</w:t>
      </w:r>
    </w:p>
    <w:p w14:paraId="2DAFD9E6" w14:textId="6E61FF3C" w:rsidR="008940F5" w:rsidRDefault="008940F5" w:rsidP="00D372F9">
      <w:r>
        <w:rPr>
          <w:noProof/>
          <w:lang w:eastAsia="en-US"/>
        </w:rPr>
        <w:drawing>
          <wp:inline distT="0" distB="0" distL="0" distR="0" wp14:anchorId="19212B79" wp14:editId="288D73FC">
            <wp:extent cx="409575" cy="3619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 cy="361950"/>
                    </a:xfrm>
                    <a:prstGeom prst="rect">
                      <a:avLst/>
                    </a:prstGeom>
                  </pic:spPr>
                </pic:pic>
              </a:graphicData>
            </a:graphic>
          </wp:inline>
        </w:drawing>
      </w:r>
      <w:r>
        <w:t xml:space="preserve"> </w:t>
      </w:r>
      <w:r w:rsidRPr="00E35F41">
        <w:rPr>
          <w:rStyle w:val="Heading3Char"/>
        </w:rPr>
        <w:t>-</w:t>
      </w:r>
      <w:r>
        <w:t xml:space="preserve"> Mouse lock.</w:t>
      </w:r>
      <w:r w:rsidR="001E2835">
        <w:t xml:space="preserve">  When you </w:t>
      </w:r>
      <w:r w:rsidR="00C06F42">
        <w:t>engage</w:t>
      </w:r>
      <w:r w:rsidR="001E2835">
        <w:t xml:space="preserve"> the lock you can </w:t>
      </w:r>
      <w:r w:rsidR="00C06F42">
        <w:t xml:space="preserve">then </w:t>
      </w:r>
      <w:r w:rsidR="001E2835">
        <w:t>pick up the mo</w:t>
      </w:r>
      <w:r w:rsidR="00C06F42">
        <w:t>use and move to the mount where you can control certain movements.  L</w:t>
      </w:r>
      <w:r w:rsidR="001E2835">
        <w:t>eft click this button</w:t>
      </w:r>
      <w:r w:rsidR="00C06F42">
        <w:t xml:space="preserve"> and</w:t>
      </w:r>
      <w:r w:rsidR="001E2835">
        <w:t xml:space="preserve"> the mouse will lock and not allow movement of the cursor. </w:t>
      </w:r>
      <w:r w:rsidR="00A94444">
        <w:t xml:space="preserve"> A popup message will appear as a reminder it’s on.  </w:t>
      </w:r>
      <w:r w:rsidR="001E2835">
        <w:t xml:space="preserve"> At the same time it enables the mouse buttons for the mount controls below.  </w:t>
      </w:r>
      <w:r w:rsidR="00C06F42">
        <w:t>It’s r</w:t>
      </w:r>
      <w:r w:rsidR="001E2835">
        <w:t xml:space="preserve">ecommended to have a 3 </w:t>
      </w:r>
      <w:r w:rsidR="00E8391C">
        <w:t>to</w:t>
      </w:r>
      <w:r w:rsidR="001E2835">
        <w:t xml:space="preserve"> 5 button mouse with a wheel.</w:t>
      </w:r>
    </w:p>
    <w:p w14:paraId="3E66A1F6" w14:textId="1FA48890" w:rsidR="001E2835" w:rsidRDefault="001E2835" w:rsidP="00D372F9">
      <w:pPr>
        <w:pStyle w:val="ListParagraph"/>
        <w:numPr>
          <w:ilvl w:val="0"/>
          <w:numId w:val="34"/>
        </w:numPr>
      </w:pPr>
      <w:r>
        <w:t>Press any keyboard key to stop or return the mouse cursor.</w:t>
      </w:r>
    </w:p>
    <w:p w14:paraId="424B43CE" w14:textId="57CDB263" w:rsidR="001E2835" w:rsidRDefault="001E2835" w:rsidP="00D372F9">
      <w:pPr>
        <w:pStyle w:val="ListParagraph"/>
        <w:numPr>
          <w:ilvl w:val="0"/>
          <w:numId w:val="34"/>
        </w:numPr>
      </w:pPr>
      <w:r>
        <w:t>Left or Right click for Dec or RA movements</w:t>
      </w:r>
    </w:p>
    <w:p w14:paraId="76D943AC" w14:textId="66C447D9" w:rsidR="001E2835" w:rsidRDefault="001E2835" w:rsidP="00D372F9">
      <w:pPr>
        <w:pStyle w:val="ListParagraph"/>
        <w:numPr>
          <w:ilvl w:val="0"/>
          <w:numId w:val="34"/>
        </w:numPr>
      </w:pPr>
      <w:r>
        <w:t>Center wheel to increase or decrease speed.</w:t>
      </w:r>
    </w:p>
    <w:p w14:paraId="62796929" w14:textId="1B4EFBE9" w:rsidR="001E2835" w:rsidRDefault="001E2835" w:rsidP="00D372F9">
      <w:pPr>
        <w:pStyle w:val="ListParagraph"/>
        <w:numPr>
          <w:ilvl w:val="0"/>
          <w:numId w:val="34"/>
        </w:numPr>
      </w:pPr>
      <w:r>
        <w:t>Center wheel click to switch between RA or Dec control</w:t>
      </w:r>
    </w:p>
    <w:p w14:paraId="4022CC72" w14:textId="5559FD3E" w:rsidR="001E2835" w:rsidRDefault="001E2835" w:rsidP="00D372F9">
      <w:pPr>
        <w:pStyle w:val="ListParagraph"/>
        <w:numPr>
          <w:ilvl w:val="0"/>
          <w:numId w:val="34"/>
        </w:numPr>
      </w:pPr>
      <w:r>
        <w:t>X1 button for Spiral Search</w:t>
      </w:r>
      <w:r w:rsidR="00840533">
        <w:t xml:space="preserve"> “Out” command</w:t>
      </w:r>
    </w:p>
    <w:p w14:paraId="3D0A7DA4" w14:textId="30C4737B" w:rsidR="001E2835" w:rsidRDefault="00840533" w:rsidP="00D372F9">
      <w:pPr>
        <w:pStyle w:val="ListParagraph"/>
        <w:numPr>
          <w:ilvl w:val="0"/>
          <w:numId w:val="34"/>
        </w:numPr>
      </w:pPr>
      <w:r>
        <w:t>X2 button for Spiral Search “In” command</w:t>
      </w:r>
      <w:r w:rsidR="001E2835">
        <w:t>.</w:t>
      </w:r>
    </w:p>
    <w:p w14:paraId="1E5F1C2B" w14:textId="34E13881" w:rsidR="00183EC7" w:rsidRDefault="00183EC7" w:rsidP="00E0305D">
      <w:pPr>
        <w:keepNext/>
        <w:ind w:left="448"/>
      </w:pPr>
      <w:r>
        <w:rPr>
          <w:noProof/>
          <w:lang w:eastAsia="en-US"/>
        </w:rPr>
        <w:lastRenderedPageBreak/>
        <w:drawing>
          <wp:inline distT="0" distB="0" distL="0" distR="0" wp14:anchorId="07D5ED42" wp14:editId="34FBA477">
            <wp:extent cx="400050" cy="371475"/>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 cy="371475"/>
                    </a:xfrm>
                    <a:prstGeom prst="rect">
                      <a:avLst/>
                    </a:prstGeom>
                  </pic:spPr>
                </pic:pic>
              </a:graphicData>
            </a:graphic>
          </wp:inline>
        </w:drawing>
      </w:r>
      <w:r w:rsidR="00346334">
        <w:rPr>
          <w:rStyle w:val="Heading3Char"/>
        </w:rPr>
        <w:t xml:space="preserve"> </w:t>
      </w:r>
      <w:r w:rsidR="00346334" w:rsidRPr="00E35F41">
        <w:rPr>
          <w:rStyle w:val="Heading3Char"/>
        </w:rPr>
        <w:t>-</w:t>
      </w:r>
      <w:r w:rsidR="00346334">
        <w:t xml:space="preserve"> Spiral Search.  </w:t>
      </w:r>
    </w:p>
    <w:p w14:paraId="3D8B55DE" w14:textId="2A71B699" w:rsidR="00183EC7" w:rsidRDefault="007B5231" w:rsidP="00D372F9">
      <w:r>
        <w:rPr>
          <w:noProof/>
          <w:lang w:eastAsia="en-US"/>
        </w:rPr>
        <w:drawing>
          <wp:inline distT="0" distB="0" distL="0" distR="0" wp14:anchorId="4150961C" wp14:editId="4B9B9360">
            <wp:extent cx="41148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3829050"/>
                    </a:xfrm>
                    <a:prstGeom prst="rect">
                      <a:avLst/>
                    </a:prstGeom>
                  </pic:spPr>
                </pic:pic>
              </a:graphicData>
            </a:graphic>
          </wp:inline>
        </w:drawing>
      </w:r>
    </w:p>
    <w:p w14:paraId="62331DF1" w14:textId="6776D48F" w:rsidR="00183EC7" w:rsidRDefault="00183EC7" w:rsidP="00D372F9">
      <w:r>
        <w:t xml:space="preserve">The spiral contains </w:t>
      </w:r>
      <w:r w:rsidR="007B5231">
        <w:t xml:space="preserve">dark </w:t>
      </w:r>
      <w:r>
        <w:t xml:space="preserve">points or dots that represent each goto coordinates. If no points exist then the next </w:t>
      </w:r>
      <w:r w:rsidR="00016276">
        <w:t xml:space="preserve">button </w:t>
      </w:r>
      <w:r>
        <w:t>movement ‘Out’ or clicking ‘New’ will create them.</w:t>
      </w:r>
      <w:r w:rsidR="006701F8">
        <w:t xml:space="preserve">  Right click on any point and a goto dialog will </w:t>
      </w:r>
      <w:r w:rsidR="00016276">
        <w:t>appear</w:t>
      </w:r>
      <w:r w:rsidR="006701F8">
        <w:t>.</w:t>
      </w:r>
    </w:p>
    <w:p w14:paraId="06566EF5" w14:textId="0DB1FF8B" w:rsidR="006701F8" w:rsidRDefault="006701F8" w:rsidP="00D372F9">
      <w:r>
        <w:rPr>
          <w:noProof/>
          <w:lang w:eastAsia="en-US"/>
        </w:rPr>
        <w:drawing>
          <wp:inline distT="0" distB="0" distL="0" distR="0" wp14:anchorId="00A52A87" wp14:editId="5B5D24E7">
            <wp:extent cx="1714500" cy="15240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0" cy="1524000"/>
                    </a:xfrm>
                    <a:prstGeom prst="rect">
                      <a:avLst/>
                    </a:prstGeom>
                  </pic:spPr>
                </pic:pic>
              </a:graphicData>
            </a:graphic>
          </wp:inline>
        </w:drawing>
      </w:r>
    </w:p>
    <w:p w14:paraId="05D44F3D" w14:textId="2FAF7985" w:rsidR="00346334" w:rsidRDefault="00183EC7" w:rsidP="00D372F9">
      <w:bookmarkStart w:id="59" w:name="_Toc62017098"/>
      <w:r>
        <w:rPr>
          <w:rStyle w:val="Heading3Char"/>
        </w:rPr>
        <w:t>In</w:t>
      </w:r>
      <w:bookmarkEnd w:id="59"/>
      <w:r w:rsidR="00346334">
        <w:rPr>
          <w:rStyle w:val="Heading3Char"/>
        </w:rPr>
        <w:t xml:space="preserve"> </w:t>
      </w:r>
      <w:r w:rsidR="00346334">
        <w:t xml:space="preserve">– </w:t>
      </w:r>
      <w:r>
        <w:t>Executes a goto to the next inward point.  Once at the center the button will do nothing.</w:t>
      </w:r>
      <w:r w:rsidR="00016276">
        <w:t xml:space="preserve"> Available as a gamepad command.</w:t>
      </w:r>
    </w:p>
    <w:p w14:paraId="2B9CD50D" w14:textId="146C3798" w:rsidR="00346334" w:rsidRDefault="00183EC7" w:rsidP="00D372F9">
      <w:bookmarkStart w:id="60" w:name="_Toc62017099"/>
      <w:r>
        <w:rPr>
          <w:rStyle w:val="Heading3Char"/>
        </w:rPr>
        <w:t>Out</w:t>
      </w:r>
      <w:bookmarkEnd w:id="60"/>
      <w:r w:rsidR="00346334">
        <w:rPr>
          <w:rStyle w:val="Heading3Char"/>
        </w:rPr>
        <w:t xml:space="preserve"> </w:t>
      </w:r>
      <w:r w:rsidR="00346334">
        <w:t xml:space="preserve">– </w:t>
      </w:r>
      <w:r>
        <w:t>Executes a goto to the next outward point.  Once at the end the button will do nothing.  If no points exist they will be created on the first outward move.</w:t>
      </w:r>
      <w:r w:rsidR="00016276">
        <w:t xml:space="preserve"> Available as a gamepad command.</w:t>
      </w:r>
    </w:p>
    <w:p w14:paraId="3C784E01" w14:textId="7912DC34" w:rsidR="00346334" w:rsidRDefault="00183EC7" w:rsidP="00D372F9">
      <w:bookmarkStart w:id="61" w:name="_Toc62017100"/>
      <w:r>
        <w:rPr>
          <w:rStyle w:val="Heading3Char"/>
        </w:rPr>
        <w:lastRenderedPageBreak/>
        <w:t>Abort</w:t>
      </w:r>
      <w:bookmarkEnd w:id="61"/>
      <w:r w:rsidR="00346334">
        <w:rPr>
          <w:rStyle w:val="Heading3Char"/>
        </w:rPr>
        <w:t xml:space="preserve"> </w:t>
      </w:r>
      <w:r w:rsidR="00346334">
        <w:t xml:space="preserve">– </w:t>
      </w:r>
      <w:r>
        <w:t>S</w:t>
      </w:r>
      <w:r w:rsidR="006701F8">
        <w:t>tops any goto movement but keeps tracking on.</w:t>
      </w:r>
      <w:r w:rsidR="00016276">
        <w:t xml:space="preserve"> Available as a gamepad command.</w:t>
      </w:r>
    </w:p>
    <w:p w14:paraId="1EB0059D" w14:textId="1A062310" w:rsidR="006701F8" w:rsidRDefault="006701F8" w:rsidP="00D372F9">
      <w:bookmarkStart w:id="62" w:name="_Toc62017101"/>
      <w:r>
        <w:rPr>
          <w:rStyle w:val="Heading3Char"/>
        </w:rPr>
        <w:t>New</w:t>
      </w:r>
      <w:bookmarkEnd w:id="62"/>
      <w:r>
        <w:rPr>
          <w:rStyle w:val="Heading3Char"/>
        </w:rPr>
        <w:t xml:space="preserve"> </w:t>
      </w:r>
      <w:r>
        <w:t>– Creates a new set of points or goto coordinates for the spiral</w:t>
      </w:r>
      <w:r w:rsidR="00016276">
        <w:t>. Available as a gamepad command.</w:t>
      </w:r>
    </w:p>
    <w:p w14:paraId="2622DB3A" w14:textId="3C4846B5" w:rsidR="006701F8" w:rsidRDefault="006701F8" w:rsidP="00D372F9">
      <w:bookmarkStart w:id="63" w:name="_Toc62017102"/>
      <w:r>
        <w:rPr>
          <w:rStyle w:val="Heading3Char"/>
        </w:rPr>
        <w:t>Clear</w:t>
      </w:r>
      <w:bookmarkEnd w:id="63"/>
      <w:r>
        <w:rPr>
          <w:rStyle w:val="Heading3Char"/>
        </w:rPr>
        <w:t xml:space="preserve"> </w:t>
      </w:r>
      <w:r>
        <w:t>– Removes the points from the spiral</w:t>
      </w:r>
    </w:p>
    <w:p w14:paraId="1D37433B" w14:textId="4FD17FDF" w:rsidR="006701F8" w:rsidRDefault="006701F8" w:rsidP="00D372F9">
      <w:bookmarkStart w:id="64" w:name="_Toc62017103"/>
      <w:r>
        <w:rPr>
          <w:rStyle w:val="Heading3Char"/>
        </w:rPr>
        <w:t>Calculate</w:t>
      </w:r>
      <w:bookmarkEnd w:id="64"/>
      <w:r>
        <w:rPr>
          <w:rStyle w:val="Heading3Char"/>
        </w:rPr>
        <w:t xml:space="preserve"> </w:t>
      </w:r>
      <w:r>
        <w:t>– Opens the dialog to calculate the needed width and height settings</w:t>
      </w:r>
    </w:p>
    <w:p w14:paraId="63654D27" w14:textId="401C916A" w:rsidR="006701F8" w:rsidRDefault="006701F8" w:rsidP="00D372F9">
      <w:pPr>
        <w:rPr>
          <w:noProof/>
          <w:lang w:eastAsia="en-US"/>
        </w:rPr>
      </w:pPr>
      <w:r>
        <w:t xml:space="preserve"> </w:t>
      </w:r>
      <w:r>
        <w:rPr>
          <w:noProof/>
          <w:lang w:eastAsia="en-US"/>
        </w:rPr>
        <w:drawing>
          <wp:inline distT="0" distB="0" distL="0" distR="0" wp14:anchorId="39122BFA" wp14:editId="092DE0FA">
            <wp:extent cx="2000250" cy="3457575"/>
            <wp:effectExtent l="0" t="0" r="0"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250" cy="3457575"/>
                    </a:xfrm>
                    <a:prstGeom prst="rect">
                      <a:avLst/>
                    </a:prstGeom>
                  </pic:spPr>
                </pic:pic>
              </a:graphicData>
            </a:graphic>
          </wp:inline>
        </w:drawing>
      </w:r>
    </w:p>
    <w:p w14:paraId="23036AFF" w14:textId="55625572" w:rsidR="006701F8" w:rsidRDefault="006701F8" w:rsidP="00D372F9">
      <w:pPr>
        <w:rPr>
          <w:noProof/>
          <w:lang w:eastAsia="en-US"/>
        </w:rPr>
      </w:pPr>
      <w:r>
        <w:rPr>
          <w:noProof/>
          <w:lang w:eastAsia="en-US"/>
        </w:rPr>
        <w:t>All settings are entered in millimeters (mm).   If searching with a camera enter the camera width and height along with the OTA focal length then click the Camera button. When using an eyepiece enter the field stop and OTA focal length and click the Eyepiece button.  When the width and height are populated select accept to copy these values to the spiral window.</w:t>
      </w:r>
    </w:p>
    <w:p w14:paraId="10BDFB8E" w14:textId="28EBE3EB" w:rsidR="00016276" w:rsidRDefault="00016276" w:rsidP="00D372F9">
      <w:pPr>
        <w:rPr>
          <w:noProof/>
          <w:lang w:eastAsia="en-US"/>
        </w:rPr>
      </w:pPr>
      <w:r>
        <w:t xml:space="preserve">The search strategy is to create an invisible search box using the Width and Height as the field of view (FOV) size.  Each point created on the spiral represents is a single FOV.  </w:t>
      </w:r>
    </w:p>
    <w:p w14:paraId="05773917" w14:textId="48EAB9DD" w:rsidR="00016276" w:rsidRDefault="00016276" w:rsidP="00D372F9">
      <w:bookmarkStart w:id="65" w:name="_Toc62017104"/>
      <w:r>
        <w:rPr>
          <w:rStyle w:val="Heading3Char"/>
        </w:rPr>
        <w:t>Width</w:t>
      </w:r>
      <w:bookmarkEnd w:id="65"/>
      <w:r>
        <w:rPr>
          <w:rStyle w:val="Heading3Char"/>
        </w:rPr>
        <w:t xml:space="preserve"> </w:t>
      </w:r>
      <w:r>
        <w:t xml:space="preserve">– The FOV width in seconds of arc  </w:t>
      </w:r>
    </w:p>
    <w:p w14:paraId="1B7C791C" w14:textId="224960C4" w:rsidR="00016276" w:rsidRDefault="00016276" w:rsidP="00D372F9">
      <w:bookmarkStart w:id="66" w:name="_Toc62017105"/>
      <w:r>
        <w:rPr>
          <w:rStyle w:val="Heading3Char"/>
        </w:rPr>
        <w:t>Height</w:t>
      </w:r>
      <w:bookmarkEnd w:id="66"/>
      <w:r>
        <w:rPr>
          <w:rStyle w:val="Heading3Char"/>
        </w:rPr>
        <w:t xml:space="preserve"> </w:t>
      </w:r>
      <w:r>
        <w:t xml:space="preserve">– The FOV height in seconds of arc  </w:t>
      </w:r>
    </w:p>
    <w:p w14:paraId="5AB374AA" w14:textId="5A901D13" w:rsidR="00016276" w:rsidRDefault="00016276" w:rsidP="00D372F9">
      <w:r>
        <w:t>Use the Calculate button to assist in setting theses.</w:t>
      </w:r>
    </w:p>
    <w:p w14:paraId="2353B30C" w14:textId="6CF2E9B3" w:rsidR="00216925" w:rsidRDefault="00216925" w:rsidP="00D372F9">
      <w:bookmarkStart w:id="67" w:name="_Toc62017106"/>
      <w:r>
        <w:rPr>
          <w:rStyle w:val="Heading3Char"/>
        </w:rPr>
        <w:lastRenderedPageBreak/>
        <w:t>Limits On</w:t>
      </w:r>
      <w:bookmarkEnd w:id="67"/>
      <w:r>
        <w:rPr>
          <w:rStyle w:val="Heading3Char"/>
        </w:rPr>
        <w:t xml:space="preserve"> </w:t>
      </w:r>
      <w:r>
        <w:t xml:space="preserve">– When ‘On’ or check marked two limits will be imposed; 1) Meridian flips will not occur, so an ‘Out’ movement would do nothing if it required a flip.  </w:t>
      </w:r>
      <w:r w:rsidR="00AC43EB">
        <w:t xml:space="preserve">2) Distance is a defined as the area around the spiral.  Anytime the mount moves beyond that area the spiral will reset and no points will be defined.  The distance is displayed at the top of the spiral and is the angular distance from the center of the spiral to its farthest point plus another 40%.  Anywhere within this area you are free to move the mount </w:t>
      </w:r>
      <w:r w:rsidR="00672347">
        <w:t>how you want and the spiral will not reset.</w:t>
      </w:r>
      <w:r w:rsidR="00AC43EB">
        <w:t xml:space="preserve"> </w:t>
      </w:r>
    </w:p>
    <w:p w14:paraId="45E6EB4B" w14:textId="65DF2009" w:rsidR="00672347" w:rsidRDefault="00672347" w:rsidP="00D372F9">
      <w:bookmarkStart w:id="68" w:name="_Toc62017107"/>
      <w:r>
        <w:rPr>
          <w:rStyle w:val="Heading3Char"/>
        </w:rPr>
        <w:t>Tips</w:t>
      </w:r>
      <w:bookmarkEnd w:id="68"/>
      <w:r>
        <w:rPr>
          <w:rStyle w:val="Heading3Char"/>
        </w:rPr>
        <w:t xml:space="preserve"> </w:t>
      </w:r>
      <w:r>
        <w:t xml:space="preserve">– As you move closer to the poles and away from the celestial equator the RA or Width movements will overlap </w:t>
      </w:r>
      <w:r w:rsidRPr="00672347">
        <w:t>exponentially</w:t>
      </w:r>
      <w:r>
        <w:t>.  If you want Dec to overlap set the seconds of arc to a slightly smaller number.</w:t>
      </w:r>
    </w:p>
    <w:p w14:paraId="6D6488A2" w14:textId="781A9514" w:rsidR="005F6B65" w:rsidRDefault="005F6B65" w:rsidP="005F6B65">
      <w:pPr>
        <w:pStyle w:val="Heading3"/>
      </w:pPr>
      <w:bookmarkStart w:id="69" w:name="_Toc62017108"/>
      <w:r>
        <w:t>How to calculate FOV in arc seconds</w:t>
      </w:r>
      <w:bookmarkEnd w:id="69"/>
    </w:p>
    <w:p w14:paraId="1DC233D5" w14:textId="7F7346BD" w:rsidR="005F6B65" w:rsidRPr="005F6B65" w:rsidRDefault="00000000" w:rsidP="00D372F9">
      <w:hyperlink r:id="rId22" w:tgtFrame="_blank" w:history="1">
        <w:r w:rsidR="005F6B65">
          <w:rPr>
            <w:rStyle w:val="Hyperlink"/>
            <w:rFonts w:ascii="Helvetica" w:hAnsi="Helvetica" w:cs="Helvetica"/>
            <w:color w:val="337AB7"/>
            <w:sz w:val="21"/>
            <w:szCs w:val="21"/>
            <w:shd w:val="clear" w:color="auto" w:fill="FFFFFF"/>
          </w:rPr>
          <w:t>http://astronomy.tools/calculators/field_of_view/</w:t>
        </w:r>
      </w:hyperlink>
    </w:p>
    <w:p w14:paraId="1F1233E3" w14:textId="24A04349" w:rsidR="001E7E3D" w:rsidRPr="00C144A4" w:rsidRDefault="005F6B65" w:rsidP="00D372F9">
      <w:pPr>
        <w:rPr>
          <w:rStyle w:val="Heading2Char"/>
          <w:rFonts w:asciiTheme="minorHAnsi" w:hAnsiTheme="minorHAnsi" w:cstheme="minorHAnsi"/>
          <w:sz w:val="22"/>
          <w:szCs w:val="22"/>
        </w:rPr>
      </w:pPr>
      <w:r w:rsidRPr="00C144A4">
        <w:rPr>
          <w:rFonts w:cstheme="minorHAnsi"/>
          <w:color w:val="333333"/>
          <w:shd w:val="clear" w:color="auto" w:fill="FFFFFF"/>
        </w:rPr>
        <w:t>The Field of View Calculator at Astronomy tools is probably one of the better online tools. For imaging mode simply enter the equipment information and calculate the Field of View.  Take the smaller of the 2 numbers in degrees and multiply it by 3600. i.e.  </w:t>
      </w:r>
      <w:r w:rsidRPr="00C144A4">
        <w:rPr>
          <w:rFonts w:cstheme="minorHAnsi"/>
          <w:b/>
          <w:color w:val="333333"/>
          <w:shd w:val="clear" w:color="auto" w:fill="FFFFFF"/>
        </w:rPr>
        <w:t>2.01° x 1.37°</w:t>
      </w:r>
      <w:r w:rsidRPr="00C144A4">
        <w:rPr>
          <w:rFonts w:cstheme="minorHAnsi"/>
          <w:color w:val="333333"/>
          <w:shd w:val="clear" w:color="auto" w:fill="FFFFFF"/>
        </w:rPr>
        <w:t>1.37 degrees x 3600 = 4932 arc seconds.  Enter 4932 into the Spiral Search Arc Seconds.</w:t>
      </w:r>
      <w:r w:rsidRPr="00C144A4">
        <w:rPr>
          <w:rFonts w:cstheme="minorHAnsi"/>
          <w:color w:val="333333"/>
        </w:rPr>
        <w:br/>
      </w:r>
      <w:r w:rsidRPr="00C144A4">
        <w:rPr>
          <w:rFonts w:cstheme="minorHAnsi"/>
          <w:color w:val="333333"/>
        </w:rPr>
        <w:br/>
      </w:r>
      <w:r w:rsidRPr="00065FBC">
        <w:t>An alternative to the online tool for a sensor is it to do the calculation manually.  To do this, use the smaller side of the chip. (Width of chip in mm * 3460) / (focal length of optic train in mm) = arc minutes * 60 = arc seconds. i.e.  13mm * 3460 /  545mm = 82.5 arc minutes = 4951 arc seconds</w:t>
      </w:r>
      <w:r w:rsidR="00E0305D" w:rsidRPr="00C144A4">
        <w:rPr>
          <w:rFonts w:cstheme="minorHAnsi"/>
          <w:color w:val="333333"/>
          <w:shd w:val="clear" w:color="auto" w:fill="FFFFFF"/>
        </w:rPr>
        <w:t>.</w:t>
      </w:r>
      <w:r w:rsidRPr="00C144A4">
        <w:rPr>
          <w:rFonts w:cstheme="minorHAnsi"/>
          <w:color w:val="333333"/>
        </w:rPr>
        <w:br/>
      </w:r>
      <w:r w:rsidRPr="00C144A4">
        <w:rPr>
          <w:rFonts w:cstheme="minorHAnsi"/>
          <w:color w:val="333333"/>
        </w:rPr>
        <w:br/>
      </w:r>
      <w:r w:rsidR="00E0305D" w:rsidRPr="00C144A4">
        <w:rPr>
          <w:rFonts w:cstheme="minorHAnsi"/>
          <w:color w:val="333333"/>
          <w:shd w:val="clear" w:color="auto" w:fill="FFFFFF"/>
        </w:rPr>
        <w:t>A</w:t>
      </w:r>
      <w:r w:rsidRPr="00C144A4">
        <w:rPr>
          <w:rFonts w:cstheme="minorHAnsi"/>
          <w:color w:val="333333"/>
          <w:shd w:val="clear" w:color="auto" w:fill="FFFFFF"/>
        </w:rPr>
        <w:t>nother alternative for sensors is to take the smaller pixel size divide by focal length then multiply by 206.3 to get arc seconds per pixel.  Multiply that by the amount of pixels on the smaller side of the chip. At binning 1 use the following formula. i.e.  4.63um / 545mm * 206.3 = 1.75 arc seconds per pixel * 2822mm = 4945.8 arc seconds</w:t>
      </w:r>
      <w:r w:rsidRPr="00C144A4">
        <w:rPr>
          <w:rFonts w:cstheme="minorHAnsi"/>
          <w:color w:val="333333"/>
        </w:rPr>
        <w:br/>
      </w:r>
      <w:r w:rsidRPr="00C144A4">
        <w:rPr>
          <w:rFonts w:cstheme="minorHAnsi"/>
          <w:color w:val="333333"/>
        </w:rPr>
        <w:br/>
      </w:r>
      <w:r w:rsidRPr="00C144A4">
        <w:rPr>
          <w:rFonts w:cstheme="minorHAnsi"/>
          <w:color w:val="333333"/>
          <w:shd w:val="clear" w:color="auto" w:fill="FFFFFF"/>
        </w:rPr>
        <w:t>For eyepieces use visual mode on the field of view calculator. Enter the equipment, take the field of view and multiple by 3600.  </w:t>
      </w:r>
      <w:r w:rsidRPr="00C144A4">
        <w:rPr>
          <w:rFonts w:cstheme="minorHAnsi"/>
          <w:b/>
          <w:color w:val="333333"/>
          <w:shd w:val="clear" w:color="auto" w:fill="FFFFFF"/>
        </w:rPr>
        <w:t>1.1°</w:t>
      </w:r>
      <w:r w:rsidRPr="00C144A4">
        <w:rPr>
          <w:rFonts w:cstheme="minorHAnsi"/>
          <w:color w:val="333333"/>
          <w:shd w:val="clear" w:color="auto" w:fill="FFFFFF"/>
        </w:rPr>
        <w:t>* 3600 = 3960 arc seconds. The manual formula is Scope Focal Length / Eyepiece Focal Length = Magnification.   Eyepiece FOV in degrees / Magnification = real Field of view in degrees.  Multiply that by 3600 for the arc seconds. i.e. 545mm / 10mm = 54.5 mag.  60deg / 54.5mag = 1.10091 * 3600 = 3963 arc seconds</w:t>
      </w:r>
    </w:p>
    <w:p w14:paraId="7DBFF84A" w14:textId="3B41459E" w:rsidR="00F320D1" w:rsidRDefault="00F320D1" w:rsidP="00E0305D">
      <w:pPr>
        <w:keepNext/>
        <w:ind w:left="448"/>
        <w:rPr>
          <w:rStyle w:val="Heading2Char"/>
        </w:rPr>
      </w:pPr>
      <w:bookmarkStart w:id="70" w:name="_Toc62017109"/>
      <w:r>
        <w:rPr>
          <w:rStyle w:val="Heading2Char"/>
        </w:rPr>
        <w:lastRenderedPageBreak/>
        <w:t>Graphic</w:t>
      </w:r>
      <w:r w:rsidRPr="00BB31CE">
        <w:rPr>
          <w:rStyle w:val="Heading2Char"/>
        </w:rPr>
        <w:t xml:space="preserve"> </w:t>
      </w:r>
      <w:r>
        <w:rPr>
          <w:rStyle w:val="Heading2Char"/>
        </w:rPr>
        <w:t>Section</w:t>
      </w:r>
      <w:bookmarkEnd w:id="70"/>
    </w:p>
    <w:p w14:paraId="52188727" w14:textId="1F96F5B6" w:rsidR="00545CD9" w:rsidRDefault="00545CD9" w:rsidP="00E0305D">
      <w:pPr>
        <w:keepNext/>
        <w:ind w:left="448"/>
        <w:rPr>
          <w:noProof/>
          <w:lang w:eastAsia="en-US"/>
        </w:rPr>
      </w:pPr>
      <w:r>
        <w:rPr>
          <w:noProof/>
          <w:lang w:eastAsia="en-US"/>
        </w:rPr>
        <w:t>The 3 dots allows you to select one of the graphic modes for viewing; None, AltAz, RaDec, or 3D.</w:t>
      </w:r>
      <w:r w:rsidR="002E0534">
        <w:rPr>
          <w:noProof/>
          <w:lang w:eastAsia="en-US"/>
        </w:rPr>
        <w:t xml:space="preserve"> The 3D model shows a polar or alt/az mount and telescope dependent upon the user selected alignment mode.</w:t>
      </w:r>
    </w:p>
    <w:p w14:paraId="7FB56322" w14:textId="2A8A85FF" w:rsidR="00545CD9" w:rsidRDefault="00545CD9" w:rsidP="00D372F9">
      <w:pPr>
        <w:rPr>
          <w:rStyle w:val="Heading2Char"/>
        </w:rPr>
      </w:pPr>
      <w:r w:rsidRPr="00D372F9">
        <w:rPr>
          <w:rFonts w:asciiTheme="majorHAnsi" w:hAnsiTheme="majorHAnsi"/>
          <w:noProof/>
          <w:color w:val="538135" w:themeColor="accent6" w:themeShade="BF"/>
          <w:kern w:val="28"/>
          <w:sz w:val="32"/>
          <w:lang w:eastAsia="en-US"/>
        </w:rPr>
        <w:drawing>
          <wp:inline distT="0" distB="0" distL="0" distR="0" wp14:anchorId="1F434934" wp14:editId="799DF15C">
            <wp:extent cx="2619741" cy="3372321"/>
            <wp:effectExtent l="0" t="0" r="9525"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Graphics3D.png"/>
                    <pic:cNvPicPr/>
                  </pic:nvPicPr>
                  <pic:blipFill>
                    <a:blip r:embed="rId23">
                      <a:extLst>
                        <a:ext uri="{28A0092B-C50C-407E-A947-70E740481C1C}">
                          <a14:useLocalDpi xmlns:a14="http://schemas.microsoft.com/office/drawing/2010/main" val="0"/>
                        </a:ext>
                      </a:extLst>
                    </a:blip>
                    <a:stretch>
                      <a:fillRect/>
                    </a:stretch>
                  </pic:blipFill>
                  <pic:spPr>
                    <a:xfrm>
                      <a:off x="0" y="0"/>
                      <a:ext cx="2619741" cy="3372321"/>
                    </a:xfrm>
                    <a:prstGeom prst="rect">
                      <a:avLst/>
                    </a:prstGeom>
                  </pic:spPr>
                </pic:pic>
              </a:graphicData>
            </a:graphic>
          </wp:inline>
        </w:drawing>
      </w:r>
    </w:p>
    <w:p w14:paraId="47DC7DEF" w14:textId="577FE6C7" w:rsidR="005F6B65" w:rsidRPr="00D372F9" w:rsidRDefault="00545CD9" w:rsidP="00D372F9">
      <w:pPr>
        <w:rPr>
          <w:color w:val="auto"/>
        </w:rPr>
      </w:pPr>
      <w:r>
        <w:rPr>
          <w:color w:val="FF0000"/>
        </w:rPr>
        <w:t xml:space="preserve">Warning </w:t>
      </w:r>
      <w:r w:rsidRPr="00D372F9">
        <w:rPr>
          <w:color w:val="auto"/>
        </w:rPr>
        <w:t>– Some computers may not be able to display or render the 3D model correctly due to hardware or system limitations.  Please check under the Options tab for the Render Capabilities number.  Anything less than 2 maybe have these issues so use one of the alternative modes.</w:t>
      </w:r>
    </w:p>
    <w:p w14:paraId="34F756AC" w14:textId="41C8DA92" w:rsidR="005F6B65" w:rsidRDefault="00606201" w:rsidP="00D372F9">
      <w:r>
        <w:pict w14:anchorId="67584E83">
          <v:shape id="Picture 399" o:spid="_x0000_i1027" type="#_x0000_t75" style="width:15.75pt;height:16.5pt;visibility:visible;mso-wrap-style:square">
            <v:imagedata r:id="rId16" o:title=""/>
          </v:shape>
        </w:pict>
      </w:r>
      <w:r w:rsidR="005F6B65">
        <w:rPr>
          <w:rStyle w:val="Heading3Char"/>
        </w:rPr>
        <w:t xml:space="preserve"> </w:t>
      </w:r>
      <w:r w:rsidR="005F6B65" w:rsidRPr="00E35F41">
        <w:rPr>
          <w:rStyle w:val="Heading3Char"/>
        </w:rPr>
        <w:t>-</w:t>
      </w:r>
      <w:r w:rsidR="005F6B65">
        <w:t xml:space="preserve"> Opens a separate or new window.</w:t>
      </w:r>
    </w:p>
    <w:p w14:paraId="16C52472" w14:textId="63B337E2" w:rsidR="005F6B65" w:rsidRDefault="005F6B65" w:rsidP="00D372F9">
      <w:r>
        <w:rPr>
          <w:noProof/>
          <w:lang w:eastAsia="en-US"/>
        </w:rPr>
        <w:drawing>
          <wp:inline distT="0" distB="0" distL="0" distR="0" wp14:anchorId="7B55D560" wp14:editId="26E7AD4D">
            <wp:extent cx="200025" cy="2095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25" cy="209550"/>
                    </a:xfrm>
                    <a:prstGeom prst="rect">
                      <a:avLst/>
                    </a:prstGeom>
                  </pic:spPr>
                </pic:pic>
              </a:graphicData>
            </a:graphic>
          </wp:inline>
        </w:drawing>
      </w:r>
      <w:r>
        <w:rPr>
          <w:rStyle w:val="Heading3Char"/>
        </w:rPr>
        <w:t xml:space="preserve"> </w:t>
      </w:r>
      <w:r w:rsidRPr="00E35F41">
        <w:rPr>
          <w:rStyle w:val="Heading3Char"/>
        </w:rPr>
        <w:t>-</w:t>
      </w:r>
      <w:r>
        <w:t xml:space="preserve"> Resets the position of the 3D to </w:t>
      </w:r>
      <w:r w:rsidR="00545CD9">
        <w:t>its</w:t>
      </w:r>
      <w:r>
        <w:t xml:space="preserve"> default</w:t>
      </w:r>
    </w:p>
    <w:p w14:paraId="7DEDB16C" w14:textId="127B0C4E" w:rsidR="005F6B65" w:rsidRDefault="00771C40" w:rsidP="00D372F9">
      <w:bookmarkStart w:id="71" w:name="_Toc62017110"/>
      <w:r w:rsidRPr="00210C26">
        <w:rPr>
          <w:rStyle w:val="Heading3Char"/>
        </w:rPr>
        <w:t>3D</w:t>
      </w:r>
      <w:bookmarkEnd w:id="71"/>
      <w:r>
        <w:rPr>
          <w:rStyle w:val="Heading5Char"/>
        </w:rPr>
        <w:t xml:space="preserve"> </w:t>
      </w:r>
      <w:r w:rsidR="00545CD9">
        <w:rPr>
          <w:rStyle w:val="Heading5Char"/>
        </w:rPr>
        <w:t xml:space="preserve">Mode </w:t>
      </w:r>
      <w:r>
        <w:t>–</w:t>
      </w:r>
      <w:r w:rsidR="00545CD9">
        <w:t xml:space="preserve"> </w:t>
      </w:r>
      <w:r w:rsidR="00492A08">
        <w:t>There is also a Tab item in Options to turn on/off a separate 3D model control.</w:t>
      </w:r>
      <w:r>
        <w:t xml:space="preserve"> </w:t>
      </w:r>
      <w:r w:rsidR="00545CD9">
        <w:t xml:space="preserve"> Within the settings on the 3D Tab you can select which 3D model to use.</w:t>
      </w:r>
      <w:r>
        <w:t xml:space="preserve"> Right mouse click on the model </w:t>
      </w:r>
      <w:r w:rsidR="00D7240C">
        <w:t>to</w:t>
      </w:r>
      <w:r>
        <w:t xml:space="preserve"> use the following shortcut</w:t>
      </w:r>
      <w:r w:rsidR="00D7240C">
        <w:t>s…</w:t>
      </w:r>
    </w:p>
    <w:p w14:paraId="4D2F3A3B" w14:textId="77777777" w:rsidR="005F6B65" w:rsidRDefault="00771C40" w:rsidP="00D372F9">
      <w:pPr>
        <w:pStyle w:val="ListParagraph"/>
        <w:numPr>
          <w:ilvl w:val="0"/>
          <w:numId w:val="35"/>
        </w:numPr>
      </w:pPr>
      <w:r>
        <w:t xml:space="preserve">Pan - Shift W, A, S, D or Shift Arrow keys or Mouse wheel click and hold. </w:t>
      </w:r>
    </w:p>
    <w:p w14:paraId="5ABF495D" w14:textId="77777777" w:rsidR="005F6B65" w:rsidRDefault="00771C40" w:rsidP="00D372F9">
      <w:pPr>
        <w:pStyle w:val="ListParagraph"/>
        <w:numPr>
          <w:ilvl w:val="0"/>
          <w:numId w:val="35"/>
        </w:numPr>
      </w:pPr>
      <w:r>
        <w:t>Pitch, Yaw - Right mouse click and hold and move</w:t>
      </w:r>
    </w:p>
    <w:p w14:paraId="73A90414" w14:textId="410296E2" w:rsidR="00771C40" w:rsidRDefault="00545CD9" w:rsidP="00D372F9">
      <w:pPr>
        <w:pStyle w:val="ListParagraph"/>
        <w:numPr>
          <w:ilvl w:val="0"/>
          <w:numId w:val="35"/>
        </w:numPr>
      </w:pPr>
      <w:r>
        <w:rPr>
          <w:noProof/>
          <w:lang w:eastAsia="en-US"/>
        </w:rPr>
        <w:lastRenderedPageBreak/>
        <w:drawing>
          <wp:anchor distT="0" distB="0" distL="114300" distR="114300" simplePos="0" relativeHeight="251682816" behindDoc="0" locked="0" layoutInCell="1" allowOverlap="1" wp14:anchorId="562B522E" wp14:editId="5754F058">
            <wp:simplePos x="0" y="0"/>
            <wp:positionH relativeFrom="margin">
              <wp:align>left</wp:align>
            </wp:positionH>
            <wp:positionV relativeFrom="paragraph">
              <wp:posOffset>427355</wp:posOffset>
            </wp:positionV>
            <wp:extent cx="1213485" cy="1647825"/>
            <wp:effectExtent l="0" t="0" r="5715" b="9525"/>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GraphicsAltAz.png"/>
                    <pic:cNvPicPr/>
                  </pic:nvPicPr>
                  <pic:blipFill>
                    <a:blip r:embed="rId25">
                      <a:extLst>
                        <a:ext uri="{28A0092B-C50C-407E-A947-70E740481C1C}">
                          <a14:useLocalDpi xmlns:a14="http://schemas.microsoft.com/office/drawing/2010/main" val="0"/>
                        </a:ext>
                      </a:extLst>
                    </a:blip>
                    <a:stretch>
                      <a:fillRect/>
                    </a:stretch>
                  </pic:blipFill>
                  <pic:spPr>
                    <a:xfrm>
                      <a:off x="0" y="0"/>
                      <a:ext cx="1213485" cy="1647825"/>
                    </a:xfrm>
                    <a:prstGeom prst="rect">
                      <a:avLst/>
                    </a:prstGeom>
                  </pic:spPr>
                </pic:pic>
              </a:graphicData>
            </a:graphic>
            <wp14:sizeRelH relativeFrom="margin">
              <wp14:pctWidth>0</wp14:pctWidth>
            </wp14:sizeRelH>
            <wp14:sizeRelV relativeFrom="margin">
              <wp14:pctHeight>0</wp14:pctHeight>
            </wp14:sizeRelV>
          </wp:anchor>
        </w:drawing>
      </w:r>
      <w:r w:rsidR="00771C40">
        <w:t>Zoom – Shift Page</w:t>
      </w:r>
      <w:r w:rsidR="00F320D1">
        <w:t xml:space="preserve"> </w:t>
      </w:r>
      <w:r w:rsidR="00771C40">
        <w:t>Up, Page</w:t>
      </w:r>
      <w:r w:rsidR="00F320D1">
        <w:t xml:space="preserve"> </w:t>
      </w:r>
      <w:r w:rsidR="00771C40">
        <w:t>Down</w:t>
      </w:r>
      <w:r w:rsidR="00D7240C">
        <w:t xml:space="preserve"> or Mouse wheel </w:t>
      </w:r>
    </w:p>
    <w:p w14:paraId="2718C8E9" w14:textId="77777777" w:rsidR="00444980" w:rsidRDefault="00545CD9" w:rsidP="00D372F9">
      <w:r w:rsidRPr="00545CD9">
        <w:t xml:space="preserve"> </w:t>
      </w:r>
    </w:p>
    <w:p w14:paraId="26BB3F53" w14:textId="7CE060A4" w:rsidR="00545CD9" w:rsidRDefault="00545CD9" w:rsidP="00D372F9">
      <w:r>
        <w:t>Alt shows the elevation and will switch sides depending on E/W orientation. Az points north at 90 degrees and 180 degrees for southern hemisphere.</w:t>
      </w:r>
    </w:p>
    <w:p w14:paraId="0EE1724E" w14:textId="77777777" w:rsidR="00545CD9" w:rsidRDefault="00545CD9" w:rsidP="00D372F9"/>
    <w:p w14:paraId="13A806E2" w14:textId="77777777" w:rsidR="00545CD9" w:rsidRDefault="00545CD9" w:rsidP="00D372F9"/>
    <w:p w14:paraId="301CB769" w14:textId="354825FF" w:rsidR="00545CD9" w:rsidRDefault="00545CD9" w:rsidP="00D372F9">
      <w:r>
        <w:rPr>
          <w:noProof/>
          <w:lang w:eastAsia="en-US"/>
        </w:rPr>
        <w:drawing>
          <wp:anchor distT="0" distB="0" distL="114300" distR="114300" simplePos="0" relativeHeight="251683840" behindDoc="0" locked="0" layoutInCell="1" allowOverlap="1" wp14:anchorId="7709E4CE" wp14:editId="705E4E83">
            <wp:simplePos x="0" y="0"/>
            <wp:positionH relativeFrom="column">
              <wp:posOffset>0</wp:posOffset>
            </wp:positionH>
            <wp:positionV relativeFrom="paragraph">
              <wp:posOffset>-3175</wp:posOffset>
            </wp:positionV>
            <wp:extent cx="1267985" cy="1676400"/>
            <wp:effectExtent l="0" t="0" r="8890" b="0"/>
            <wp:wrapSquare wrapText="bothSides"/>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GraphicsRaDec.png"/>
                    <pic:cNvPicPr/>
                  </pic:nvPicPr>
                  <pic:blipFill>
                    <a:blip r:embed="rId26">
                      <a:extLst>
                        <a:ext uri="{28A0092B-C50C-407E-A947-70E740481C1C}">
                          <a14:useLocalDpi xmlns:a14="http://schemas.microsoft.com/office/drawing/2010/main" val="0"/>
                        </a:ext>
                      </a:extLst>
                    </a:blip>
                    <a:stretch>
                      <a:fillRect/>
                    </a:stretch>
                  </pic:blipFill>
                  <pic:spPr>
                    <a:xfrm>
                      <a:off x="0" y="0"/>
                      <a:ext cx="1267985" cy="1676400"/>
                    </a:xfrm>
                    <a:prstGeom prst="rect">
                      <a:avLst/>
                    </a:prstGeom>
                  </pic:spPr>
                </pic:pic>
              </a:graphicData>
            </a:graphic>
          </wp:anchor>
        </w:drawing>
      </w:r>
    </w:p>
    <w:p w14:paraId="6CF6F2C5" w14:textId="0E99387D" w:rsidR="00444980" w:rsidRDefault="00444980" w:rsidP="00D372F9">
      <w:pPr>
        <w:rPr>
          <w:rStyle w:val="Heading2Char"/>
        </w:rPr>
      </w:pPr>
      <w:bookmarkStart w:id="72" w:name="_Toc62017112"/>
      <w:r>
        <w:t>Ra/Dec: The Optics checkbox will flip the RA axis 180 degrees. View the RA axis as either the counterweight pointing down or the upward direction of the axis to the sky.</w:t>
      </w:r>
    </w:p>
    <w:p w14:paraId="58CC6115" w14:textId="77777777" w:rsidR="00444980" w:rsidRDefault="00444980" w:rsidP="00D372F9">
      <w:pPr>
        <w:rPr>
          <w:rStyle w:val="Heading2Char"/>
        </w:rPr>
      </w:pPr>
    </w:p>
    <w:p w14:paraId="33B543AA" w14:textId="77777777" w:rsidR="00444980" w:rsidRDefault="00444980" w:rsidP="00D372F9">
      <w:pPr>
        <w:rPr>
          <w:rStyle w:val="Heading2Char"/>
        </w:rPr>
      </w:pPr>
    </w:p>
    <w:p w14:paraId="4BF18CDA" w14:textId="77777777" w:rsidR="00444980" w:rsidRDefault="00444980" w:rsidP="00D372F9">
      <w:pPr>
        <w:rPr>
          <w:rStyle w:val="Heading2Char"/>
        </w:rPr>
      </w:pPr>
    </w:p>
    <w:p w14:paraId="0733E8F7" w14:textId="1CB83E9B" w:rsidR="00E3713D" w:rsidRDefault="00D61D66" w:rsidP="00D372F9">
      <w:r w:rsidRPr="00BB31CE">
        <w:rPr>
          <w:rStyle w:val="Heading2Char"/>
        </w:rPr>
        <w:t>Bottom Status Bar</w:t>
      </w:r>
      <w:bookmarkEnd w:id="72"/>
      <w:r>
        <w:t xml:space="preserve"> – shows when the mount in the Home, Park, and Slewing positions or state.</w:t>
      </w:r>
      <w:r w:rsidR="00F609B0">
        <w:br/>
      </w:r>
    </w:p>
    <w:p w14:paraId="692076AD" w14:textId="54B8D73C" w:rsidR="00E3713D" w:rsidRDefault="00DD7144" w:rsidP="00D372F9">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D372F9">
      <w:r>
        <w:rPr>
          <w:noProof/>
          <w:lang w:eastAsia="en-US"/>
        </w:rPr>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D372F9">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367FF900" w:rsidR="00DD7144" w:rsidRDefault="00DD7144" w:rsidP="00D372F9">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w:t>
      </w:r>
      <w:r w:rsidR="00840533">
        <w:t>s</w:t>
      </w:r>
      <w:r>
        <w:t xml:space="preserve"> from serial connections to </w:t>
      </w:r>
      <w:r>
        <w:lastRenderedPageBreak/>
        <w:t>the driver being ask</w:t>
      </w:r>
      <w:r w:rsidR="00840533">
        <w:t>ed</w:t>
      </w:r>
      <w:r>
        <w:t xml:space="preserve"> for non-valid information.  Check the session log for specific warning messages.</w:t>
      </w:r>
    </w:p>
    <w:p w14:paraId="18621DB1" w14:textId="5DA4CE00" w:rsidR="003C7BC4" w:rsidRDefault="003C7BC4" w:rsidP="00D372F9">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1D85307" w:rsidR="00D61D66" w:rsidRDefault="008D1568" w:rsidP="00D372F9">
      <w:r>
        <w:rPr>
          <w:noProof/>
          <w:lang w:eastAsia="en-US"/>
        </w:rPr>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(pierEast) where the mechanical Dec is in the range -90 deg to +90 deg.  Beyond the pole (pierWest) Where the mechanical Dec is in the range -180 deg to -90 deg or +90 deg to +180 deg.</w:t>
      </w:r>
      <w:r w:rsidR="00526D8C">
        <w:t xml:space="preserve"> Not displayed for Alt/Az mounts.</w:t>
      </w:r>
    </w:p>
    <w:p w14:paraId="0D258E15" w14:textId="0FB4EF8F" w:rsidR="00526D8C" w:rsidRDefault="00526D8C" w:rsidP="00D372F9">
      <w:r>
        <w:rPr>
          <w:noProof/>
        </w:rPr>
        <w:drawing>
          <wp:inline distT="0" distB="0" distL="0" distR="0" wp14:anchorId="1558BC2B" wp14:editId="083784E2">
            <wp:extent cx="685800" cy="333375"/>
            <wp:effectExtent l="0" t="0" r="0" b="9525"/>
            <wp:docPr id="95726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63508" name=""/>
                    <pic:cNvPicPr/>
                  </pic:nvPicPr>
                  <pic:blipFill>
                    <a:blip r:embed="rId36"/>
                    <a:stretch>
                      <a:fillRect/>
                    </a:stretch>
                  </pic:blipFill>
                  <pic:spPr>
                    <a:xfrm>
                      <a:off x="0" y="0"/>
                      <a:ext cx="685800" cy="333375"/>
                    </a:xfrm>
                    <a:prstGeom prst="rect">
                      <a:avLst/>
                    </a:prstGeom>
                  </pic:spPr>
                </pic:pic>
              </a:graphicData>
            </a:graphic>
          </wp:inline>
        </w:drawing>
      </w:r>
      <w:r>
        <w:rPr>
          <w:rStyle w:val="Heading3Char"/>
        </w:rPr>
        <w:t xml:space="preserve"> Azimuth Direction</w:t>
      </w:r>
      <w:r>
        <w:t xml:space="preserve"> </w:t>
      </w:r>
      <w:r>
        <w:t>–</w:t>
      </w:r>
      <w:r>
        <w:t xml:space="preserve"> </w:t>
      </w:r>
      <w:r>
        <w:t>East when motion is Eastwards from North and West when motion is Westwards from North.</w:t>
      </w:r>
      <w:r>
        <w:t xml:space="preserve"> Not displayed for </w:t>
      </w:r>
      <w:r>
        <w:t>Ra/Dec</w:t>
      </w:r>
      <w:r>
        <w:t xml:space="preserve"> mounts</w:t>
      </w:r>
    </w:p>
    <w:p w14:paraId="119E3657" w14:textId="178BF0B7" w:rsidR="00E3713D" w:rsidRDefault="008D1568" w:rsidP="00D372F9">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2E0534">
        <w:t xml:space="preserve"> for a polar mount or</w:t>
      </w:r>
      <w:r w:rsidR="0063782F">
        <w:t xml:space="preserve"> setting</w:t>
      </w:r>
      <w:r w:rsidR="002E0534">
        <w:t xml:space="preserve"> the elevation too high </w:t>
      </w:r>
      <w:r w:rsidR="0063782F">
        <w:t xml:space="preserve">or too low </w:t>
      </w:r>
      <w:r w:rsidR="002E0534">
        <w:t>for an alt/az mount</w:t>
      </w:r>
      <w:r w:rsidR="00D61D66">
        <w:t>.</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r w:rsidR="00E51991">
        <w:t xml:space="preserve"> Click the icon and you will be presented with a few options.</w:t>
      </w:r>
    </w:p>
    <w:p w14:paraId="1270D50A" w14:textId="65CBA0E6" w:rsidR="00E51991" w:rsidRDefault="00E51991" w:rsidP="00D372F9">
      <w:pPr>
        <w:pStyle w:val="ListParagraph"/>
        <w:numPr>
          <w:ilvl w:val="0"/>
          <w:numId w:val="36"/>
        </w:numPr>
      </w:pPr>
      <w:r>
        <w:t>Nothing – The mount will take no specific action</w:t>
      </w:r>
    </w:p>
    <w:p w14:paraId="23643B66" w14:textId="6015A6F2" w:rsidR="00E51991" w:rsidRDefault="00E51991" w:rsidP="00D372F9">
      <w:pPr>
        <w:pStyle w:val="ListParagraph"/>
        <w:numPr>
          <w:ilvl w:val="0"/>
          <w:numId w:val="36"/>
        </w:numPr>
      </w:pPr>
      <w:r>
        <w:t>Turn off Tracking – Tracking will stop</w:t>
      </w:r>
    </w:p>
    <w:p w14:paraId="5FABE24E" w14:textId="66ECB02A" w:rsidR="00E51991" w:rsidRDefault="00E51991" w:rsidP="00D372F9">
      <w:pPr>
        <w:pStyle w:val="ListParagraph"/>
        <w:numPr>
          <w:ilvl w:val="0"/>
          <w:numId w:val="36"/>
        </w:numPr>
      </w:pPr>
      <w:r>
        <w:t>Park – Mount will slew to the set park position.</w:t>
      </w:r>
    </w:p>
    <w:p w14:paraId="334E20AF" w14:textId="7A7C35F6" w:rsidR="00E3713D" w:rsidRDefault="008D1568" w:rsidP="00D372F9">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D372F9">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586E40E2" w:rsidR="002C45ED" w:rsidRDefault="00210C26" w:rsidP="00E0305D">
      <w:pPr>
        <w:keepNext/>
        <w:ind w:left="448"/>
      </w:pPr>
      <w:bookmarkStart w:id="73" w:name="_Toc62017113"/>
      <w:r>
        <w:rPr>
          <w:rStyle w:val="Heading2Char"/>
        </w:rPr>
        <w:lastRenderedPageBreak/>
        <w:t>Sky Watcher Settings</w:t>
      </w:r>
      <w:bookmarkEnd w:id="73"/>
    </w:p>
    <w:p w14:paraId="6D8BBDB3" w14:textId="51C66A32" w:rsidR="00445F72" w:rsidRDefault="00230B46" w:rsidP="00D07CD9">
      <w:pPr>
        <w:pStyle w:val="ListParagraph"/>
        <w:spacing w:before="240"/>
        <w:ind w:hanging="289"/>
        <w:contextualSpacing w:val="0"/>
      </w:pPr>
      <w:r>
        <w:rPr>
          <w:noProof/>
          <w:lang w:eastAsia="en-US"/>
        </w:rPr>
        <w:drawing>
          <wp:inline distT="0" distB="0" distL="0" distR="0" wp14:anchorId="1F94A0E0" wp14:editId="5E9ACEF5">
            <wp:extent cx="5943600" cy="3152775"/>
            <wp:effectExtent l="0" t="0" r="0" b="952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966" b="428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r w:rsidR="00445F72">
        <w:t xml:space="preserve">Click the 3 bars to open the settings for the </w:t>
      </w:r>
      <w:r w:rsidR="00E052E4">
        <w:t>Main</w:t>
      </w:r>
      <w:r w:rsidR="00445F72">
        <w:t xml:space="preserve"> Control.</w:t>
      </w:r>
    </w:p>
    <w:p w14:paraId="5A987842" w14:textId="264A5B10" w:rsidR="00D07CD9" w:rsidRDefault="00D07CD9" w:rsidP="00D07CD9">
      <w:pPr>
        <w:pStyle w:val="ListParagraph"/>
        <w:keepLines/>
        <w:ind w:left="425" w:firstLine="0"/>
        <w:rPr>
          <w:rStyle w:val="Heading3Char"/>
        </w:rPr>
      </w:pPr>
      <w:r>
        <w:rPr>
          <w:noProof/>
          <w:lang w:eastAsia="en-US"/>
        </w:rPr>
        <w:drawing>
          <wp:inline distT="0" distB="0" distL="0" distR="0" wp14:anchorId="216425ED" wp14:editId="2A56F94B">
            <wp:extent cx="5943600" cy="365887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58870"/>
                    </a:xfrm>
                    <a:prstGeom prst="rect">
                      <a:avLst/>
                    </a:prstGeom>
                  </pic:spPr>
                </pic:pic>
              </a:graphicData>
            </a:graphic>
          </wp:inline>
        </w:drawing>
      </w:r>
    </w:p>
    <w:p w14:paraId="0ABD2F52" w14:textId="77777777" w:rsidR="00D07CD9" w:rsidRDefault="00D07CD9" w:rsidP="00D07CD9">
      <w:pPr>
        <w:pStyle w:val="ListParagraph"/>
        <w:keepLines/>
        <w:ind w:left="425" w:firstLine="0"/>
        <w:rPr>
          <w:rStyle w:val="Heading3Char"/>
        </w:rPr>
      </w:pPr>
    </w:p>
    <w:p w14:paraId="2C368758" w14:textId="0D943B8C" w:rsidR="008736CE" w:rsidRDefault="00857C26" w:rsidP="00D07CD9">
      <w:pPr>
        <w:pStyle w:val="ListParagraph"/>
        <w:keepLines/>
        <w:ind w:left="425" w:firstLine="0"/>
      </w:pPr>
      <w:r w:rsidRPr="003F5AAE">
        <w:rPr>
          <w:rStyle w:val="Heading3Char"/>
        </w:rPr>
        <w:lastRenderedPageBreak/>
        <w:t>Com Port</w:t>
      </w:r>
      <w:r>
        <w:t xml:space="preserve"> – Lists </w:t>
      </w:r>
      <w:r w:rsidR="00EC64F1">
        <w:t xml:space="preserve">available or active </w:t>
      </w:r>
      <w:r>
        <w:t>port</w:t>
      </w:r>
      <w:r w:rsidR="00EC64F1">
        <w:t>s</w:t>
      </w:r>
      <w:r>
        <w:t xml:space="preserve">.  It is up to </w:t>
      </w:r>
      <w:r w:rsidR="0091139B">
        <w:t>t</w:t>
      </w:r>
      <w:r>
        <w:t>he user to select the correct port 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6147A3C4" w:rsidR="00857C26" w:rsidRDefault="00857C26" w:rsidP="00D372F9">
      <w:bookmarkStart w:id="74" w:name="_Toc62017114"/>
      <w:r w:rsidRPr="003F5AAE">
        <w:rPr>
          <w:rStyle w:val="Heading3Char"/>
        </w:rPr>
        <w:t>Baud Rate</w:t>
      </w:r>
      <w:bookmarkEnd w:id="74"/>
      <w:r>
        <w:t xml:space="preserve"> – Rates from 300 to 230400 are available. Most mounts work at the default 9600 rate</w:t>
      </w:r>
      <w:r w:rsidR="00CB7384">
        <w:t>, USB at 19200</w:t>
      </w:r>
      <w:r>
        <w:t>.</w:t>
      </w:r>
    </w:p>
    <w:p w14:paraId="3421B761" w14:textId="52619DFD" w:rsidR="00857C26" w:rsidRDefault="00857C26" w:rsidP="00D372F9">
      <w:bookmarkStart w:id="75" w:name="_Toc62017115"/>
      <w:r w:rsidRPr="003F5AAE">
        <w:rPr>
          <w:rStyle w:val="Heading3Char"/>
        </w:rPr>
        <w:t>Rates</w:t>
      </w:r>
      <w:bookmarkEnd w:id="75"/>
      <w:r>
        <w:t xml:space="preserve"> – Sidereal, Solar, Lunar, and King are present from the ascom standards.  Clicking the 3 dots </w:t>
      </w:r>
      <w:r w:rsidR="00031A7D">
        <w:t>will confirm a reset to the default setting.</w:t>
      </w:r>
    </w:p>
    <w:p w14:paraId="6C3C2511" w14:textId="66BCE862" w:rsidR="00031A7D" w:rsidRDefault="00031A7D" w:rsidP="00D372F9">
      <w:bookmarkStart w:id="76" w:name="_Toc62017116"/>
      <w:r w:rsidRPr="003F5AAE">
        <w:rPr>
          <w:rStyle w:val="Heading3Char"/>
        </w:rPr>
        <w:t>Alignment Mode</w:t>
      </w:r>
      <w:bookmarkEnd w:id="76"/>
      <w:r>
        <w:t xml:space="preserve"> – GermalPolar is the default.  </w:t>
      </w:r>
      <w:r w:rsidR="00065FBC">
        <w:t>Polar and Alt Az options are also available</w:t>
      </w:r>
      <w:r>
        <w:t>.</w:t>
      </w:r>
      <w:r w:rsidR="008C054E">
        <w:t xml:space="preserve"> The telescope must not be connected when changing the alignment mode. If necessary reset the telescope position before connecting.</w:t>
      </w:r>
    </w:p>
    <w:p w14:paraId="5C8E40A1" w14:textId="1EC238FA" w:rsidR="00031A7D" w:rsidRDefault="00031A7D" w:rsidP="00D372F9">
      <w:bookmarkStart w:id="77" w:name="_Toc62017117"/>
      <w:r w:rsidRPr="003F5AAE">
        <w:rPr>
          <w:rStyle w:val="Heading3Char"/>
        </w:rPr>
        <w:t>Equatorial System</w:t>
      </w:r>
      <w:bookmarkEnd w:id="77"/>
      <w:r>
        <w:t xml:space="preserve"> – </w:t>
      </w:r>
      <w:r w:rsidR="00E7284A">
        <w:t>Local or TopoCentric</w:t>
      </w:r>
      <w:r>
        <w:t xml:space="preserve"> is the default but. Topo</w:t>
      </w:r>
      <w:r w:rsidR="00E7284A">
        <w:t>C</w:t>
      </w:r>
      <w:r>
        <w:t xml:space="preserve">entric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2F2EC26" w:rsidR="00031A7D" w:rsidRDefault="00031A7D" w:rsidP="00D372F9">
      <w:bookmarkStart w:id="78" w:name="_Toc62017118"/>
      <w:r w:rsidRPr="003F5AAE">
        <w:rPr>
          <w:rStyle w:val="Heading3Char"/>
        </w:rPr>
        <w:t>Mount</w:t>
      </w:r>
      <w:bookmarkEnd w:id="78"/>
      <w:r>
        <w:t xml:space="preserve"> – The simulator will work in all alignment modes</w:t>
      </w:r>
      <w:r w:rsidR="002426BE">
        <w:t xml:space="preserve"> (Alt/Az, Polar and German Polar)</w:t>
      </w:r>
      <w:r>
        <w:t>.  Which mount is selected will be used when an application attempts to connect to the server.</w:t>
      </w:r>
    </w:p>
    <w:p w14:paraId="45DA5996" w14:textId="14A00281" w:rsidR="00031A7D" w:rsidRDefault="00031A7D" w:rsidP="00D372F9">
      <w:bookmarkStart w:id="79" w:name="_Toc62017119"/>
      <w:r w:rsidRPr="003F5AAE">
        <w:rPr>
          <w:rStyle w:val="Heading3Char"/>
        </w:rPr>
        <w:t>Max Slew Rate</w:t>
      </w:r>
      <w:bookmarkEnd w:id="79"/>
      <w:r>
        <w:t xml:space="preserve"> – speeds for the hand controller are a percent of the max rate.   If you want slower movements change this to a smaller number.</w:t>
      </w:r>
    </w:p>
    <w:p w14:paraId="66561F02" w14:textId="400DA570" w:rsidR="00FB0DB4" w:rsidRDefault="00FB0DB4" w:rsidP="00D372F9">
      <w:bookmarkStart w:id="80" w:name="_Toc62017120"/>
      <w:r>
        <w:rPr>
          <w:rStyle w:val="Heading3Char"/>
        </w:rPr>
        <w:t>Minimum Dec Pulse</w:t>
      </w:r>
      <w:bookmarkEnd w:id="80"/>
      <w:r>
        <w:t xml:space="preserve"> &amp; </w:t>
      </w:r>
      <w:r>
        <w:rPr>
          <w:rStyle w:val="Heading3Char"/>
        </w:rPr>
        <w:t xml:space="preserve">Minimum Ra Pulse – </w:t>
      </w:r>
      <w:r w:rsidRPr="00D372F9">
        <w:rPr>
          <w:color w:val="FF0000"/>
        </w:rPr>
        <w:t>Warning, it</w:t>
      </w:r>
      <w:r w:rsidR="00253FA6" w:rsidRPr="00D372F9">
        <w:rPr>
          <w:color w:val="FF0000"/>
        </w:rPr>
        <w:t>’</w:t>
      </w:r>
      <w:r w:rsidRPr="00D372F9">
        <w:rPr>
          <w:color w:val="FF0000"/>
        </w:rPr>
        <w:t xml:space="preserve">s recommended you leave this set to 20 and only change after discussing issues and options on the support forum.  </w:t>
      </w:r>
      <w:r w:rsidRPr="00FB0DB4">
        <w:rPr>
          <w:color w:val="auto"/>
        </w:rPr>
        <w:t>This option is to refine guiding to a very small step increment.</w:t>
      </w:r>
      <w:r w:rsidRPr="00D372F9">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37747D2F" w:rsidR="00031A7D" w:rsidRDefault="00031A7D" w:rsidP="00D372F9">
      <w:bookmarkStart w:id="81" w:name="_Toc62017121"/>
      <w:r w:rsidRPr="003F5AAE">
        <w:rPr>
          <w:rStyle w:val="Heading3Char"/>
        </w:rPr>
        <w:t>Guide Rates</w:t>
      </w:r>
      <w:bookmarkEnd w:id="81"/>
      <w:r>
        <w:t xml:space="preserve"> – A percentage of the selected rates to use for guiding.   The default 50% is a good starting point for guiding with applications like PHD2.</w:t>
      </w:r>
      <w:r w:rsidR="0091629A">
        <w:t xml:space="preserve"> Pulse guiding is not enabled for Alt/Az mounts.</w:t>
      </w:r>
    </w:p>
    <w:p w14:paraId="506F636A" w14:textId="3FFACED7" w:rsidR="00B42103" w:rsidRDefault="00031A7D" w:rsidP="00D372F9">
      <w:bookmarkStart w:id="82" w:name="_Toc62017122"/>
      <w:r w:rsidRPr="003F5AAE">
        <w:rPr>
          <w:rStyle w:val="Heading3Char"/>
        </w:rPr>
        <w:t>Over Meridian Limit</w:t>
      </w:r>
      <w:bookmarkEnd w:id="82"/>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2981F425" w14:textId="078F2AC7" w:rsidR="00E51991" w:rsidRDefault="00E51991" w:rsidP="00D372F9">
      <w:bookmarkStart w:id="83" w:name="_Toc62017123"/>
      <w:r>
        <w:rPr>
          <w:rStyle w:val="Heading3Char"/>
        </w:rPr>
        <w:lastRenderedPageBreak/>
        <w:t>Refraction</w:t>
      </w:r>
      <w:bookmarkEnd w:id="83"/>
      <w:r w:rsidRPr="003F5AAE">
        <w:rPr>
          <w:rStyle w:val="Heading3Char"/>
        </w:rPr>
        <w:t xml:space="preserve"> </w:t>
      </w:r>
      <w:r>
        <w:t>– Adds the effects of light as it passes through the atmosphere to the coordinates.</w:t>
      </w:r>
    </w:p>
    <w:p w14:paraId="67A532EE" w14:textId="0C78C9A4" w:rsidR="00031A7D" w:rsidRDefault="00031A7D" w:rsidP="00D372F9">
      <w:bookmarkStart w:id="84" w:name="_Toc62017124"/>
      <w:r w:rsidRPr="003F5AAE">
        <w:rPr>
          <w:rStyle w:val="Heading3Char"/>
        </w:rPr>
        <w:t>Encoders</w:t>
      </w:r>
      <w:bookmarkEnd w:id="84"/>
      <w:r>
        <w:t xml:space="preserve"> – Turns on and off the internal mount encoders.  </w:t>
      </w:r>
    </w:p>
    <w:p w14:paraId="3572011F" w14:textId="1D6FA7F3" w:rsidR="00DD43AF" w:rsidRDefault="00DD43AF" w:rsidP="00D372F9">
      <w:bookmarkStart w:id="85" w:name="_Toc62017125"/>
      <w:r w:rsidRPr="003F5AAE">
        <w:rPr>
          <w:rStyle w:val="Heading3Char"/>
        </w:rPr>
        <w:t>Alternating PPEC</w:t>
      </w:r>
      <w:bookmarkEnd w:id="85"/>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w:t>
      </w:r>
      <w:r w:rsidR="00253FA6">
        <w:t xml:space="preserve"> </w:t>
      </w:r>
      <w:r w:rsidR="00682CCD">
        <w:t xml:space="preserve">be randomly cut short because of the timing in PPEC changes.  This problem doesn’t seem to exist for mounts using the ST4 or handbox </w:t>
      </w:r>
      <w:r w:rsidR="008057FE">
        <w:t>interfaces</w:t>
      </w:r>
      <w:r w:rsidR="00682CCD">
        <w:t xml:space="preserve"> only using an EQDir cable and the internal PPEC.  The ST4 and Handbox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emulates that on/off strategy.  </w:t>
      </w:r>
      <w:r w:rsidR="00395CD8">
        <w:t>Any mount using the internal PPEC and an EQDir cable should consider turning this option on and evaluate its long term affects.</w:t>
      </w:r>
      <w:r w:rsidR="00682CCD">
        <w:t xml:space="preserve">  If not using the internal PPEC then there is </w:t>
      </w:r>
      <w:r w:rsidR="00C236B2">
        <w:t>there is no need to use this option.</w:t>
      </w:r>
    </w:p>
    <w:p w14:paraId="05EC8169" w14:textId="031B9414" w:rsidR="00E7284A" w:rsidRDefault="00E7284A" w:rsidP="00D372F9">
      <w:bookmarkStart w:id="86" w:name="_Toc62017126"/>
      <w:r w:rsidRPr="003F5AAE">
        <w:rPr>
          <w:rStyle w:val="Heading3Char"/>
        </w:rPr>
        <w:t>Full Current</w:t>
      </w:r>
      <w:bookmarkEnd w:id="86"/>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264F5869" w:rsidR="00E7284A" w:rsidRDefault="00F47899" w:rsidP="00D372F9">
      <w:bookmarkStart w:id="87" w:name="_Toc62017127"/>
      <w:r w:rsidRPr="003F5AAE">
        <w:rPr>
          <w:rStyle w:val="Heading3Char"/>
        </w:rPr>
        <w:t>GoTo Dec Pulse</w:t>
      </w:r>
      <w:bookmarkEnd w:id="87"/>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r w:rsidR="00A741B2">
        <w:t xml:space="preserve">goto command.  </w:t>
      </w:r>
      <w:r>
        <w:t xml:space="preserve"> </w:t>
      </w:r>
      <w:r w:rsidR="00A741B2">
        <w:t xml:space="preserve">It will slew </w:t>
      </w:r>
      <w:r>
        <w:t xml:space="preserve">like a </w:t>
      </w:r>
      <w:r w:rsidR="00A741B2">
        <w:t>normal g</w:t>
      </w:r>
      <w:r>
        <w:t>o</w:t>
      </w:r>
      <w:r w:rsidR="00A741B2">
        <w:t>t</w:t>
      </w:r>
      <w:r>
        <w:t>o which is different than the default pulse</w:t>
      </w:r>
      <w:r w:rsidR="00A741B2">
        <w:t>, which is based on the guide</w:t>
      </w:r>
      <w:r w:rsidR="00B87466">
        <w:t xml:space="preserve"> </w:t>
      </w:r>
      <w:r w:rsidR="00A741B2">
        <w:t>rate</w:t>
      </w:r>
      <w:r>
        <w:t xml:space="preserve">.  GoTo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7026C4FC" w14:textId="358A272A" w:rsidR="00E51991" w:rsidRDefault="00E51991" w:rsidP="00D372F9">
      <w:bookmarkStart w:id="88" w:name="_Toc62017129"/>
      <w:r>
        <w:rPr>
          <w:rStyle w:val="Heading3Char"/>
        </w:rPr>
        <w:t>Sync Limits</w:t>
      </w:r>
      <w:bookmarkEnd w:id="88"/>
      <w:r w:rsidRPr="003F5AAE">
        <w:rPr>
          <w:rStyle w:val="Heading3Char"/>
        </w:rPr>
        <w:t xml:space="preserve"> </w:t>
      </w:r>
      <w:r>
        <w:t xml:space="preserve">– When checked </w:t>
      </w:r>
      <w:r w:rsidR="00CF7969">
        <w:t xml:space="preserve">it </w:t>
      </w:r>
      <w:r>
        <w:t>enforces the mount cannot sync to targets that are greater than 30 degrees from the current position.  It’s recommended to leave this checked as a safety precaution</w:t>
      </w:r>
      <w:r w:rsidR="00CF7969">
        <w:t>.</w:t>
      </w:r>
      <w:r>
        <w:t xml:space="preserve"> </w:t>
      </w:r>
      <w:r w:rsidR="00DA11E3">
        <w:t xml:space="preserve"> </w:t>
      </w:r>
      <w:r w:rsidR="00DA11E3" w:rsidRPr="00B42103">
        <w:rPr>
          <w:color w:val="FF0000"/>
        </w:rPr>
        <w:t xml:space="preserve">Warning </w:t>
      </w:r>
      <w:r w:rsidR="00DA11E3">
        <w:t xml:space="preserve">– </w:t>
      </w:r>
      <w:r w:rsidR="00CF7969">
        <w:t>When not checked the mount could sync to an object that is too far from its current pointing position throwing off the real axis positions to a point where the axis may end up colliding with the pier or something unintended.</w:t>
      </w:r>
    </w:p>
    <w:p w14:paraId="1CB06889" w14:textId="7A2D88D9" w:rsidR="00A32627" w:rsidRDefault="00A32627" w:rsidP="00D372F9">
      <w:r>
        <w:rPr>
          <w:rStyle w:val="Heading3Char"/>
        </w:rPr>
        <w:t>Global Stop (esc)</w:t>
      </w:r>
      <w:r w:rsidRPr="003F5AAE">
        <w:rPr>
          <w:rStyle w:val="Heading3Char"/>
        </w:rPr>
        <w:t xml:space="preserve"> </w:t>
      </w:r>
      <w:r>
        <w:t xml:space="preserve">– Allows the escape key to stop the mount at </w:t>
      </w:r>
      <w:r w:rsidR="00122805">
        <w:t>any time</w:t>
      </w:r>
      <w:r>
        <w:t>.</w:t>
      </w:r>
      <w:r w:rsidR="00122805">
        <w:t xml:space="preserve">  When check it works when the GSS window is minimized or is behind other windows.  Be aware that global keys may also be hooked into to other programs that you may be running.  Be sure to check if hitting the escape key will also affect them.</w:t>
      </w:r>
    </w:p>
    <w:p w14:paraId="3885266A" w14:textId="79F2A0F8" w:rsidR="00BB31CE" w:rsidRDefault="00BB31CE" w:rsidP="00D372F9">
      <w:bookmarkStart w:id="89" w:name="_Toc62017130"/>
      <w:r>
        <w:rPr>
          <w:rStyle w:val="Heading3Char"/>
        </w:rPr>
        <w:lastRenderedPageBreak/>
        <w:t>Park Positions</w:t>
      </w:r>
      <w:bookmarkEnd w:id="89"/>
      <w:r w:rsidRPr="003F5AAE">
        <w:rPr>
          <w:rStyle w:val="Heading3Char"/>
        </w:rPr>
        <w:t xml:space="preserve"> </w:t>
      </w:r>
      <w:r>
        <w:t xml:space="preserve">– Click the + and – buttons to Add or remove park positions.  Use the Set button to assign the current mount axes positions to the selected park position.  You cannot 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38907AE0" w:rsidR="00DD43AF" w:rsidRDefault="00DD43AF" w:rsidP="00D372F9">
      <w:bookmarkStart w:id="90" w:name="_Toc62017131"/>
      <w:r w:rsidRPr="003F5AAE">
        <w:rPr>
          <w:rStyle w:val="Heading3Char"/>
        </w:rPr>
        <w:t>Observatory Location</w:t>
      </w:r>
      <w:bookmarkEnd w:id="90"/>
      <w:r>
        <w:t xml:space="preserve"> - Latitude and Longitude of your observatory is used to calculate </w:t>
      </w:r>
      <w:r w:rsidR="00AF2071">
        <w:t>local positions.</w:t>
      </w:r>
    </w:p>
    <w:p w14:paraId="1D0137A6" w14:textId="349D3B9C" w:rsidR="00321B52" w:rsidRDefault="00321B52" w:rsidP="00D372F9">
      <w:bookmarkStart w:id="91" w:name="_Toc62017132"/>
      <w:r>
        <w:rPr>
          <w:rStyle w:val="Heading3Char"/>
        </w:rPr>
        <w:t>GPS</w:t>
      </w:r>
      <w:bookmarkEnd w:id="91"/>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3FE7D488" w14:textId="77777777" w:rsidR="00122805" w:rsidRDefault="00122805" w:rsidP="00D372F9"/>
    <w:p w14:paraId="1E1CAA79" w14:textId="0F049090" w:rsidR="006929B1" w:rsidRDefault="006929B1" w:rsidP="00D372F9">
      <w:r>
        <w:rPr>
          <w:noProof/>
          <w:lang w:eastAsia="en-US"/>
        </w:rPr>
        <w:drawing>
          <wp:anchor distT="0" distB="0" distL="114300" distR="114300" simplePos="0" relativeHeight="251681792" behindDoc="0" locked="0" layoutInCell="1" allowOverlap="1" wp14:anchorId="67C18914" wp14:editId="3437E642">
            <wp:simplePos x="0" y="0"/>
            <wp:positionH relativeFrom="column">
              <wp:posOffset>133350</wp:posOffset>
            </wp:positionH>
            <wp:positionV relativeFrom="paragraph">
              <wp:posOffset>74295</wp:posOffset>
            </wp:positionV>
            <wp:extent cx="590550" cy="5048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0550" cy="504825"/>
                    </a:xfrm>
                    <a:prstGeom prst="rect">
                      <a:avLst/>
                    </a:prstGeom>
                  </pic:spPr>
                </pic:pic>
              </a:graphicData>
            </a:graphic>
          </wp:anchor>
        </w:drawing>
      </w:r>
    </w:p>
    <w:p w14:paraId="417886E3" w14:textId="53F6412A" w:rsidR="006929B1" w:rsidRDefault="006929B1" w:rsidP="00D372F9">
      <w:r>
        <w:rPr>
          <w:rStyle w:val="Heading3Char"/>
        </w:rPr>
        <w:t>Custom Gearing</w:t>
      </w:r>
      <w:r>
        <w:t xml:space="preserve"> – If you have </w:t>
      </w:r>
      <w:r w:rsidR="00C144A4">
        <w:t xml:space="preserve">to </w:t>
      </w:r>
      <w:r>
        <w:t>replace any gears on your mount or changed the ratio then this will allow you to enter that information.</w:t>
      </w:r>
      <w:r w:rsidR="007A1BC3">
        <w:t xml:space="preserve">  Enter the total steps for Ra and Dec along with the total teeth count for each worm gear.  The total steps divided by the total worm steps will give you the total worm teeth count.  Only integers are allow</w:t>
      </w:r>
      <w:r w:rsidR="00C144A4">
        <w:t>ed</w:t>
      </w:r>
      <w:r w:rsidR="007A1BC3">
        <w:t xml:space="preserve"> so only round down if the total worm steps are a fraction.  Leave the tracking offset at zero until a drift test is done to determine if any offset is needed.  The offsets numbers relate to a small percentage of Sidereal to </w:t>
      </w:r>
      <w:r w:rsidR="00EC3E00">
        <w:t>apply along with the tracking rates</w:t>
      </w:r>
      <w:r w:rsidR="007A1BC3">
        <w:t xml:space="preserve"> when tracking. </w:t>
      </w:r>
      <w:r w:rsidR="00EC3E00">
        <w:t>Also, t</w:t>
      </w:r>
      <w:r w:rsidR="007A1BC3">
        <w:t>he offset will only be applied if tracking is below 2x normal sidereal speed.</w:t>
      </w:r>
    </w:p>
    <w:p w14:paraId="2A2BFE55" w14:textId="4AA513C6" w:rsidR="006929B1" w:rsidRDefault="006929B1" w:rsidP="00D372F9">
      <w:r>
        <w:rPr>
          <w:noProof/>
          <w:lang w:eastAsia="en-US"/>
        </w:rPr>
        <w:lastRenderedPageBreak/>
        <w:drawing>
          <wp:inline distT="0" distB="0" distL="0" distR="0" wp14:anchorId="39F4771C" wp14:editId="6A21624D">
            <wp:extent cx="2626821" cy="336846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233" t="2061" r="1278" b="1540"/>
                    <a:stretch/>
                  </pic:blipFill>
                  <pic:spPr bwMode="auto">
                    <a:xfrm>
                      <a:off x="0" y="0"/>
                      <a:ext cx="2627840" cy="3369766"/>
                    </a:xfrm>
                    <a:prstGeom prst="rect">
                      <a:avLst/>
                    </a:prstGeom>
                    <a:ln>
                      <a:noFill/>
                    </a:ln>
                    <a:extLst>
                      <a:ext uri="{53640926-AAD7-44D8-BBD7-CCE9431645EC}">
                        <a14:shadowObscured xmlns:a14="http://schemas.microsoft.com/office/drawing/2010/main"/>
                      </a:ext>
                    </a:extLst>
                  </pic:spPr>
                </pic:pic>
              </a:graphicData>
            </a:graphic>
          </wp:inline>
        </w:drawing>
      </w:r>
    </w:p>
    <w:p w14:paraId="74C8D406" w14:textId="17458B1C" w:rsidR="006929B1" w:rsidRDefault="007A1BC3" w:rsidP="00D372F9">
      <w:r>
        <w:t xml:space="preserve">To use the custom gearing be sure to turn on the “Apply custom gearing” toggle button.  Use the Connect/Disconnect button as all changes require a new connection to the mount.  When the custom gearing is </w:t>
      </w:r>
      <w:r w:rsidR="00EC3E00">
        <w:t xml:space="preserve">being applied </w:t>
      </w:r>
      <w:r>
        <w:t xml:space="preserve">the gear icon color will change to </w:t>
      </w:r>
      <w:r w:rsidR="00EC3E00">
        <w:t>the</w:t>
      </w:r>
      <w:r>
        <w:t xml:space="preserve"> selected accent color.</w:t>
      </w:r>
    </w:p>
    <w:p w14:paraId="61F66638" w14:textId="79CB8B80" w:rsidR="00EC3E00" w:rsidRPr="00D372F9" w:rsidRDefault="00EC3E00" w:rsidP="00D372F9">
      <w:pPr>
        <w:rPr>
          <w:color w:val="FF0000"/>
        </w:rPr>
      </w:pPr>
      <w:r w:rsidRPr="00D372F9">
        <w:rPr>
          <w:color w:val="FF0000"/>
        </w:rPr>
        <w:t>WARNING:  Only enter the custom information if different gearing was put in the mount.  Using the default gearing from SkyWatcher does not require the custom information.   Entering invalid information can result unexpected results and possible harm to the mount.  If you do not know what gearing is in the mount please use one of the support links at the end of this manual.</w:t>
      </w:r>
    </w:p>
    <w:p w14:paraId="0D7B0D3B" w14:textId="6A6CAB90" w:rsidR="00A32627" w:rsidRPr="00EC3E00" w:rsidRDefault="00A32627" w:rsidP="00D372F9">
      <w:pPr>
        <w:rPr>
          <w:color w:val="FF0000"/>
        </w:rPr>
      </w:pPr>
      <w:r>
        <w:rPr>
          <w:noProof/>
          <w:lang w:eastAsia="en-US"/>
        </w:rPr>
        <w:drawing>
          <wp:inline distT="0" distB="0" distL="0" distR="0" wp14:anchorId="241A605F" wp14:editId="22EFE605">
            <wp:extent cx="6191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9125" cy="466725"/>
                    </a:xfrm>
                    <a:prstGeom prst="rect">
                      <a:avLst/>
                    </a:prstGeom>
                  </pic:spPr>
                </pic:pic>
              </a:graphicData>
            </a:graphic>
          </wp:inline>
        </w:drawing>
      </w:r>
      <w:r>
        <w:rPr>
          <w:color w:val="FF0000"/>
        </w:rPr>
        <w:t xml:space="preserve"> </w:t>
      </w:r>
      <w:r>
        <w:rPr>
          <w:rStyle w:val="Heading3Char"/>
        </w:rPr>
        <w:t>External Capabilities</w:t>
      </w:r>
      <w:r>
        <w:t xml:space="preserve"> – Settings that tell external applications the capabilities of the driver.</w:t>
      </w:r>
      <w:r>
        <w:br/>
      </w:r>
      <w:r>
        <w:rPr>
          <w:rStyle w:val="Heading3Char"/>
        </w:rPr>
        <w:t>Can Set Park</w:t>
      </w:r>
      <w:r>
        <w:t xml:space="preserve"> – When checked this allows external applications to s</w:t>
      </w:r>
      <w:r w:rsidRPr="00A32627">
        <w:t>et the telescope Park position to the current telescope position.</w:t>
      </w:r>
      <w:r>
        <w:t xml:space="preserve">  The default is checked.</w:t>
      </w:r>
    </w:p>
    <w:p w14:paraId="566BAAC9" w14:textId="44C4FE3B" w:rsidR="00210C26" w:rsidRDefault="00210C26" w:rsidP="00D07CD9">
      <w:pPr>
        <w:pStyle w:val="Heading1"/>
        <w:pageBreakBefore/>
        <w:numPr>
          <w:ilvl w:val="0"/>
          <w:numId w:val="27"/>
        </w:numPr>
        <w:ind w:left="91" w:firstLine="357"/>
      </w:pPr>
      <w:bookmarkStart w:id="92" w:name="_Toc62017133"/>
      <w:bookmarkStart w:id="93" w:name="_Toc108536322"/>
      <w:bookmarkStart w:id="94" w:name="_Toc155026663"/>
      <w:r>
        <w:lastRenderedPageBreak/>
        <w:t>Option Settings</w:t>
      </w:r>
      <w:bookmarkEnd w:id="92"/>
      <w:bookmarkEnd w:id="93"/>
      <w:bookmarkEnd w:id="94"/>
    </w:p>
    <w:p w14:paraId="1506F7CB" w14:textId="77777777" w:rsidR="00B02819" w:rsidRPr="00B02819" w:rsidRDefault="00B02819" w:rsidP="00B02819"/>
    <w:p w14:paraId="660ECAFC" w14:textId="4D7FDB11" w:rsidR="00DD43AF" w:rsidRDefault="001B0EE5" w:rsidP="00D372F9">
      <w:r>
        <w:rPr>
          <w:noProof/>
          <w:lang w:eastAsia="en-US"/>
        </w:rPr>
        <w:drawing>
          <wp:inline distT="0" distB="0" distL="0" distR="0" wp14:anchorId="79B702EB" wp14:editId="0B6947B2">
            <wp:extent cx="5943600" cy="3190240"/>
            <wp:effectExtent l="0" t="0" r="0" b="0"/>
            <wp:docPr id="642061261" name="Picture 6420612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61261" name="Picture 1" descr="A screenshot of a computer&#10;&#10;Description automatically generated"/>
                    <pic:cNvPicPr/>
                  </pic:nvPicPr>
                  <pic:blipFill>
                    <a:blip r:embed="rId45"/>
                    <a:stretch>
                      <a:fillRect/>
                    </a:stretch>
                  </pic:blipFill>
                  <pic:spPr>
                    <a:xfrm>
                      <a:off x="0" y="0"/>
                      <a:ext cx="5943600" cy="3190240"/>
                    </a:xfrm>
                    <a:prstGeom prst="rect">
                      <a:avLst/>
                    </a:prstGeom>
                  </pic:spPr>
                </pic:pic>
              </a:graphicData>
            </a:graphic>
          </wp:inline>
        </w:drawing>
      </w:r>
    </w:p>
    <w:p w14:paraId="35559953" w14:textId="6DA4F91B" w:rsidR="00C26938" w:rsidRDefault="00C26938" w:rsidP="00D372F9">
      <w:bookmarkStart w:id="95" w:name="_Toc62017134"/>
      <w:r w:rsidRPr="003F5AAE">
        <w:rPr>
          <w:rStyle w:val="Heading3Char"/>
        </w:rPr>
        <w:t>Available Tabs</w:t>
      </w:r>
      <w:bookmarkEnd w:id="95"/>
      <w:r>
        <w:t xml:space="preserve"> – Turns off or on selected tabs at top of the window. You cannot turn off the </w:t>
      </w:r>
      <w:r w:rsidR="001B0EE5">
        <w:t>Options</w:t>
      </w:r>
      <w:r>
        <w:t xml:space="preserve"> tab it will always be available.   It’s recommended to set what tabs you want before connected to any hardware. </w:t>
      </w:r>
      <w:r w:rsidR="00EC64F1">
        <w:t>If you have a gamepad the tab must be turned on to activate.</w:t>
      </w:r>
    </w:p>
    <w:p w14:paraId="4339350F" w14:textId="5380515F" w:rsidR="00C26938" w:rsidRDefault="00C26938" w:rsidP="00D372F9">
      <w:bookmarkStart w:id="96" w:name="_Toc62017135"/>
      <w:r w:rsidRPr="003F5AAE">
        <w:rPr>
          <w:rStyle w:val="Heading3Char"/>
        </w:rPr>
        <w:t>No Sleep mode</w:t>
      </w:r>
      <w:bookmarkEnd w:id="96"/>
      <w:r>
        <w:t xml:space="preserve"> – When GS server is running it will move the mouse a few pixels every 50 seconds to keep the windows screen saver from starting.   This may also help to keep USB ports from going into sleep mode.</w:t>
      </w:r>
    </w:p>
    <w:p w14:paraId="485BF96D" w14:textId="3DAEFDA6" w:rsidR="00C26938" w:rsidRDefault="00C26938" w:rsidP="00D372F9">
      <w:bookmarkStart w:id="97" w:name="_Toc62017136"/>
      <w:r w:rsidRPr="003F5AAE">
        <w:rPr>
          <w:rStyle w:val="Heading3Char"/>
        </w:rPr>
        <w:t>Start Minimized</w:t>
      </w:r>
      <w:bookmarkEnd w:id="97"/>
      <w:r>
        <w:t xml:space="preserve"> – When GS server is started it will show only in the windows taskbar in a minimized state.  Click the GS Server icon in the taskbar to open the window to normal state.   </w:t>
      </w:r>
    </w:p>
    <w:p w14:paraId="686E1051" w14:textId="60D13B1A" w:rsidR="00C26938" w:rsidRDefault="00C26938" w:rsidP="00D372F9">
      <w:bookmarkStart w:id="98" w:name="_Toc62017137"/>
      <w:r w:rsidRPr="003F5AAE">
        <w:rPr>
          <w:rStyle w:val="Heading3Char"/>
        </w:rPr>
        <w:t>Start Window On Top</w:t>
      </w:r>
      <w:bookmarkEnd w:id="98"/>
      <w:r>
        <w:t xml:space="preserve"> - When GS Server is started the window will be forced to show and stay on top of all other windows.</w:t>
      </w:r>
    </w:p>
    <w:p w14:paraId="0435F1A1" w14:textId="4BBFCD2A" w:rsidR="00F47899" w:rsidRDefault="00F47899" w:rsidP="00D372F9">
      <w:bookmarkStart w:id="99" w:name="_Toc62017138"/>
      <w:r w:rsidRPr="003F5AAE">
        <w:rPr>
          <w:rStyle w:val="Heading3Char"/>
        </w:rPr>
        <w:t>Home Warning On</w:t>
      </w:r>
      <w:bookmarkEnd w:id="99"/>
      <w:r>
        <w:t xml:space="preserve"> – When checked a popup warning will show that asks the user to put the mount in the home position.   Uncheck this to stop showing the warning.</w:t>
      </w:r>
    </w:p>
    <w:p w14:paraId="0DFD283E" w14:textId="4F6C230C" w:rsidR="005B7587" w:rsidRDefault="005B7587" w:rsidP="00D372F9">
      <w:bookmarkStart w:id="100" w:name="_Toc62017139"/>
      <w:r w:rsidRPr="003F5AAE">
        <w:rPr>
          <w:rStyle w:val="Heading3Char"/>
        </w:rPr>
        <w:lastRenderedPageBreak/>
        <w:t>Voice/Speech on</w:t>
      </w:r>
      <w:bookmarkEnd w:id="100"/>
      <w:r>
        <w:t xml:space="preserve"> – Turns on/off the selected Microsoft synthesized voice.   Windows loaded voices will be shown in the selection box.  Refer to Microsoft for loading or unload voices into Windows operating systems.</w:t>
      </w:r>
    </w:p>
    <w:p w14:paraId="35B5D2B1" w14:textId="006B65EE" w:rsidR="00F8341E" w:rsidRDefault="00F8341E" w:rsidP="00D372F9">
      <w:bookmarkStart w:id="101" w:name="_Toc62017140"/>
      <w:r w:rsidRPr="003F5AAE">
        <w:rPr>
          <w:rStyle w:val="Heading3Char"/>
        </w:rPr>
        <w:t>Theme Colors</w:t>
      </w:r>
      <w:bookmarkEnd w:id="101"/>
      <w:r>
        <w:rPr>
          <w:rStyle w:val="Heading5Char"/>
        </w:rPr>
        <w:t xml:space="preserve"> </w:t>
      </w:r>
      <w:r>
        <w:t xml:space="preserve">– </w:t>
      </w:r>
      <w:r w:rsidR="001E04AB">
        <w:t>Choose light or dark theme</w:t>
      </w:r>
      <w:r w:rsidR="00ED2C56">
        <w:t>s</w:t>
      </w:r>
      <w:r w:rsidR="001E04AB">
        <w:t xml:space="preserve"> along with the Primary and Accent colors.</w:t>
      </w:r>
    </w:p>
    <w:p w14:paraId="681E1084" w14:textId="28E4247C" w:rsidR="00EC64F1" w:rsidRDefault="00EC64F1" w:rsidP="00D372F9">
      <w:bookmarkStart w:id="102" w:name="_Toc62017141"/>
      <w:r w:rsidRPr="003F5AAE">
        <w:rPr>
          <w:rStyle w:val="Heading3Char"/>
        </w:rPr>
        <w:t>Performance</w:t>
      </w:r>
      <w:bookmarkEnd w:id="102"/>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679500BB" w:rsidR="00556602" w:rsidRDefault="00556602" w:rsidP="00D372F9">
      <w:bookmarkStart w:id="103" w:name="_Toc62017142"/>
      <w:r>
        <w:rPr>
          <w:rStyle w:val="Heading3Char"/>
        </w:rPr>
        <w:t>Render Capability</w:t>
      </w:r>
      <w:bookmarkEnd w:id="103"/>
      <w:r>
        <w:rPr>
          <w:rStyle w:val="Heading5Char"/>
        </w:rPr>
        <w:t xml:space="preserve"> </w:t>
      </w:r>
      <w:r>
        <w:t>– This show the capabilities as defined from Microsoft of your graphics card.</w:t>
      </w:r>
      <w:r w:rsidR="008E12AE">
        <w:t xml:space="preserve"> This is important for the 3D model. If this number shows below 2 you may have problems showing the 3D graphics.</w:t>
      </w:r>
    </w:p>
    <w:p w14:paraId="3026EE70" w14:textId="20CDBBF5" w:rsidR="00556602" w:rsidRDefault="00556602" w:rsidP="00D372F9">
      <w:bookmarkStart w:id="104" w:name="_Toc62017143"/>
      <w:r>
        <w:rPr>
          <w:rStyle w:val="Heading3Char"/>
        </w:rPr>
        <w:t>Acceleration Off</w:t>
      </w:r>
      <w:bookmarkEnd w:id="104"/>
      <w:r>
        <w:rPr>
          <w:rStyle w:val="Heading5Char"/>
        </w:rPr>
        <w:t xml:space="preserve"> </w:t>
      </w:r>
      <w:r>
        <w:t>– Turns of the graphics card acceleration.</w:t>
      </w:r>
    </w:p>
    <w:p w14:paraId="2DB2FFD3" w14:textId="46B01278" w:rsidR="00960327" w:rsidRDefault="00960327" w:rsidP="00D372F9">
      <w:bookmarkStart w:id="105" w:name="_Toc62017144"/>
      <w:r w:rsidRPr="003F5AAE">
        <w:rPr>
          <w:rStyle w:val="Heading3Char"/>
        </w:rPr>
        <w:t>Reset Settings</w:t>
      </w:r>
      <w:bookmarkEnd w:id="105"/>
      <w:r>
        <w:rPr>
          <w:rStyle w:val="Heading5Char"/>
        </w:rPr>
        <w:t xml:space="preserve"> </w:t>
      </w:r>
      <w:r>
        <w:t xml:space="preserve">– Rests the selected settings back to their default settings.  Each checkbox goes to a set of option and matches the menu items.  i.e. if you select SkyWatcher and click reset it will set all the settings under the </w:t>
      </w:r>
      <w:r w:rsidR="00E052E4">
        <w:t>Main</w:t>
      </w:r>
      <w:r>
        <w:t xml:space="preserve"> menu back to their default settings.  The default setting will take effect the next time GS server is started.   It’s </w:t>
      </w:r>
      <w:r w:rsidR="00C144A4">
        <w:t>recommended</w:t>
      </w:r>
      <w:r>
        <w:t xml:space="preserve"> after you reset any setting to restart GS server.</w:t>
      </w:r>
    </w:p>
    <w:p w14:paraId="48212454" w14:textId="47139387" w:rsidR="00F02B04" w:rsidRDefault="00F02B04" w:rsidP="00D372F9">
      <w:pPr>
        <w:rPr>
          <w:rStyle w:val="Heading3Char"/>
          <w:rFonts w:asciiTheme="minorHAnsi" w:eastAsiaTheme="minorEastAsia" w:hAnsiTheme="minorHAnsi" w:cstheme="minorBidi"/>
          <w:color w:val="595959" w:themeColor="text1" w:themeTint="A6"/>
          <w:sz w:val="22"/>
          <w:szCs w:val="22"/>
        </w:rPr>
      </w:pPr>
      <w:bookmarkStart w:id="106" w:name="_Toc62017145"/>
      <w:r>
        <w:rPr>
          <w:rStyle w:val="Heading3Char"/>
        </w:rPr>
        <w:t>Language</w:t>
      </w:r>
      <w:bookmarkEnd w:id="106"/>
      <w:r>
        <w:rPr>
          <w:rStyle w:val="Heading5Char"/>
        </w:rPr>
        <w:t xml:space="preserve"> </w:t>
      </w:r>
      <w:r>
        <w:t xml:space="preserve">– Sets the culture.  If interested in creating a specific Language file.  There are 3 English versions is available in the </w:t>
      </w:r>
      <w:r w:rsidRPr="00F02B04">
        <w:t>C:\Program Files (x86)\Common Files\ASCOM\Telescope</w:t>
      </w:r>
      <w:r>
        <w:rPr>
          <w:rStyle w:val="Heading3Char"/>
          <w:rFonts w:asciiTheme="minorHAnsi" w:eastAsiaTheme="minorEastAsia" w:hAnsiTheme="minorHAnsi" w:cstheme="minorBidi"/>
          <w:color w:val="595959" w:themeColor="text1" w:themeTint="A6"/>
          <w:sz w:val="22"/>
          <w:szCs w:val="22"/>
        </w:rPr>
        <w:t>\GSServer\LanguageFiles</w:t>
      </w:r>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r w:rsidRPr="00F02B04">
        <w:rPr>
          <w:rStyle w:val="Heading3Char"/>
          <w:rFonts w:asciiTheme="minorHAnsi" w:eastAsiaTheme="minorEastAsia" w:hAnsiTheme="minorHAnsi" w:cstheme="minorBidi"/>
          <w:color w:val="595959" w:themeColor="text1" w:themeTint="A6"/>
          <w:sz w:val="22"/>
          <w:szCs w:val="22"/>
        </w:rPr>
        <w:t>GSServer_en-US.xaml</w:t>
      </w:r>
      <w:r>
        <w:rPr>
          <w:rStyle w:val="Heading3Char"/>
          <w:rFonts w:asciiTheme="minorHAnsi" w:eastAsiaTheme="minorEastAsia" w:hAnsiTheme="minorHAnsi" w:cstheme="minorBidi"/>
          <w:color w:val="595959" w:themeColor="text1" w:themeTint="A6"/>
          <w:sz w:val="22"/>
          <w:szCs w:val="22"/>
        </w:rPr>
        <w:t xml:space="preserve">, </w:t>
      </w:r>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r>
        <w:rPr>
          <w:rStyle w:val="Heading3Char"/>
          <w:rFonts w:asciiTheme="minorHAnsi" w:eastAsiaTheme="minorEastAsia" w:hAnsiTheme="minorHAnsi" w:cstheme="minorBidi"/>
          <w:color w:val="595959" w:themeColor="text1" w:themeTint="A6"/>
          <w:sz w:val="22"/>
          <w:szCs w:val="22"/>
        </w:rPr>
        <w:t xml:space="preserve">, and </w:t>
      </w:r>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44C55DF2" w:rsidR="00F02B04" w:rsidRDefault="00F02B04" w:rsidP="00D372F9">
      <w:bookmarkStart w:id="107" w:name="_Toc62017146"/>
      <w:r>
        <w:rPr>
          <w:rStyle w:val="Heading3Char"/>
        </w:rPr>
        <w:t>Check for Updates</w:t>
      </w:r>
      <w:bookmarkEnd w:id="107"/>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7E57A1F6" w14:textId="77777777" w:rsidR="0073144D" w:rsidRDefault="0073144D" w:rsidP="00D372F9"/>
    <w:p w14:paraId="169F9D83" w14:textId="1208F121" w:rsidR="00C26938" w:rsidRDefault="00B02819" w:rsidP="00D372F9">
      <w:r>
        <w:rPr>
          <w:noProof/>
          <w:lang w:eastAsia="en-US"/>
        </w:rPr>
        <w:lastRenderedPageBreak/>
        <w:drawing>
          <wp:anchor distT="0" distB="0" distL="114300" distR="114300" simplePos="0" relativeHeight="251685888" behindDoc="0" locked="0" layoutInCell="1" allowOverlap="1" wp14:anchorId="7436979A" wp14:editId="7C174857">
            <wp:simplePos x="0" y="0"/>
            <wp:positionH relativeFrom="margin">
              <wp:align>right</wp:align>
            </wp:positionH>
            <wp:positionV relativeFrom="paragraph">
              <wp:posOffset>3695700</wp:posOffset>
            </wp:positionV>
            <wp:extent cx="5943920" cy="3621600"/>
            <wp:effectExtent l="0" t="0" r="0" b="0"/>
            <wp:wrapTopAndBottom/>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920" cy="3621600"/>
                    </a:xfrm>
                    <a:prstGeom prst="rect">
                      <a:avLst/>
                    </a:prstGeom>
                  </pic:spPr>
                </pic:pic>
              </a:graphicData>
            </a:graphic>
            <wp14:sizeRelV relativeFrom="margin">
              <wp14:pctHeight>0</wp14:pctHeight>
            </wp14:sizeRelV>
          </wp:anchor>
        </w:drawing>
      </w:r>
      <w:r>
        <w:rPr>
          <w:noProof/>
          <w:lang w:eastAsia="en-US"/>
        </w:rPr>
        <w:drawing>
          <wp:anchor distT="0" distB="0" distL="114300" distR="114300" simplePos="0" relativeHeight="251684864" behindDoc="0" locked="0" layoutInCell="1" allowOverlap="1" wp14:anchorId="580C8DB3" wp14:editId="32435C53">
            <wp:simplePos x="0" y="0"/>
            <wp:positionH relativeFrom="margin">
              <wp:align>right</wp:align>
            </wp:positionH>
            <wp:positionV relativeFrom="paragraph">
              <wp:posOffset>243205</wp:posOffset>
            </wp:positionV>
            <wp:extent cx="5943822" cy="3481200"/>
            <wp:effectExtent l="0" t="0" r="0" b="5080"/>
            <wp:wrapTopAndBottom/>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822" cy="3481200"/>
                    </a:xfrm>
                    <a:prstGeom prst="rect">
                      <a:avLst/>
                    </a:prstGeom>
                  </pic:spPr>
                </pic:pic>
              </a:graphicData>
            </a:graphic>
            <wp14:sizeRelV relativeFrom="margin">
              <wp14:pctHeight>0</wp14:pctHeight>
            </wp14:sizeRelV>
          </wp:anchor>
        </w:drawing>
      </w:r>
    </w:p>
    <w:p w14:paraId="426F70A5" w14:textId="572BD677" w:rsidR="00D54D95" w:rsidRDefault="00D54D95" w:rsidP="00D372F9"/>
    <w:p w14:paraId="046A5F1E" w14:textId="4E7C5DEE" w:rsidR="00C26938" w:rsidRDefault="00EE4839" w:rsidP="00D372F9">
      <w:bookmarkStart w:id="108" w:name="_Toc62017148"/>
      <w:r w:rsidRPr="003F5AAE">
        <w:rPr>
          <w:rStyle w:val="Heading3Char"/>
        </w:rPr>
        <w:t>Monitor</w:t>
      </w:r>
      <w:bookmarkEnd w:id="108"/>
      <w:r>
        <w:t xml:space="preserve"> – The Monitor shows real-time logging by Device, Category, and Type. The Telescope selection refers to any control that is a type of Telescope like SkyWatcher.  </w:t>
      </w:r>
      <w:r>
        <w:lastRenderedPageBreak/>
        <w:t>Category of Driver is for any incoming operations directly to the ascom driver.  Interface 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Documents/GSServer</w:t>
      </w:r>
      <w:r w:rsidR="001872B3">
        <w:t>.</w:t>
      </w:r>
    </w:p>
    <w:p w14:paraId="5190FC75" w14:textId="248DB584" w:rsidR="00EE4839" w:rsidRDefault="00EE4839" w:rsidP="00D372F9">
      <w:bookmarkStart w:id="109" w:name="_Toc62017149"/>
      <w:r w:rsidRPr="003F5AAE">
        <w:rPr>
          <w:rStyle w:val="Heading3Char"/>
        </w:rPr>
        <w:t>Session Log</w:t>
      </w:r>
      <w:bookmarkEnd w:id="109"/>
      <w:r>
        <w:t xml:space="preserve"> – When checked turn</w:t>
      </w:r>
      <w:r w:rsidR="00ED2C56">
        <w:t>s</w:t>
      </w:r>
      <w:r>
        <w:t xml:space="preserve"> on the log and keeps the last 5 rolling sessions logs.</w:t>
      </w:r>
    </w:p>
    <w:p w14:paraId="71F3999D" w14:textId="719A5D9E" w:rsidR="00C65AC8" w:rsidRDefault="00C65AC8" w:rsidP="00D372F9">
      <w:bookmarkStart w:id="110" w:name="_Toc62017150"/>
      <w:r w:rsidRPr="003F5AAE">
        <w:rPr>
          <w:rStyle w:val="Heading3Char"/>
        </w:rPr>
        <w:t>Log to File</w:t>
      </w:r>
      <w:bookmarkEnd w:id="110"/>
      <w:r>
        <w:t xml:space="preserve"> – When checked anything shown in the monitor will output to a log file.</w:t>
      </w:r>
    </w:p>
    <w:p w14:paraId="1C6D09E5" w14:textId="6D2DFA4B" w:rsidR="008253B3" w:rsidRDefault="008253B3" w:rsidP="00210C26">
      <w:pPr>
        <w:pStyle w:val="Heading1"/>
        <w:numPr>
          <w:ilvl w:val="0"/>
          <w:numId w:val="27"/>
        </w:numPr>
      </w:pPr>
      <w:bookmarkStart w:id="111" w:name="_Toc62017151"/>
      <w:bookmarkStart w:id="112" w:name="_Toc108536323"/>
      <w:bookmarkStart w:id="113" w:name="_Toc155026664"/>
      <w:r>
        <w:t>Log Files</w:t>
      </w:r>
      <w:bookmarkEnd w:id="111"/>
      <w:bookmarkEnd w:id="112"/>
      <w:bookmarkEnd w:id="113"/>
    </w:p>
    <w:p w14:paraId="76C07B03" w14:textId="77777777" w:rsidR="00D54D95" w:rsidRPr="00D54D95" w:rsidRDefault="00D54D95" w:rsidP="00D54D95"/>
    <w:p w14:paraId="11240C33" w14:textId="0D651FB2" w:rsidR="008253B3" w:rsidRDefault="008253B3" w:rsidP="008253B3">
      <w:r>
        <w:t>Log files are in “My Documents\</w:t>
      </w:r>
      <w:r w:rsidRPr="00D606CD">
        <w:t>GSServer</w:t>
      </w:r>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4E59C0BD" w:rsidR="00F56AAC" w:rsidRPr="00D372F9" w:rsidRDefault="008253B3" w:rsidP="008253B3">
      <w:pPr>
        <w:rPr>
          <w:color w:val="auto"/>
        </w:rPr>
      </w:pPr>
      <w:bookmarkStart w:id="114" w:name="_Toc62017152"/>
      <w:r w:rsidRPr="003F5AAE">
        <w:rPr>
          <w:rStyle w:val="Heading3Char"/>
        </w:rPr>
        <w:t>Session log</w:t>
      </w:r>
      <w:bookmarkEnd w:id="114"/>
      <w:r w:rsidRPr="00D372F9">
        <w:rPr>
          <w:color w:val="auto"/>
        </w:rPr>
        <w:t xml:space="preserve"> </w:t>
      </w:r>
      <w:r w:rsidR="00D11850" w:rsidRPr="00D372F9">
        <w:rPr>
          <w:color w:val="auto"/>
        </w:rPr>
        <w:t>– Show</w:t>
      </w:r>
      <w:r w:rsidR="00F56AAC" w:rsidRPr="00D372F9">
        <w:rPr>
          <w:color w:val="auto"/>
        </w:rPr>
        <w:t>s</w:t>
      </w:r>
      <w:r w:rsidR="00D11850" w:rsidRPr="00D372F9">
        <w:rPr>
          <w:color w:val="auto"/>
        </w:rPr>
        <w:t xml:space="preserve"> user actions taken along with any warnings issued by GS.  </w:t>
      </w:r>
      <w:r w:rsidR="00F56AAC" w:rsidRPr="00D372F9">
        <w:rPr>
          <w:color w:val="auto"/>
        </w:rPr>
        <w:t xml:space="preserve">Format:  </w:t>
      </w:r>
      <w:r w:rsidR="00F56AAC" w:rsidRPr="00D372F9">
        <w:rPr>
          <w:rFonts w:ascii="Consolas" w:hAnsi="Consolas"/>
          <w:color w:val="auto"/>
          <w:sz w:val="19"/>
        </w:rPr>
        <w:t>GSSessionLogyyyy-dd-MM-HH.txt {record Number}, {yyyy:dd:MM:HH:mm:ss.fff}, {Device}, {Category}, {Type}, {Thread}, {Method}, {Message}</w:t>
      </w:r>
    </w:p>
    <w:p w14:paraId="5F9B9F66" w14:textId="24DD2FF7" w:rsidR="008F17F9" w:rsidRPr="00D372F9" w:rsidRDefault="008F17F9" w:rsidP="008F17F9">
      <w:pPr>
        <w:rPr>
          <w:color w:val="auto"/>
        </w:rPr>
      </w:pPr>
      <w:bookmarkStart w:id="115" w:name="_Toc62017153"/>
      <w:r w:rsidRPr="003F5AAE">
        <w:rPr>
          <w:rStyle w:val="Heading3Char"/>
        </w:rPr>
        <w:t>Error log</w:t>
      </w:r>
      <w:bookmarkEnd w:id="115"/>
      <w:r w:rsidRPr="00D372F9">
        <w:rPr>
          <w:color w:val="auto"/>
        </w:rPr>
        <w:t xml:space="preserve"> – All errors issued by GS.  Format:  </w:t>
      </w:r>
      <w:r w:rsidRPr="00D372F9">
        <w:rPr>
          <w:rFonts w:ascii="Consolas" w:hAnsi="Consolas"/>
          <w:color w:val="auto"/>
          <w:sz w:val="19"/>
        </w:rPr>
        <w:t>GSErrorLogyyyy-dd-MM-HH.txt {record Number}, {yyyy:dd:MM:HH:mm:ss.fff}, {Device}, {Category}, {Type}, {Thread}, {Method}, {Message}</w:t>
      </w:r>
    </w:p>
    <w:p w14:paraId="395485D9" w14:textId="206E4DC1" w:rsidR="008F17F9" w:rsidRPr="00D372F9" w:rsidRDefault="008F17F9" w:rsidP="008F17F9">
      <w:pPr>
        <w:rPr>
          <w:color w:val="auto"/>
        </w:rPr>
      </w:pPr>
      <w:bookmarkStart w:id="116" w:name="_Toc62017154"/>
      <w:r w:rsidRPr="003F5AAE">
        <w:rPr>
          <w:rStyle w:val="Heading3Char"/>
        </w:rPr>
        <w:t>Monitor log</w:t>
      </w:r>
      <w:bookmarkEnd w:id="116"/>
      <w:r w:rsidRPr="00D372F9">
        <w:rPr>
          <w:color w:val="auto"/>
        </w:rPr>
        <w:t xml:space="preserve"> – Items created from the Monitor screen.  Format:  </w:t>
      </w:r>
      <w:r w:rsidRPr="00D372F9">
        <w:rPr>
          <w:rFonts w:ascii="Consolas" w:hAnsi="Consolas"/>
          <w:color w:val="auto"/>
          <w:sz w:val="19"/>
        </w:rPr>
        <w:t>GSMonitorLogyyyy-dd-MM-HH.txt {record Number}, {yyyy:dd:MM:HH:mm:ss.fff}, {Device}, {Category}, {Type}, {Thread}, {Method}, {Message}</w:t>
      </w:r>
    </w:p>
    <w:p w14:paraId="7F5BC928" w14:textId="0AC92C43" w:rsidR="008F17F9" w:rsidRPr="00D372F9" w:rsidRDefault="00D54D95" w:rsidP="008F17F9">
      <w:pPr>
        <w:rPr>
          <w:rFonts w:ascii="Consolas" w:hAnsi="Consolas"/>
          <w:color w:val="auto"/>
          <w:sz w:val="19"/>
        </w:rPr>
      </w:pPr>
      <w:r w:rsidRPr="00D372F9">
        <w:rPr>
          <w:color w:val="auto"/>
        </w:rPr>
        <w:t>Pulses</w:t>
      </w:r>
      <w:r w:rsidR="008F17F9" w:rsidRPr="00D372F9">
        <w:rPr>
          <w:color w:val="auto"/>
        </w:rPr>
        <w:t xml:space="preserve"> log – Items created from the </w:t>
      </w:r>
      <w:r w:rsidRPr="00D372F9">
        <w:rPr>
          <w:color w:val="auto"/>
        </w:rPr>
        <w:t>Pulses</w:t>
      </w:r>
      <w:r w:rsidR="008F17F9" w:rsidRPr="00D372F9">
        <w:rPr>
          <w:color w:val="auto"/>
        </w:rPr>
        <w:t xml:space="preserve"> screen.  Format:  </w:t>
      </w:r>
      <w:r w:rsidR="008F17F9" w:rsidRPr="00D372F9">
        <w:rPr>
          <w:rFonts w:ascii="Consolas" w:hAnsi="Consolas"/>
          <w:color w:val="auto"/>
          <w:sz w:val="19"/>
        </w:rPr>
        <w:t>GS</w:t>
      </w:r>
      <w:r w:rsidRPr="00D372F9">
        <w:rPr>
          <w:rFonts w:ascii="Consolas" w:hAnsi="Consolas"/>
          <w:color w:val="auto"/>
          <w:sz w:val="19"/>
        </w:rPr>
        <w:t>Pulses</w:t>
      </w:r>
      <w:r w:rsidR="008F17F9" w:rsidRPr="00D372F9">
        <w:rPr>
          <w:rFonts w:ascii="Consolas" w:hAnsi="Consolas"/>
          <w:color w:val="auto"/>
          <w:sz w:val="19"/>
        </w:rPr>
        <w:t>Logyyyy-dd-MM}.txt</w:t>
      </w:r>
      <w:r w:rsidR="008F17F9" w:rsidRPr="00D372F9">
        <w:rPr>
          <w:rFonts w:ascii="Consolas" w:hAnsi="Consolas"/>
          <w:color w:val="auto"/>
          <w:sz w:val="19"/>
        </w:rPr>
        <w:br/>
      </w:r>
    </w:p>
    <w:p w14:paraId="597B499B" w14:textId="77777777" w:rsidR="008253B3" w:rsidRPr="008253B3" w:rsidRDefault="008253B3" w:rsidP="008253B3"/>
    <w:p w14:paraId="779DCCF7" w14:textId="1D63C066" w:rsidR="00411FDC" w:rsidRDefault="00411FDC" w:rsidP="00210C26">
      <w:pPr>
        <w:pStyle w:val="Heading1"/>
        <w:numPr>
          <w:ilvl w:val="0"/>
          <w:numId w:val="27"/>
        </w:numPr>
      </w:pPr>
      <w:bookmarkStart w:id="117" w:name="_Toc62017155"/>
      <w:bookmarkStart w:id="118" w:name="_Toc108536324"/>
      <w:bookmarkStart w:id="119" w:name="_Toc155026665"/>
      <w:r>
        <w:lastRenderedPageBreak/>
        <w:t>PPEC</w:t>
      </w:r>
      <w:bookmarkEnd w:id="117"/>
      <w:bookmarkEnd w:id="118"/>
      <w:bookmarkEnd w:id="119"/>
    </w:p>
    <w:p w14:paraId="07826EBB" w14:textId="77777777" w:rsidR="007F78CE" w:rsidRDefault="00411FDC" w:rsidP="00ED2003">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65690420" w14:textId="77777777" w:rsidR="00AE412C" w:rsidRPr="00D372F9" w:rsidRDefault="001872B3" w:rsidP="00ED2003">
      <w:pPr>
        <w:rPr>
          <w:b/>
        </w:rPr>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52550" cy="1095375"/>
                    </a:xfrm>
                    <a:prstGeom prst="rect">
                      <a:avLst/>
                    </a:prstGeom>
                  </pic:spPr>
                </pic:pic>
              </a:graphicData>
            </a:graphic>
          </wp:inline>
        </w:drawing>
      </w:r>
    </w:p>
    <w:p w14:paraId="0D682AA8" w14:textId="30555F18" w:rsidR="008A2B91" w:rsidRDefault="007F78CE" w:rsidP="00ED2003">
      <w:r w:rsidRPr="003F5AAE">
        <w:rPr>
          <w:rStyle w:val="Heading3Char"/>
        </w:rPr>
        <w:t>How to PPEC train your mount</w:t>
      </w:r>
      <w:r>
        <w:t xml:space="preserve"> - Before starting a training session your mount should be able to track and guide at a stable rate.  When you are happy with the way in which the mount is guiding and you thinks its stable</w:t>
      </w:r>
      <w:r w:rsidR="002A47CB">
        <w:t xml:space="preserve"> and consistent</w:t>
      </w:r>
      <w:r>
        <w:t xml:space="preserve">, start a guiding session near the meridian and let it stabilize.  Start </w:t>
      </w:r>
      <w:r w:rsidR="002A47CB">
        <w:t>the</w:t>
      </w:r>
      <w:r>
        <w:t xml:space="preserve"> PPEC training session by clicking the PPEC</w:t>
      </w:r>
      <w:r w:rsidR="002A47CB">
        <w:t xml:space="preserve"> Train</w:t>
      </w:r>
      <w:r>
        <w:t xml:space="preserve"> checkbox.  When the mount start</w:t>
      </w:r>
      <w:r w:rsidR="002A47CB">
        <w:t>s</w:t>
      </w:r>
      <w:r>
        <w:t xml:space="preserve"> collecting data the timer icon will turn </w:t>
      </w:r>
      <w:r w:rsidR="001218AA">
        <w:t>green</w:t>
      </w:r>
      <w:r>
        <w:t xml:space="preserve">.   The mount will continue to collect data for several minutes.  </w:t>
      </w:r>
      <w:r w:rsidR="00C750F7">
        <w:t>When finished</w:t>
      </w:r>
      <w:r w:rsidR="008A2B91">
        <w:t xml:space="preserve"> </w:t>
      </w:r>
      <w:r>
        <w:t>the timer</w:t>
      </w:r>
      <w:r w:rsidR="008A2B91">
        <w:t xml:space="preserve"> will</w:t>
      </w:r>
      <w:r>
        <w:t xml:space="preserve"> </w:t>
      </w:r>
      <w:r w:rsidR="002A47CB">
        <w:t>turn gray and the PPEC Train checkbox is unchecked.  You can now start and stop the PPEC replay using the PPEC checkbox.  It’s recommended that you use PPEC for any future tracking or guiding sessions.</w:t>
      </w:r>
      <w:r w:rsidR="002A47CB" w:rsidRPr="002A47CB">
        <w:t xml:space="preserve"> </w:t>
      </w:r>
      <w:r w:rsidR="002A47CB">
        <w:t>If you’re guiding session worsens turn off PPEC and validate your guiding is back to normal.</w:t>
      </w:r>
      <w:r w:rsidR="00C750F7">
        <w:t xml:space="preserve">  You can retrain the mount</w:t>
      </w:r>
      <w:r w:rsidR="002A47CB">
        <w:t xml:space="preserve"> at any time as long as tracking is </w:t>
      </w:r>
      <w:r w:rsidR="00C750F7">
        <w:t xml:space="preserve">turned </w:t>
      </w:r>
      <w:r w:rsidR="002A47CB">
        <w:t>on.</w:t>
      </w:r>
    </w:p>
    <w:p w14:paraId="32B3358B" w14:textId="5C70B56A" w:rsidR="008A2B91" w:rsidRDefault="008A2B91" w:rsidP="00ED2003">
      <w:r>
        <w:t>PPEC on/off checkbox – Turn on or off playback of corrections</w:t>
      </w:r>
    </w:p>
    <w:p w14:paraId="564A7E4A" w14:textId="3000714E" w:rsidR="008A2B91" w:rsidRDefault="008A2B91" w:rsidP="00ED2003">
      <w:r>
        <w:t>PPEC Training Checkbox – Used to start a new collection session</w:t>
      </w:r>
    </w:p>
    <w:p w14:paraId="02DBB261" w14:textId="687582AE" w:rsidR="008A2B91" w:rsidRDefault="008A2B91" w:rsidP="00ED2003">
      <w:r>
        <w:t>PPEC Data collection icon – Indicates mount is collecting error correction data</w:t>
      </w:r>
    </w:p>
    <w:p w14:paraId="76E32AFD" w14:textId="4EA18CD4" w:rsidR="00411FDC" w:rsidRPr="001218AA" w:rsidRDefault="001218AA" w:rsidP="00ED2003">
      <w:pPr>
        <w:rPr>
          <w:b/>
        </w:rPr>
      </w:pPr>
      <w:r w:rsidRPr="009353E1">
        <w:rPr>
          <w:b/>
          <w:color w:val="FF0000"/>
        </w:rPr>
        <w:t xml:space="preserve">Note: </w:t>
      </w:r>
      <w:r w:rsidR="007429E2" w:rsidRPr="009353E1">
        <w:rPr>
          <w:color w:val="FF0000"/>
        </w:rPr>
        <w:t xml:space="preserve">When using PHD2 for guiding </w:t>
      </w:r>
      <w:r w:rsidR="008113D5" w:rsidRPr="009353E1">
        <w:rPr>
          <w:color w:val="FF0000"/>
        </w:rPr>
        <w:t>it’s</w:t>
      </w:r>
      <w:r w:rsidR="007429E2" w:rsidRPr="009353E1">
        <w:rPr>
          <w:color w:val="FF0000"/>
        </w:rPr>
        <w:t xml:space="preserve"> recommended to turn off PPEC during the PHD2 calibration process and turn it back when finished</w:t>
      </w:r>
      <w:r w:rsidR="007429E2" w:rsidRPr="001218AA">
        <w:rPr>
          <w:b/>
        </w:rPr>
        <w:t>.</w:t>
      </w:r>
    </w:p>
    <w:p w14:paraId="59CF5297" w14:textId="3DAB4B0A" w:rsidR="00ED2003" w:rsidRDefault="00ED2003" w:rsidP="00B02819">
      <w:pPr>
        <w:pStyle w:val="Heading1"/>
        <w:pageBreakBefore/>
        <w:numPr>
          <w:ilvl w:val="0"/>
          <w:numId w:val="27"/>
        </w:numPr>
        <w:ind w:left="91" w:firstLine="357"/>
      </w:pPr>
      <w:bookmarkStart w:id="120" w:name="_Toc108536325"/>
      <w:bookmarkStart w:id="121" w:name="_Toc155026666"/>
      <w:r>
        <w:lastRenderedPageBreak/>
        <w:t>Flips</w:t>
      </w:r>
      <w:bookmarkEnd w:id="120"/>
      <w:bookmarkEnd w:id="121"/>
    </w:p>
    <w:p w14:paraId="2FD8339F" w14:textId="04C045A5" w:rsidR="009E3396" w:rsidRDefault="00ED2003" w:rsidP="00ED2003">
      <w:r>
        <w:t>The “</w:t>
      </w:r>
      <w:r w:rsidR="00610D76">
        <w:t>Flip</w:t>
      </w:r>
      <w:r>
        <w:t xml:space="preserve"> </w:t>
      </w:r>
      <w:r w:rsidR="00610D76">
        <w:t>Angle</w:t>
      </w:r>
      <w:r>
        <w:t>” setting is the amount of degrees, before and after the meridian</w:t>
      </w:r>
      <w:r w:rsidR="00CF1FC9">
        <w:t xml:space="preserve"> where everything in-between is known as </w:t>
      </w:r>
      <w:r w:rsidR="00610D76">
        <w:t>a</w:t>
      </w:r>
      <w:r w:rsidR="00CF1FC9">
        <w:t xml:space="preserve"> flip zone</w:t>
      </w:r>
      <w:r>
        <w:t xml:space="preserve">. </w:t>
      </w:r>
      <w:r w:rsidR="00CF1FC9">
        <w:t xml:space="preserve"> When the limit is reached certain actions can be taken on the main menu under Axis Limits</w:t>
      </w:r>
      <w:r w:rsidR="009E3396">
        <w:t xml:space="preserve"> such as Do Nothing, Stop Tracking, Park</w:t>
      </w:r>
      <w:r w:rsidR="00610D76">
        <w:t>, or how log to track after reaching the flip angle.</w:t>
      </w:r>
      <w:r w:rsidR="00CF1FC9">
        <w:t xml:space="preserve">  </w:t>
      </w:r>
      <w:r>
        <w:t xml:space="preserve">Each degree equates to about 4 minutes of sidereal tracking time.  </w:t>
      </w:r>
      <w:r w:rsidR="00CF1FC9">
        <w:t xml:space="preserve">The default </w:t>
      </w:r>
      <w:r w:rsidR="009E3396">
        <w:t xml:space="preserve">setting </w:t>
      </w:r>
      <w:r w:rsidR="00CF1FC9">
        <w:t>is 20 degrees, so this means the flip</w:t>
      </w:r>
      <w:r w:rsidR="009E3396">
        <w:t xml:space="preserve"> zone</w:t>
      </w:r>
      <w:r w:rsidR="00CF1FC9">
        <w:t xml:space="preserve"> is 40 degrees</w:t>
      </w:r>
      <w:r w:rsidR="009E3396">
        <w:t xml:space="preserve"> total</w:t>
      </w:r>
      <w:r w:rsidR="00CF1FC9">
        <w:t xml:space="preserve">, 20 before the meridian and 20 degrees after the meridian. </w:t>
      </w:r>
      <w:r w:rsidR="009E3396">
        <w:t xml:space="preserve"> </w:t>
      </w:r>
    </w:p>
    <w:p w14:paraId="6D278B04" w14:textId="2880675F" w:rsidR="009E3396" w:rsidRDefault="00CF1FC9" w:rsidP="00ED2003">
      <w:r>
        <w:t>Application</w:t>
      </w:r>
      <w:r w:rsidR="009E3396">
        <w:t>s</w:t>
      </w:r>
      <w:r>
        <w:t xml:space="preserve"> like NINA or SGP can </w:t>
      </w:r>
      <w:r w:rsidR="009E3396">
        <w:t xml:space="preserve">take advantage of flip zone by forcing the flip using the </w:t>
      </w:r>
      <w:r w:rsidR="00676785">
        <w:t>“</w:t>
      </w:r>
      <w:r w:rsidR="009E3396">
        <w:t>Side of Pier</w:t>
      </w:r>
      <w:r w:rsidR="00676785">
        <w:t>”</w:t>
      </w:r>
      <w:r w:rsidR="009E3396">
        <w:t xml:space="preserve"> command before or after hitting the meridian.  It’s recommended that the flips occur well before hitting the </w:t>
      </w:r>
      <w:r w:rsidR="00610D76">
        <w:t xml:space="preserve">Flip Angle </w:t>
      </w:r>
      <w:r w:rsidR="009E3396">
        <w:t xml:space="preserve">setting.  This way the limits can be used as a safety factor and an action can be taken if the flip failed from the image acquisition application.  </w:t>
      </w:r>
      <w:r w:rsidR="00676785">
        <w:t xml:space="preserve">Applications like Voyager use the “Destination Side of Pier” to determine when a flip can occur.  Basically it ask GSS if a goto was executed what side of pier </w:t>
      </w:r>
      <w:r w:rsidR="00450821">
        <w:t>the mount would end up on.</w:t>
      </w:r>
      <w:r w:rsidR="00676785">
        <w:t xml:space="preserve">  Based on this Voyager would test the targets coordinates to see if a flip </w:t>
      </w:r>
      <w:r w:rsidR="00450821">
        <w:t>can</w:t>
      </w:r>
      <w:r w:rsidR="00676785">
        <w:t xml:space="preserve"> occur.  To properly accommodate applications </w:t>
      </w:r>
      <w:r w:rsidR="00610D76">
        <w:t xml:space="preserve">that use a goto, </w:t>
      </w:r>
      <w:r w:rsidR="00676785">
        <w:t xml:space="preserve">set the </w:t>
      </w:r>
      <w:r w:rsidR="00610D76">
        <w:t xml:space="preserve">Flip Angle </w:t>
      </w:r>
      <w:r w:rsidR="00676785">
        <w:t xml:space="preserve">to either a setting of 0 or 1 and the Axis Limits to “Do Nothing”.  </w:t>
      </w:r>
      <w:r w:rsidR="00450821">
        <w:t>Then t</w:t>
      </w:r>
      <w:r w:rsidR="00676785">
        <w:t>ell the application to wait a number of minutes</w:t>
      </w:r>
      <w:r w:rsidR="00450821">
        <w:t>, typically 1-5 minutes</w:t>
      </w:r>
      <w:r w:rsidR="00676785">
        <w:t xml:space="preserve"> after passing the meridian to test for the flip.  </w:t>
      </w:r>
      <w:r w:rsidR="00610D76">
        <w:t>If the flip fails then the “Tracking Limit” will be hit and the action selected will be taken.</w:t>
      </w:r>
    </w:p>
    <w:p w14:paraId="7EB3772B" w14:textId="6C29D5C5" w:rsidR="00F76763" w:rsidRDefault="009E3396" w:rsidP="00ED2003">
      <w:r>
        <w:t>The “</w:t>
      </w:r>
      <w:r w:rsidR="00610D76">
        <w:t>Flip Angle</w:t>
      </w:r>
      <w:r>
        <w:t xml:space="preserve">” also affects gotos and slews.  Any target within the </w:t>
      </w:r>
      <w:r w:rsidR="00450821">
        <w:t>f</w:t>
      </w:r>
      <w:r>
        <w:t xml:space="preserve">lip zone can be pointed at by either side of the pier, that’s the purpose of the </w:t>
      </w:r>
      <w:r w:rsidR="00676785">
        <w:t xml:space="preserve">zone.  </w:t>
      </w:r>
      <w:r w:rsidR="00450821">
        <w:t>To determine which side of pier takes action depends on what side is closest.  i.e.  Say you</w:t>
      </w:r>
      <w:r w:rsidR="00610D76">
        <w:t>’</w:t>
      </w:r>
      <w:r w:rsidR="00450821">
        <w:t>r</w:t>
      </w:r>
      <w:r w:rsidR="00610D76">
        <w:t>e</w:t>
      </w:r>
      <w:r w:rsidR="00450821">
        <w:t xml:space="preserve"> pointing east and about 45 degrees in altitude and you want a target that is 5 minutes passed meridian.  Since the target is in the flip zone and the mount is in the pier west configuration the slew will not flip the </w:t>
      </w:r>
      <w:r w:rsidR="00F76763">
        <w:t>mount</w:t>
      </w:r>
      <w:r w:rsidR="00450821">
        <w:t xml:space="preserve"> because the axis is closer on the current side.  If the target was passed the flip zone then an automatic flip would occur since that’s the only pointing state that will work.</w:t>
      </w:r>
    </w:p>
    <w:p w14:paraId="3529E748" w14:textId="2C46E499" w:rsidR="00ED2003" w:rsidRDefault="00CF1FC9" w:rsidP="00ED2003">
      <w:r>
        <w:t>Additional help videos that explain how flips work, “</w:t>
      </w:r>
      <w:r w:rsidRPr="00CF1FC9">
        <w:t>How to Flips</w:t>
      </w:r>
      <w:r>
        <w:t>” and “</w:t>
      </w:r>
      <w:r w:rsidR="00610D76">
        <w:t>Flip Angle</w:t>
      </w:r>
      <w:r w:rsidR="00610D76" w:rsidRPr="00CF1FC9">
        <w:t xml:space="preserve"> </w:t>
      </w:r>
      <w:r w:rsidRPr="00CF1FC9">
        <w:t>Gotos</w:t>
      </w:r>
      <w:r>
        <w:t xml:space="preserve">” are on the website </w:t>
      </w:r>
      <w:r w:rsidRPr="00CF1FC9">
        <w:t>greenswamp.org/</w:t>
      </w:r>
      <w:r>
        <w:t xml:space="preserve">.  </w:t>
      </w:r>
    </w:p>
    <w:p w14:paraId="04D88D76" w14:textId="63CE6960" w:rsidR="00AF3C8B" w:rsidRDefault="00AF3C8B" w:rsidP="00210C26">
      <w:pPr>
        <w:pStyle w:val="Heading1"/>
        <w:numPr>
          <w:ilvl w:val="0"/>
          <w:numId w:val="27"/>
        </w:numPr>
      </w:pPr>
      <w:bookmarkStart w:id="122" w:name="_Toc62017156"/>
      <w:bookmarkStart w:id="123" w:name="_Toc108536326"/>
      <w:bookmarkStart w:id="124" w:name="_Toc155026667"/>
      <w:r>
        <w:lastRenderedPageBreak/>
        <w:t>Notes</w:t>
      </w:r>
      <w:bookmarkEnd w:id="122"/>
      <w:bookmarkEnd w:id="123"/>
      <w:bookmarkEnd w:id="124"/>
    </w:p>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48B9B3F4" w:rsidR="00AF3C8B" w:rsidRDefault="00AF3C8B" w:rsidP="00D372F9">
      <w:r>
        <w:t>Notes works with files that use the Rich Text Format (.rtf).  Other programs that also support rtf are Microsoft Word and WordPad along with D</w:t>
      </w:r>
      <w:r w:rsidRPr="00AF3C8B">
        <w:t>ropbox, OneDrive, and Google Drive</w:t>
      </w:r>
      <w:r>
        <w:t>.</w:t>
      </w:r>
    </w:p>
    <w:p w14:paraId="71C0D023" w14:textId="48D68438" w:rsidR="00AF3C8B" w:rsidRDefault="00AF3C8B" w:rsidP="00D372F9">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D372F9"/>
    <w:p w14:paraId="1E134461" w14:textId="48FEEBD8" w:rsidR="00AF3C8B" w:rsidRDefault="00AF3C8B" w:rsidP="00D372F9">
      <w:bookmarkStart w:id="125" w:name="_Toc62017157"/>
      <w:r w:rsidRPr="00235529">
        <w:rPr>
          <w:rStyle w:val="Heading3Char"/>
        </w:rPr>
        <w:t>Shortcuts Bar</w:t>
      </w:r>
      <w:bookmarkEnd w:id="125"/>
      <w:r>
        <w:t xml:space="preserve"> – contains number of buttons that will insert information where your cursor is located on a form or in the window.  </w:t>
      </w:r>
    </w:p>
    <w:p w14:paraId="2CD17CA7" w14:textId="1CAA7243" w:rsidR="00C65AC8" w:rsidRDefault="00C65AC8" w:rsidP="00210C26">
      <w:pPr>
        <w:pStyle w:val="Heading1"/>
        <w:numPr>
          <w:ilvl w:val="0"/>
          <w:numId w:val="27"/>
        </w:numPr>
      </w:pPr>
      <w:bookmarkStart w:id="126" w:name="_Toc62017158"/>
      <w:bookmarkStart w:id="127" w:name="_Toc108536327"/>
      <w:bookmarkStart w:id="128" w:name="_Toc155026668"/>
      <w:r>
        <w:lastRenderedPageBreak/>
        <w:t>Gamepad</w:t>
      </w:r>
      <w:bookmarkEnd w:id="126"/>
      <w:bookmarkEnd w:id="127"/>
      <w:bookmarkEnd w:id="128"/>
    </w:p>
    <w:p w14:paraId="011C8D45" w14:textId="19B1FCA5" w:rsidR="00C65AC8" w:rsidRDefault="009351B2" w:rsidP="00C65AC8">
      <w:r>
        <w:rPr>
          <w:noProof/>
          <w:lang w:eastAsia="en-US"/>
        </w:rPr>
        <w:drawing>
          <wp:inline distT="0" distB="0" distL="0" distR="0" wp14:anchorId="1B1EEEAD" wp14:editId="3B3FD248">
            <wp:extent cx="5943600" cy="3429000"/>
            <wp:effectExtent l="0" t="0" r="0" b="0"/>
            <wp:docPr id="1127298405" name="Picture 11272984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98405" name="Picture 1" descr="A screenshot of a computer&#10;&#10;Description automatically generated"/>
                    <pic:cNvPicPr/>
                  </pic:nvPicPr>
                  <pic:blipFill>
                    <a:blip r:embed="rId50"/>
                    <a:stretch>
                      <a:fillRect/>
                    </a:stretch>
                  </pic:blipFill>
                  <pic:spPr>
                    <a:xfrm>
                      <a:off x="0" y="0"/>
                      <a:ext cx="5943600" cy="3429000"/>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control.  Click save to try out the new settings.  After you connect to the mount you can judge how the sensitivity should be set.   A faster setting will repeat buttons that are held down too long.  </w:t>
      </w:r>
    </w:p>
    <w:p w14:paraId="66DF1B03" w14:textId="201ED2CC" w:rsidR="00A702B6" w:rsidRDefault="00A702B6" w:rsidP="00210C26">
      <w:pPr>
        <w:pStyle w:val="Heading1"/>
        <w:numPr>
          <w:ilvl w:val="0"/>
          <w:numId w:val="27"/>
        </w:numPr>
      </w:pPr>
      <w:bookmarkStart w:id="129" w:name="_Toc62017159"/>
      <w:bookmarkStart w:id="130" w:name="_Toc108536328"/>
      <w:bookmarkStart w:id="131" w:name="_Toc155026669"/>
      <w:r>
        <w:lastRenderedPageBreak/>
        <w:t>3D</w:t>
      </w:r>
      <w:bookmarkEnd w:id="129"/>
      <w:bookmarkEnd w:id="130"/>
      <w:bookmarkEnd w:id="131"/>
    </w:p>
    <w:p w14:paraId="298DB5A8" w14:textId="0C3E8112" w:rsidR="00A702B6" w:rsidRDefault="00230B46" w:rsidP="00A702B6">
      <w:r>
        <w:rPr>
          <w:noProof/>
          <w:lang w:eastAsia="en-US"/>
        </w:rPr>
        <w:drawing>
          <wp:inline distT="0" distB="0" distL="0" distR="0" wp14:anchorId="7514DB94" wp14:editId="035919C6">
            <wp:extent cx="5943600" cy="3611880"/>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1188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6B26F1E8" w:rsidR="00C52A09" w:rsidRDefault="00C52A09" w:rsidP="00D372F9">
      <w:bookmarkStart w:id="132" w:name="_Toc62017160"/>
      <w:r>
        <w:rPr>
          <w:rStyle w:val="Heading3Char"/>
        </w:rPr>
        <w:t>Open Window</w:t>
      </w:r>
      <w:bookmarkEnd w:id="132"/>
      <w:r>
        <w:t xml:space="preserve"> button – opens a new window so that you can organize your desktop and still see the 3d models.</w:t>
      </w:r>
    </w:p>
    <w:p w14:paraId="3651F33C" w14:textId="0FBDFF74" w:rsidR="00DD3BAA" w:rsidRDefault="00C52A09" w:rsidP="00D372F9">
      <w:bookmarkStart w:id="133" w:name="_Toc62017161"/>
      <w:r>
        <w:rPr>
          <w:rStyle w:val="Heading3Char"/>
        </w:rPr>
        <w:t>Reset View button</w:t>
      </w:r>
      <w:bookmarkEnd w:id="133"/>
      <w:r>
        <w:t xml:space="preserve"> – reset the model back to the default viewing perspective.</w:t>
      </w:r>
    </w:p>
    <w:p w14:paraId="231F0C00" w14:textId="5EC538E1" w:rsidR="00DD3BAA" w:rsidRDefault="00DD3BAA" w:rsidP="00D372F9">
      <w:bookmarkStart w:id="134" w:name="_Toc62017162"/>
      <w:r>
        <w:rPr>
          <w:rStyle w:val="Heading3Char"/>
        </w:rPr>
        <w:t>3 bars</w:t>
      </w:r>
      <w:bookmarkEnd w:id="134"/>
      <w:r>
        <w:t xml:space="preserve"> – Under the settings you can select the 3d model type to view.  </w:t>
      </w:r>
    </w:p>
    <w:p w14:paraId="18A7423F" w14:textId="00ED1A85" w:rsidR="00C52A09" w:rsidRDefault="00C52A09" w:rsidP="00D372F9">
      <w:r>
        <w:t xml:space="preserve">  </w:t>
      </w:r>
    </w:p>
    <w:p w14:paraId="3030ADED" w14:textId="26B569C4" w:rsidR="00C52A09" w:rsidRDefault="00C52A09" w:rsidP="00D372F9">
      <w:r>
        <w:t xml:space="preserve"> </w:t>
      </w:r>
    </w:p>
    <w:p w14:paraId="155BB123" w14:textId="77777777" w:rsidR="006F5B91" w:rsidRDefault="006F5B91" w:rsidP="00A702B6"/>
    <w:p w14:paraId="60D1558D" w14:textId="3BB8C8AC" w:rsidR="006F5B91" w:rsidRDefault="006F5B91" w:rsidP="006F5B91">
      <w:pPr>
        <w:pStyle w:val="Heading1"/>
        <w:numPr>
          <w:ilvl w:val="0"/>
          <w:numId w:val="27"/>
        </w:numPr>
      </w:pPr>
      <w:bookmarkStart w:id="135" w:name="_Toc62017163"/>
      <w:bookmarkStart w:id="136" w:name="_Toc108536329"/>
      <w:bookmarkStart w:id="137" w:name="_Toc155026670"/>
      <w:r>
        <w:t>Pole Locator</w:t>
      </w:r>
      <w:bookmarkEnd w:id="135"/>
      <w:bookmarkEnd w:id="136"/>
      <w:bookmarkEnd w:id="137"/>
    </w:p>
    <w:p w14:paraId="79A74E06" w14:textId="34B5B636" w:rsidR="006F5B91" w:rsidRDefault="000E5EE6" w:rsidP="00A702B6">
      <w:r>
        <w:t xml:space="preserve">If you don’t have access to hardware like Polemaster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9F1EA8C" w:rsidR="006F5B91" w:rsidRDefault="006F5B91" w:rsidP="006F5B91">
      <w:pPr>
        <w:pStyle w:val="Heading2"/>
      </w:pPr>
      <w:bookmarkStart w:id="138" w:name="_Toc62017164"/>
      <w:r w:rsidRPr="00DF0E6A">
        <w:t>Polaris Polar Scope Alignment in 6 Easy Steps</w:t>
      </w:r>
      <w:bookmarkEnd w:id="138"/>
    </w:p>
    <w:p w14:paraId="6FE66539" w14:textId="77777777" w:rsidR="006F5B91" w:rsidRDefault="006F5B91" w:rsidP="006F5B91">
      <w:pPr>
        <w:rPr>
          <w:rStyle w:val="Heading3Char"/>
        </w:rPr>
      </w:pPr>
    </w:p>
    <w:p w14:paraId="5AC5F206" w14:textId="50923783" w:rsidR="006F5B91" w:rsidRDefault="006F5B91" w:rsidP="006F5B91">
      <w:bookmarkStart w:id="139" w:name="_Toc62017165"/>
      <w:r w:rsidRPr="006F5B91">
        <w:rPr>
          <w:rStyle w:val="Heading3Char"/>
        </w:rPr>
        <w:t>Prerequisites</w:t>
      </w:r>
      <w:bookmarkEnd w:id="139"/>
      <w:r>
        <w:t xml:space="preserve"> - Verify Observatory information.  If not correct adjust in the </w:t>
      </w:r>
      <w:r w:rsidR="00E052E4">
        <w:t>Main</w:t>
      </w:r>
      <w:r>
        <w:t>/Settings tab.</w:t>
      </w:r>
    </w:p>
    <w:p w14:paraId="76E2C6F0" w14:textId="4C08DDD5" w:rsidR="006F5B91" w:rsidRDefault="006F5B91" w:rsidP="006F5B91">
      <w:bookmarkStart w:id="140" w:name="_Toc62017166"/>
      <w:r w:rsidRPr="006F5B91">
        <w:rPr>
          <w:rStyle w:val="Heading3Char"/>
        </w:rPr>
        <w:t>Step 1:</w:t>
      </w:r>
      <w:bookmarkEnd w:id="140"/>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61443" cy="2440682"/>
                    </a:xfrm>
                    <a:prstGeom prst="rect">
                      <a:avLst/>
                    </a:prstGeom>
                  </pic:spPr>
                </pic:pic>
              </a:graphicData>
            </a:graphic>
          </wp:inline>
        </w:drawing>
      </w:r>
    </w:p>
    <w:p w14:paraId="3E386599" w14:textId="042DAE71" w:rsidR="006F5B91" w:rsidRDefault="006F5B91" w:rsidP="006F5B91">
      <w:bookmarkStart w:id="141" w:name="_Toc62017167"/>
      <w:r w:rsidRPr="006F5B91">
        <w:rPr>
          <w:rStyle w:val="Heading3Char"/>
        </w:rPr>
        <w:t>Step 2:</w:t>
      </w:r>
      <w:bookmarkEnd w:id="141"/>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lastRenderedPageBreak/>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92393" cy="2472921"/>
                    </a:xfrm>
                    <a:prstGeom prst="rect">
                      <a:avLst/>
                    </a:prstGeom>
                  </pic:spPr>
                </pic:pic>
              </a:graphicData>
            </a:graphic>
          </wp:inline>
        </w:drawing>
      </w:r>
    </w:p>
    <w:p w14:paraId="1B70BC16" w14:textId="7586C0D0" w:rsidR="006F5B91" w:rsidRDefault="006F5B91" w:rsidP="006F5B91">
      <w:bookmarkStart w:id="142" w:name="_Toc62017168"/>
      <w:r w:rsidRPr="006F5B91">
        <w:rPr>
          <w:rStyle w:val="Heading3Char"/>
        </w:rPr>
        <w:t>Step 3:</w:t>
      </w:r>
      <w:bookmarkEnd w:id="142"/>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w:t>
      </w:r>
      <w:r w:rsidR="00ED2C56">
        <w:t>ly</w:t>
      </w:r>
      <w:r w:rsidRPr="00654B9B">
        <w:t xml:space="preserve"> double the distance from the center of the circle. It’s important that you only touch one set of polar alignment knobs, not both!</w:t>
      </w:r>
    </w:p>
    <w:p w14:paraId="4EEC5369" w14:textId="77777777" w:rsidR="006F5B91" w:rsidRDefault="006F5B91" w:rsidP="006F5B91">
      <w:r>
        <w:rPr>
          <w:noProof/>
          <w:lang w:eastAsia="en-US"/>
        </w:rPr>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12445" cy="2580140"/>
                    </a:xfrm>
                    <a:prstGeom prst="rect">
                      <a:avLst/>
                    </a:prstGeom>
                  </pic:spPr>
                </pic:pic>
              </a:graphicData>
            </a:graphic>
          </wp:inline>
        </w:drawing>
      </w:r>
    </w:p>
    <w:p w14:paraId="5B48BE8E" w14:textId="051FB499" w:rsidR="006F5B91" w:rsidRDefault="006F5B91" w:rsidP="006F5B91">
      <w:bookmarkStart w:id="143" w:name="_Toc62017169"/>
      <w:r w:rsidRPr="006F5B91">
        <w:rPr>
          <w:rStyle w:val="Heading3Char"/>
        </w:rPr>
        <w:t>Step 4:</w:t>
      </w:r>
      <w:bookmarkEnd w:id="143"/>
      <w:r w:rsidRPr="00654B9B">
        <w:t xml:space="preserve"> Align the RA axis and the polar scope</w:t>
      </w:r>
      <w:r>
        <w:t xml:space="preserve"> - </w:t>
      </w:r>
      <w:r w:rsidRPr="00654B9B">
        <w:t>rotate the right ascension axis until one of the lines is on Polaris.</w:t>
      </w:r>
    </w:p>
    <w:p w14:paraId="10C33E82" w14:textId="5B410469" w:rsidR="006F5B91" w:rsidRDefault="006F5B91" w:rsidP="006F5B91">
      <w:r>
        <w:rPr>
          <w:noProof/>
          <w:lang w:eastAsia="en-US"/>
        </w:rPr>
        <w:lastRenderedPageBreak/>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53617" cy="2590214"/>
                    </a:xfrm>
                    <a:prstGeom prst="rect">
                      <a:avLst/>
                    </a:prstGeom>
                  </pic:spPr>
                </pic:pic>
              </a:graphicData>
            </a:graphic>
          </wp:inline>
        </w:drawing>
      </w:r>
      <w:r w:rsidR="001038C4">
        <w:t xml:space="preserve"> </w:t>
      </w:r>
      <w:r w:rsidR="00B47E0F">
        <w:t xml:space="preserve"> </w:t>
      </w:r>
    </w:p>
    <w:p w14:paraId="614F5F55" w14:textId="25044D1A" w:rsidR="006F5B91" w:rsidRDefault="006F5B91" w:rsidP="006F5B91">
      <w:bookmarkStart w:id="144" w:name="_Toc62017170"/>
      <w:r w:rsidRPr="006F5B91">
        <w:rPr>
          <w:rStyle w:val="Heading3Char"/>
        </w:rPr>
        <w:t>Step 5:</w:t>
      </w:r>
      <w:bookmarkEnd w:id="144"/>
      <w:r w:rsidRPr="00654B9B">
        <w:t xml:space="preserve"> Use the </w:t>
      </w:r>
      <w:r>
        <w:t>Locator in GS</w:t>
      </w:r>
      <w:r w:rsidRPr="00654B9B">
        <w:t xml:space="preserve"> to find </w:t>
      </w:r>
      <w:r w:rsidR="00ED2C56">
        <w:t xml:space="preserve">the </w:t>
      </w:r>
      <w:r w:rsidRPr="00654B9B">
        <w:t xml:space="preserve">correct position </w:t>
      </w:r>
      <w:r>
        <w:t xml:space="preserve">for </w:t>
      </w:r>
      <w:r w:rsidRPr="00654B9B">
        <w:t>Polaris</w:t>
      </w:r>
      <w:r>
        <w:t xml:space="preserve"> (red dot).  The dash circle line represents position for 2020 and the inside circle is 2028.  </w:t>
      </w:r>
    </w:p>
    <w:p w14:paraId="3371A72F" w14:textId="3D091BD1" w:rsidR="006F5B91" w:rsidRDefault="006F5B91" w:rsidP="006F5B91">
      <w:r>
        <w:rPr>
          <w:noProof/>
          <w:lang w:eastAsia="en-US"/>
        </w:rPr>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48936" cy="2661873"/>
                    </a:xfrm>
                    <a:prstGeom prst="rect">
                      <a:avLst/>
                    </a:prstGeom>
                  </pic:spPr>
                </pic:pic>
              </a:graphicData>
            </a:graphic>
          </wp:inline>
        </w:drawing>
      </w:r>
    </w:p>
    <w:p w14:paraId="2A277757" w14:textId="18A4FE27" w:rsidR="006F5B91" w:rsidRDefault="006F5B91" w:rsidP="006F5B91">
      <w:bookmarkStart w:id="145" w:name="_Toc62017171"/>
      <w:r w:rsidRPr="006F5B91">
        <w:rPr>
          <w:rStyle w:val="Heading3Char"/>
        </w:rPr>
        <w:t>Step 6:</w:t>
      </w:r>
      <w:bookmarkEnd w:id="145"/>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lastRenderedPageBreak/>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4FF34D37" w14:textId="31B20F4F" w:rsidR="00330CE7" w:rsidRDefault="00330CE7" w:rsidP="006F5B91">
      <w:pPr>
        <w:pStyle w:val="Heading1"/>
        <w:numPr>
          <w:ilvl w:val="0"/>
          <w:numId w:val="27"/>
        </w:numPr>
      </w:pPr>
      <w:bookmarkStart w:id="146" w:name="_Toc62017172"/>
      <w:bookmarkStart w:id="147" w:name="_Toc108536330"/>
      <w:bookmarkStart w:id="148" w:name="_Toc155026671"/>
      <w:r>
        <w:t>Pulses</w:t>
      </w:r>
      <w:bookmarkEnd w:id="146"/>
      <w:bookmarkEnd w:id="147"/>
      <w:bookmarkEnd w:id="148"/>
    </w:p>
    <w:p w14:paraId="12B2175F" w14:textId="49A4D2FF" w:rsidR="00330CE7" w:rsidRDefault="00122805" w:rsidP="00330CE7">
      <w:r>
        <w:rPr>
          <w:noProof/>
          <w:lang w:eastAsia="en-US"/>
        </w:rPr>
        <w:drawing>
          <wp:inline distT="0" distB="0" distL="0" distR="0" wp14:anchorId="533F68A3" wp14:editId="75734309">
            <wp:extent cx="5943600" cy="359029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90290"/>
                    </a:xfrm>
                    <a:prstGeom prst="rect">
                      <a:avLst/>
                    </a:prstGeom>
                  </pic:spPr>
                </pic:pic>
              </a:graphicData>
            </a:graphic>
          </wp:inline>
        </w:drawing>
      </w:r>
    </w:p>
    <w:p w14:paraId="6631E058" w14:textId="252EB078" w:rsidR="00365368" w:rsidRDefault="00365368" w:rsidP="00D372F9">
      <w:r>
        <w:lastRenderedPageBreak/>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ED8807C" w:rsidR="00221AE8" w:rsidRDefault="00221AE8" w:rsidP="00D372F9">
      <w:bookmarkStart w:id="149" w:name="_Toc62017173"/>
      <w:r>
        <w:rPr>
          <w:rStyle w:val="Heading3Char"/>
        </w:rPr>
        <w:t>GS ChartViewer</w:t>
      </w:r>
      <w:bookmarkEnd w:id="149"/>
      <w:r>
        <w:t xml:space="preserve"> – ChartViewer is another program packaged with GS that allow external viewing of the Pulses Logs.  This allows logs to be viewed by others that have the ChartViewer program.  Locate GS.ChartViewer.exe in the install directory.</w:t>
      </w:r>
    </w:p>
    <w:p w14:paraId="645FF32C" w14:textId="7BD8B5FF" w:rsidR="00330CE7" w:rsidRDefault="00330CE7" w:rsidP="00D372F9">
      <w:bookmarkStart w:id="150" w:name="_Toc62017174"/>
      <w:r w:rsidRPr="00235529">
        <w:rPr>
          <w:rStyle w:val="Heading3Char"/>
        </w:rPr>
        <w:t>Start</w:t>
      </w:r>
      <w:bookmarkEnd w:id="150"/>
      <w:r>
        <w:t xml:space="preserve"> – Star</w:t>
      </w:r>
      <w:r w:rsidR="00ED2C56">
        <w:t>t</w:t>
      </w:r>
      <w:r>
        <w:t>s and stops the chart</w:t>
      </w:r>
      <w:r w:rsidR="00365368">
        <w:t>.  Pulse logs are automatically saved to the documents area.</w:t>
      </w:r>
      <w:r>
        <w:t xml:space="preserve">  </w:t>
      </w:r>
    </w:p>
    <w:p w14:paraId="70AFB0C9" w14:textId="3192A579" w:rsidR="00330CE7" w:rsidRDefault="00330CE7" w:rsidP="00D372F9">
      <w:bookmarkStart w:id="151" w:name="_Toc62017175"/>
      <w:r w:rsidRPr="00235529">
        <w:rPr>
          <w:rStyle w:val="Heading3Char"/>
        </w:rPr>
        <w:t>Clear</w:t>
      </w:r>
      <w:bookmarkEnd w:id="151"/>
      <w:r>
        <w:t xml:space="preserve"> – Removes any drawings on the screen only</w:t>
      </w:r>
    </w:p>
    <w:p w14:paraId="5C7D6F02" w14:textId="6CA3C9C0" w:rsidR="00330CE7" w:rsidRDefault="00330CE7" w:rsidP="00D372F9">
      <w:bookmarkStart w:id="152" w:name="_Toc62017176"/>
      <w:r w:rsidRPr="00235529">
        <w:rPr>
          <w:rStyle w:val="Heading3Char"/>
        </w:rPr>
        <w:t>Pause</w:t>
      </w:r>
      <w:bookmarkEnd w:id="152"/>
      <w:r>
        <w:t xml:space="preserve"> – Stops the timeline from auto scrolling and allows the chart to be panned and zoomed.</w:t>
      </w:r>
    </w:p>
    <w:p w14:paraId="35E3BC0A" w14:textId="4298BFDB" w:rsidR="00330CE7" w:rsidRDefault="00330CE7" w:rsidP="00D372F9">
      <w:bookmarkStart w:id="153" w:name="_Toc62017177"/>
      <w:r w:rsidRPr="00235529">
        <w:rPr>
          <w:rStyle w:val="Heading3Char"/>
        </w:rPr>
        <w:t>Fit</w:t>
      </w:r>
      <w:bookmarkEnd w:id="153"/>
      <w:r>
        <w:t xml:space="preserve"> – Readjusts the chart to fit the screen using the selected scale.  </w:t>
      </w:r>
    </w:p>
    <w:p w14:paraId="478494DA" w14:textId="488B49C4" w:rsidR="00330CE7" w:rsidRDefault="00330CE7" w:rsidP="00D372F9">
      <w:bookmarkStart w:id="154" w:name="_Toc62017178"/>
      <w:r w:rsidRPr="00235529">
        <w:rPr>
          <w:rStyle w:val="Heading3Char"/>
        </w:rPr>
        <w:t>Zoom</w:t>
      </w:r>
      <w:bookmarkEnd w:id="154"/>
      <w:r>
        <w:t xml:space="preserve"> – Changes the mouse </w:t>
      </w:r>
      <w:r w:rsidR="00122805">
        <w:t xml:space="preserve">and arrow </w:t>
      </w:r>
      <w:r>
        <w:t>behavior</w:t>
      </w:r>
      <w:r w:rsidR="00122805">
        <w:t>s</w:t>
      </w:r>
      <w:r>
        <w:t xml:space="preserve">.  </w:t>
      </w:r>
      <w:r w:rsidR="00122805">
        <w:t xml:space="preserve">Use the mouse wheel or arrow key buttons. </w:t>
      </w:r>
    </w:p>
    <w:p w14:paraId="0884547E" w14:textId="2AB54D78" w:rsidR="00122805" w:rsidRDefault="00180BCE" w:rsidP="00D372F9">
      <w:r>
        <w:rPr>
          <w:rStyle w:val="Heading3Char"/>
        </w:rPr>
        <w:t>Dec Backlash</w:t>
      </w:r>
      <w:r>
        <w:t xml:space="preserve"> – Allows adjusting the Dec backlash while watching guiding live.   Refer to the section Backlash Compensate.</w:t>
      </w:r>
    </w:p>
    <w:p w14:paraId="192CC500" w14:textId="2AE3769B" w:rsidR="00365368" w:rsidRDefault="00230B46" w:rsidP="0076378B">
      <w:r>
        <w:rPr>
          <w:noProof/>
          <w:lang w:eastAsia="en-US"/>
        </w:rPr>
        <w:drawing>
          <wp:inline distT="0" distB="0" distL="0" distR="0" wp14:anchorId="44BB5171" wp14:editId="2456A422">
            <wp:extent cx="5943600" cy="36480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648075"/>
                    </a:xfrm>
                    <a:prstGeom prst="rect">
                      <a:avLst/>
                    </a:prstGeom>
                  </pic:spPr>
                </pic:pic>
              </a:graphicData>
            </a:graphic>
          </wp:inline>
        </w:drawing>
      </w:r>
    </w:p>
    <w:p w14:paraId="7B7B1B69" w14:textId="329763AB" w:rsidR="00235529" w:rsidRDefault="00235529" w:rsidP="00D372F9">
      <w:r>
        <w:lastRenderedPageBreak/>
        <w:t xml:space="preserve">  </w:t>
      </w:r>
    </w:p>
    <w:p w14:paraId="37460BEC" w14:textId="7DEAD926" w:rsidR="00235529" w:rsidRDefault="00235529" w:rsidP="00D372F9">
      <w:bookmarkStart w:id="155" w:name="_Toc62017179"/>
      <w:r w:rsidRPr="00235529">
        <w:rPr>
          <w:rStyle w:val="Heading3Char"/>
        </w:rPr>
        <w:t>Capture</w:t>
      </w:r>
      <w:bookmarkEnd w:id="155"/>
      <w:r>
        <w:t xml:space="preserve"> – Check to show and log a series.  </w:t>
      </w:r>
    </w:p>
    <w:p w14:paraId="25DDC1D5" w14:textId="2F342C8B" w:rsidR="00D003F3" w:rsidRDefault="00D003F3" w:rsidP="00235529">
      <w:pPr>
        <w:pStyle w:val="Heading3"/>
      </w:pPr>
      <w:bookmarkStart w:id="156" w:name="_Toc62017180"/>
      <w:r>
        <w:rPr>
          <w:rStyle w:val="Heading5Char"/>
        </w:rPr>
        <w:t>Type</w:t>
      </w:r>
      <w:bookmarkEnd w:id="156"/>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4DED7B71" w:rsidR="00D003F3" w:rsidRDefault="00D003F3" w:rsidP="00D003F3">
      <w:r>
        <w:t xml:space="preserve">Rejected pulses are pulses that are not accepted to process by the driver and are typically too small.  The rejection size is determined by the minimum pulse setting in the SkyWather tab.  Specific minimum settings are mount specific but typically 20 milliseconds is a good generic setting.   If lots of pulses are being rejected you might have to adjust the guiding application or adjust the minimum pulse setting. </w:t>
      </w:r>
    </w:p>
    <w:p w14:paraId="1D45D750" w14:textId="6897A7FA" w:rsidR="002D3C71" w:rsidRDefault="00D003F3" w:rsidP="00D003F3">
      <w:bookmarkStart w:id="157" w:name="_Toc62017181"/>
      <w:r w:rsidRPr="00235529">
        <w:rPr>
          <w:rStyle w:val="Heading3Char"/>
        </w:rPr>
        <w:t>Chart</w:t>
      </w:r>
      <w:bookmarkEnd w:id="157"/>
      <w:r>
        <w:t xml:space="preserve"> – Selects a specific series to show</w:t>
      </w:r>
      <w:r w:rsidR="002D3C71">
        <w:t xml:space="preserve"> such as Line, Column, </w:t>
      </w:r>
      <w:r w:rsidR="000B3D99">
        <w:t>Step Line</w:t>
      </w:r>
      <w:r w:rsidR="002D3C71">
        <w:t>, or Scatter.</w:t>
      </w:r>
    </w:p>
    <w:p w14:paraId="69A2CEF7" w14:textId="306D24A1" w:rsidR="002D3C71" w:rsidRDefault="002D3C71" w:rsidP="00D003F3">
      <w:bookmarkStart w:id="158" w:name="_Toc62017182"/>
      <w:r w:rsidRPr="00235529">
        <w:rPr>
          <w:rStyle w:val="Heading3Char"/>
        </w:rPr>
        <w:t>Point Size</w:t>
      </w:r>
      <w:bookmarkEnd w:id="158"/>
      <w:r>
        <w:t xml:space="preserve"> – Some series can show specific points on the chart and this would determine the size.</w:t>
      </w:r>
    </w:p>
    <w:p w14:paraId="73144E30" w14:textId="5D87D986" w:rsidR="00D003F3" w:rsidRDefault="002D3C71" w:rsidP="00D003F3">
      <w:bookmarkStart w:id="159" w:name="_Toc62017183"/>
      <w:r w:rsidRPr="00235529">
        <w:rPr>
          <w:rStyle w:val="Heading3Char"/>
        </w:rPr>
        <w:t>Invert</w:t>
      </w:r>
      <w:bookmarkEnd w:id="159"/>
      <w:r>
        <w:t xml:space="preserve"> – Will invert the data so basically it will flip the data from above zero to below zero or visa-versa.    </w:t>
      </w:r>
      <w:r w:rsidR="00D003F3">
        <w:t xml:space="preserve">     </w:t>
      </w:r>
    </w:p>
    <w:p w14:paraId="34AD784B" w14:textId="412236EA" w:rsidR="002D3C71" w:rsidRDefault="002D3C71" w:rsidP="002D3C71">
      <w:bookmarkStart w:id="160" w:name="_Toc62017184"/>
      <w:r w:rsidRPr="00235529">
        <w:rPr>
          <w:rStyle w:val="Heading3Char"/>
        </w:rPr>
        <w:t>Scale</w:t>
      </w:r>
      <w:bookmarkEnd w:id="160"/>
      <w:r>
        <w:t xml:space="preserve"> – Scale will determine the Y scaling to be use</w:t>
      </w:r>
      <w:r w:rsidR="00ED2C56">
        <w:t>d</w:t>
      </w:r>
      <w:r>
        <w:t xml:space="preserve"> for all captured items.</w:t>
      </w:r>
    </w:p>
    <w:p w14:paraId="1D6F0C15" w14:textId="58F37A53" w:rsidR="00330CE7" w:rsidRDefault="002D3C71" w:rsidP="002D3C71">
      <w:bookmarkStart w:id="161" w:name="_Toc62017185"/>
      <w:r w:rsidRPr="00235529">
        <w:rPr>
          <w:rStyle w:val="Heading3Char"/>
        </w:rPr>
        <w:t>Quality</w:t>
      </w:r>
      <w:bookmarkEnd w:id="161"/>
      <w:r>
        <w:t xml:space="preserve"> – Determines how much detail to show when zoomed out or in.  If set to low the farther you zoom out the less detail is shown.  The more you zoom in more detail will be shown.  Low is </w:t>
      </w:r>
      <w:r w:rsidR="00ED2C56">
        <w:t xml:space="preserve">the </w:t>
      </w:r>
      <w:r>
        <w:t xml:space="preserve">best setting for performance and a higher quality will slow down zooming </w:t>
      </w:r>
      <w:r w:rsidR="00ED2C56">
        <w:t>e</w:t>
      </w:r>
      <w:r>
        <w:t>ffects.</w:t>
      </w:r>
    </w:p>
    <w:p w14:paraId="1C8CADCC" w14:textId="6797676E" w:rsidR="00330CE7" w:rsidRDefault="002D3C71" w:rsidP="002D3C71">
      <w:bookmarkStart w:id="162" w:name="_Toc62017186"/>
      <w:r w:rsidRPr="00235529">
        <w:rPr>
          <w:rStyle w:val="Heading3Char"/>
        </w:rPr>
        <w:t>Animation</w:t>
      </w:r>
      <w:bookmarkEnd w:id="162"/>
      <w:r>
        <w:t xml:space="preserve"> – Each series can animate how points are drawn on the screen.  Use this in conjunction with smoothness for different effects.  Any setting above 0 will affect performance of the chart.</w:t>
      </w:r>
    </w:p>
    <w:p w14:paraId="24292692" w14:textId="34322205" w:rsidR="000B3D99" w:rsidRDefault="000B3D99" w:rsidP="002D3C71">
      <w:bookmarkStart w:id="163" w:name="_Toc62017187"/>
      <w:r w:rsidRPr="00235529">
        <w:rPr>
          <w:rStyle w:val="Heading3Char"/>
        </w:rPr>
        <w:t>XScale</w:t>
      </w:r>
      <w:bookmarkEnd w:id="163"/>
      <w:r>
        <w:t xml:space="preserve"> – How many seconds to show on the timeline</w:t>
      </w:r>
    </w:p>
    <w:p w14:paraId="4ADBE29A" w14:textId="2BEB3F01" w:rsidR="000B3D99" w:rsidRDefault="000B3D99" w:rsidP="002D3C71">
      <w:bookmarkStart w:id="164" w:name="_Toc62017188"/>
      <w:r w:rsidRPr="00235529">
        <w:rPr>
          <w:rStyle w:val="Heading3Char"/>
        </w:rPr>
        <w:lastRenderedPageBreak/>
        <w:t>Max Point</w:t>
      </w:r>
      <w:bookmarkEnd w:id="164"/>
      <w:r>
        <w:t xml:space="preserve"> – How many points to keep in the series while the chart is being shown on the screen.  Larger settings can affect performance of the chart.  This can be useful if you pause the chart and scroll back to view the history.  </w:t>
      </w:r>
    </w:p>
    <w:p w14:paraId="145C5CFF" w14:textId="64CBB1B2" w:rsidR="000B3D99" w:rsidRDefault="000B3D99" w:rsidP="002D3C71">
      <w:bookmarkStart w:id="165" w:name="_Toc62017189"/>
      <w:r w:rsidRPr="00235529">
        <w:rPr>
          <w:rStyle w:val="Heading3Char"/>
        </w:rPr>
        <w:t>PHD2 Host IP</w:t>
      </w:r>
      <w:bookmarkEnd w:id="165"/>
      <w:r>
        <w:t xml:space="preserve"> – IP or host name of the PHD server.  This is required if capture is turned on for PHD items.  </w:t>
      </w:r>
      <w:r w:rsidR="002A058D">
        <w:t>Localhost</w:t>
      </w:r>
      <w:r>
        <w:t xml:space="preserve"> is the default computer. </w:t>
      </w:r>
    </w:p>
    <w:p w14:paraId="26A0A846" w14:textId="77777777" w:rsidR="00F017BD" w:rsidRDefault="00F017BD" w:rsidP="002D3C71"/>
    <w:p w14:paraId="6B4E81F9" w14:textId="52022070" w:rsidR="00F017BD" w:rsidRDefault="00F017BD" w:rsidP="00F017BD">
      <w:pPr>
        <w:pStyle w:val="Heading1"/>
        <w:numPr>
          <w:ilvl w:val="0"/>
          <w:numId w:val="27"/>
        </w:numPr>
      </w:pPr>
      <w:bookmarkStart w:id="166" w:name="_Toc62017190"/>
      <w:bookmarkStart w:id="167" w:name="_Toc108536331"/>
      <w:bookmarkStart w:id="168" w:name="_Toc155026672"/>
      <w:r>
        <w:t>Plot</w:t>
      </w:r>
      <w:bookmarkEnd w:id="166"/>
      <w:bookmarkEnd w:id="167"/>
      <w:bookmarkEnd w:id="168"/>
    </w:p>
    <w:p w14:paraId="7C77FB9B" w14:textId="7D755148" w:rsidR="008A3E35" w:rsidRDefault="008A3E35" w:rsidP="00D372F9">
      <w:r>
        <w:br/>
        <w:t xml:space="preserve">The Plot tab will chart the axes real time.  </w:t>
      </w:r>
    </w:p>
    <w:p w14:paraId="6DC81AAA" w14:textId="54D5C25D" w:rsidR="00F017BD" w:rsidRPr="00F017BD" w:rsidRDefault="00F017BD" w:rsidP="00D372F9">
      <w:r>
        <w:rPr>
          <w:noProof/>
          <w:lang w:eastAsia="en-US"/>
        </w:rPr>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72D124C0" w:rsidR="008A3E35" w:rsidRDefault="008A3E35" w:rsidP="00D372F9">
      <w:bookmarkStart w:id="169" w:name="_Toc62017191"/>
      <w:r>
        <w:rPr>
          <w:rStyle w:val="Heading3Char"/>
        </w:rPr>
        <w:t>Start</w:t>
      </w:r>
      <w:bookmarkEnd w:id="169"/>
      <w:r>
        <w:t xml:space="preserve"> – clear</w:t>
      </w:r>
      <w:r w:rsidR="00ED2C56">
        <w:t>s</w:t>
      </w:r>
      <w:r>
        <w:t xml:space="preserve"> the plots and starts a new chart based on the settings.</w:t>
      </w:r>
    </w:p>
    <w:p w14:paraId="5D24DAE0" w14:textId="66C51258" w:rsidR="008A3E35" w:rsidRDefault="008A3E35" w:rsidP="00D372F9">
      <w:bookmarkStart w:id="170" w:name="_Toc62017192"/>
      <w:r>
        <w:rPr>
          <w:rStyle w:val="Heading3Char"/>
        </w:rPr>
        <w:t>Clear</w:t>
      </w:r>
      <w:bookmarkEnd w:id="170"/>
      <w:r>
        <w:t xml:space="preserve"> – removes the current plots from the screen.</w:t>
      </w:r>
    </w:p>
    <w:p w14:paraId="36DE3B0F" w14:textId="450C8B7E" w:rsidR="008A3E35" w:rsidRDefault="008A3E35" w:rsidP="00D372F9">
      <w:bookmarkStart w:id="171" w:name="_Toc62017193"/>
      <w:r>
        <w:rPr>
          <w:rStyle w:val="Heading3Char"/>
        </w:rPr>
        <w:t>Pause</w:t>
      </w:r>
      <w:bookmarkEnd w:id="171"/>
      <w:r>
        <w:t xml:space="preserve"> – stops the plots from moving forward in time.  This allows you to use the mouse to move the chart around.</w:t>
      </w:r>
    </w:p>
    <w:p w14:paraId="21454B61" w14:textId="785D7068" w:rsidR="008A3E35" w:rsidRDefault="008A3E35" w:rsidP="00D372F9">
      <w:bookmarkStart w:id="172" w:name="_Toc62017194"/>
      <w:r>
        <w:rPr>
          <w:rStyle w:val="Heading3Char"/>
        </w:rPr>
        <w:lastRenderedPageBreak/>
        <w:t>Fit</w:t>
      </w:r>
      <w:bookmarkEnd w:id="172"/>
      <w:r>
        <w:t xml:space="preserve"> – Attempts to readjust the plot to fit in the current chart’s Y axis.  Using this in conjunction with the zoom options.</w:t>
      </w:r>
    </w:p>
    <w:p w14:paraId="50D14BB0" w14:textId="77777777" w:rsidR="00180BCE" w:rsidRDefault="008A3E35" w:rsidP="00D372F9">
      <w:bookmarkStart w:id="173" w:name="_Toc62017195"/>
      <w:r>
        <w:rPr>
          <w:rStyle w:val="Heading3Char"/>
        </w:rPr>
        <w:t>Zoom</w:t>
      </w:r>
      <w:bookmarkEnd w:id="173"/>
      <w:r>
        <w:t xml:space="preserve"> – </w:t>
      </w:r>
      <w:r w:rsidR="00180BCE">
        <w:t xml:space="preserve">Changes the mouse and arrow behaviors.  Use the mouse wheel or arrow key buttons. </w:t>
      </w:r>
    </w:p>
    <w:p w14:paraId="6675D590" w14:textId="43F17596" w:rsidR="008A3E35" w:rsidRDefault="008A3E35" w:rsidP="00D372F9">
      <w:bookmarkStart w:id="174" w:name="_Toc62017196"/>
      <w:r>
        <w:rPr>
          <w:rStyle w:val="Heading3Char"/>
        </w:rPr>
        <w:t>Zero Base Axes</w:t>
      </w:r>
      <w:bookmarkEnd w:id="174"/>
      <w:r>
        <w:t xml:space="preserve"> – uses zero as the axes starting point rather than the home positions which are typically set at 90/90 degrees.</w:t>
      </w:r>
    </w:p>
    <w:p w14:paraId="2603A44D" w14:textId="46B77853" w:rsidR="008A3E35" w:rsidRDefault="008A3E35" w:rsidP="00D372F9">
      <w:bookmarkStart w:id="175" w:name="_Toc62017197"/>
      <w:r>
        <w:rPr>
          <w:rStyle w:val="Heading3Char"/>
        </w:rPr>
        <w:t>Y  Scale</w:t>
      </w:r>
      <w:bookmarkEnd w:id="175"/>
      <w:r>
        <w:t xml:space="preserve"> – Display plots in </w:t>
      </w:r>
      <w:r w:rsidR="002A058D">
        <w:t>micro steps</w:t>
      </w:r>
      <w:r>
        <w:t xml:space="preserve">, </w:t>
      </w:r>
      <w:r w:rsidR="002A058D">
        <w:t>arc seconds</w:t>
      </w:r>
      <w:r>
        <w:t>, or degrees</w:t>
      </w:r>
    </w:p>
    <w:p w14:paraId="6E021C1B" w14:textId="66A53AD5" w:rsidR="00875356" w:rsidRDefault="00875356" w:rsidP="00D372F9">
      <w:bookmarkStart w:id="176" w:name="_Toc62017198"/>
      <w:r>
        <w:rPr>
          <w:rStyle w:val="Heading3Char"/>
        </w:rPr>
        <w:t>Zoom Quality</w:t>
      </w:r>
      <w:bookmarkEnd w:id="176"/>
      <w:r>
        <w:t xml:space="preserve"> – the father zoomed out the less detail is shown.  When adjusted higher</w:t>
      </w:r>
      <w:r w:rsidR="00ED2C56">
        <w:t>,</w:t>
      </w:r>
      <w:r>
        <w:t xml:space="preserve"> more detailed is shown at zoomed out distances.  Default is set to Low so you need to zoom in to improve the details.  Low is best used for performance reasons.</w:t>
      </w:r>
    </w:p>
    <w:p w14:paraId="71232375" w14:textId="5F897853" w:rsidR="00A35169" w:rsidRDefault="00A35169" w:rsidP="00A35169">
      <w:pPr>
        <w:pStyle w:val="Heading1"/>
        <w:numPr>
          <w:ilvl w:val="0"/>
          <w:numId w:val="27"/>
        </w:numPr>
      </w:pPr>
      <w:bookmarkStart w:id="177" w:name="_Toc108536332"/>
      <w:bookmarkStart w:id="178" w:name="_Toc155026673"/>
      <w:r>
        <w:t>SNAP</w:t>
      </w:r>
      <w:bookmarkEnd w:id="177"/>
      <w:bookmarkEnd w:id="178"/>
    </w:p>
    <w:p w14:paraId="5FBD02D9" w14:textId="6C0EA1CB" w:rsidR="00A35169" w:rsidRDefault="00A35169" w:rsidP="00D372F9">
      <w:r>
        <w:rPr>
          <w:noProof/>
          <w:lang w:eastAsia="en-US"/>
        </w:rPr>
        <w:drawing>
          <wp:inline distT="0" distB="0" distL="0" distR="0" wp14:anchorId="0861CB95" wp14:editId="19DFC9A5">
            <wp:extent cx="5943600" cy="3538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38220"/>
                    </a:xfrm>
                    <a:prstGeom prst="rect">
                      <a:avLst/>
                    </a:prstGeom>
                  </pic:spPr>
                </pic:pic>
              </a:graphicData>
            </a:graphic>
          </wp:inline>
        </w:drawing>
      </w:r>
    </w:p>
    <w:p w14:paraId="39477604" w14:textId="53EB5BCD" w:rsidR="00A35169" w:rsidRDefault="00A35169" w:rsidP="00D372F9">
      <w:r>
        <w:t>If your mount has a one or two SNAP ports you can use this tab to trigger each.</w:t>
      </w:r>
      <w:r w:rsidR="00052D17">
        <w:t xml:space="preserve">  Once you click ‘Enable Snap’ one or two ports will be available depending on the capabilities of the mount.</w:t>
      </w:r>
    </w:p>
    <w:p w14:paraId="50B72A0B" w14:textId="5664445D" w:rsidR="00052D17" w:rsidRDefault="00052D17" w:rsidP="00D372F9">
      <w:r>
        <w:rPr>
          <w:rStyle w:val="Heading3Char"/>
        </w:rPr>
        <w:lastRenderedPageBreak/>
        <w:t>Timer</w:t>
      </w:r>
      <w:r>
        <w:t xml:space="preserve"> – The amount of time in seconds length to trigger the port.</w:t>
      </w:r>
    </w:p>
    <w:p w14:paraId="1F327BE5" w14:textId="01291B7B" w:rsidR="00052D17" w:rsidRDefault="00052D17" w:rsidP="00D372F9">
      <w:r>
        <w:rPr>
          <w:rStyle w:val="Heading3Char"/>
        </w:rPr>
        <w:t>Loops</w:t>
      </w:r>
      <w:r>
        <w:t xml:space="preserve"> – The amount of times to trigger the port.</w:t>
      </w:r>
    </w:p>
    <w:p w14:paraId="79507E56" w14:textId="2750A710" w:rsidR="00052D17" w:rsidRDefault="00052D17" w:rsidP="00D372F9">
      <w:r>
        <w:rPr>
          <w:rStyle w:val="Heading3Char"/>
        </w:rPr>
        <w:t>Delay</w:t>
      </w:r>
      <w:r>
        <w:t xml:space="preserve"> – The amount of time in between each loop.</w:t>
      </w:r>
    </w:p>
    <w:p w14:paraId="3589BDD6" w14:textId="6584A81B" w:rsidR="00052D17" w:rsidRDefault="00052D17" w:rsidP="00D372F9">
      <w:r>
        <w:rPr>
          <w:rStyle w:val="Heading3Char"/>
        </w:rPr>
        <w:t>Pause</w:t>
      </w:r>
      <w:r>
        <w:t xml:space="preserve"> – Pauses </w:t>
      </w:r>
      <w:r w:rsidR="009507CA">
        <w:t xml:space="preserve">at </w:t>
      </w:r>
      <w:r w:rsidR="006A3D04">
        <w:t xml:space="preserve">the </w:t>
      </w:r>
      <w:r w:rsidR="009507CA">
        <w:t xml:space="preserve">beginning </w:t>
      </w:r>
      <w:r w:rsidR="006A3D04">
        <w:t xml:space="preserve">of the </w:t>
      </w:r>
      <w:r w:rsidR="009507CA">
        <w:t>next</w:t>
      </w:r>
      <w:r w:rsidR="006A3D04">
        <w:t xml:space="preserve"> loop until the pause is turned off</w:t>
      </w:r>
      <w:r>
        <w:t>.</w:t>
      </w:r>
    </w:p>
    <w:p w14:paraId="63C2DBFA" w14:textId="601B6DE3" w:rsidR="009507CA" w:rsidRDefault="009507CA" w:rsidP="00D372F9">
      <w:r>
        <w:rPr>
          <w:rStyle w:val="Heading3Char"/>
        </w:rPr>
        <w:t xml:space="preserve">Start </w:t>
      </w:r>
      <w:r>
        <w:t>– Begins the looping actions</w:t>
      </w:r>
    </w:p>
    <w:p w14:paraId="76E19387" w14:textId="51C95446" w:rsidR="009507CA" w:rsidRDefault="009507CA" w:rsidP="00D372F9">
      <w:r>
        <w:rPr>
          <w:rStyle w:val="Heading3Char"/>
        </w:rPr>
        <w:t>Start On</w:t>
      </w:r>
      <w:r>
        <w:t xml:space="preserve"> – Cancels the current actions</w:t>
      </w:r>
    </w:p>
    <w:p w14:paraId="668577BE" w14:textId="1AF236F5" w:rsidR="00BB1ACC" w:rsidRDefault="00BB1ACC" w:rsidP="00D372F9">
      <w:r>
        <w:t xml:space="preserve">4 </w:t>
      </w:r>
      <w:r w:rsidR="003B53BF">
        <w:t xml:space="preserve">external </w:t>
      </w:r>
      <w:r>
        <w:t>commands are available to use from NINA.  Numbers ending in 1 will be to Start and numbers ending in 0 are for Stop</w:t>
      </w:r>
    </w:p>
    <w:p w14:paraId="71F96D28" w14:textId="53A43E37" w:rsidR="00BB1ACC" w:rsidRDefault="00BB1ACC" w:rsidP="00D372F9">
      <w:r>
        <w:t>Syntax order is ABC</w:t>
      </w:r>
      <w:r>
        <w:br/>
        <w:t>A = command to trigger snap and is not a zero :O</w:t>
      </w:r>
      <w:r>
        <w:br/>
        <w:t>B = Snap port number 1 or 2 depending on mount</w:t>
      </w:r>
      <w:r>
        <w:br/>
        <w:t>C = false/off = 0 , true/on = 1</w:t>
      </w:r>
    </w:p>
    <w:p w14:paraId="1B4CD919" w14:textId="1D3D53BA" w:rsidR="00BB1ACC" w:rsidRDefault="00BB1ACC" w:rsidP="00D372F9">
      <w:r>
        <w:t>Commands for Snap1</w:t>
      </w:r>
      <w:r>
        <w:br/>
        <w:t>:O10</w:t>
      </w:r>
      <w:r>
        <w:br/>
        <w:t>:O11</w:t>
      </w:r>
    </w:p>
    <w:p w14:paraId="45B13EDE" w14:textId="18B4B28E" w:rsidR="00BB1ACC" w:rsidRDefault="00BB1ACC" w:rsidP="00D372F9">
      <w:r>
        <w:t>Commands for Snap2</w:t>
      </w:r>
      <w:r>
        <w:br/>
        <w:t>:O20</w:t>
      </w:r>
      <w:r>
        <w:br/>
        <w:t>:O21</w:t>
      </w:r>
    </w:p>
    <w:p w14:paraId="75088AD4" w14:textId="4429C466" w:rsidR="009507CA" w:rsidRDefault="00BB1ACC" w:rsidP="00D372F9">
      <w:r>
        <w:t>Examples:</w:t>
      </w:r>
      <w:r>
        <w:br/>
        <w:t>To start Snap1 send :O11</w:t>
      </w:r>
      <w:r>
        <w:br/>
        <w:t>To stop Snap1 send :O10</w:t>
      </w:r>
    </w:p>
    <w:p w14:paraId="000143F2" w14:textId="27A937E7" w:rsidR="001B0EE5" w:rsidRDefault="001B0EE5" w:rsidP="00EA497C">
      <w:pPr>
        <w:pStyle w:val="Heading1"/>
        <w:numPr>
          <w:ilvl w:val="0"/>
          <w:numId w:val="27"/>
        </w:numPr>
      </w:pPr>
      <w:bookmarkStart w:id="179" w:name="_Toc155026674"/>
      <w:bookmarkStart w:id="180" w:name="_Toc62017199"/>
      <w:bookmarkStart w:id="181" w:name="_Toc108536333"/>
      <w:r>
        <w:lastRenderedPageBreak/>
        <w:t>Alignment</w:t>
      </w:r>
      <w:bookmarkEnd w:id="179"/>
      <w:r w:rsidR="001B69A6">
        <w:br/>
      </w:r>
    </w:p>
    <w:p w14:paraId="018AADA7" w14:textId="79F0EFE5" w:rsidR="001B0EE5" w:rsidRDefault="00AC2658" w:rsidP="00EA497C">
      <w:r>
        <w:rPr>
          <w:noProof/>
          <w:lang w:eastAsia="en-US"/>
        </w:rPr>
        <w:drawing>
          <wp:inline distT="0" distB="0" distL="0" distR="0" wp14:anchorId="2B301A81" wp14:editId="2F5CD52B">
            <wp:extent cx="5943600" cy="3566795"/>
            <wp:effectExtent l="0" t="0" r="0" b="0"/>
            <wp:docPr id="680616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16814" name="Picture 1" descr="A screenshot of a computer&#10;&#10;Description automatically generated"/>
                    <pic:cNvPicPr/>
                  </pic:nvPicPr>
                  <pic:blipFill>
                    <a:blip r:embed="rId62"/>
                    <a:stretch>
                      <a:fillRect/>
                    </a:stretch>
                  </pic:blipFill>
                  <pic:spPr>
                    <a:xfrm>
                      <a:off x="0" y="0"/>
                      <a:ext cx="5943600" cy="3566795"/>
                    </a:xfrm>
                    <a:prstGeom prst="rect">
                      <a:avLst/>
                    </a:prstGeom>
                  </pic:spPr>
                </pic:pic>
              </a:graphicData>
            </a:graphic>
          </wp:inline>
        </w:drawing>
      </w:r>
    </w:p>
    <w:p w14:paraId="5E7F0847" w14:textId="44C9EBB3" w:rsidR="00AC2658" w:rsidRDefault="00AC2658" w:rsidP="00EA497C">
      <w:r>
        <w:t xml:space="preserve">The Alignment tab can be used to improve pointing accuracy by building up a model of points in the sky along with the necessary RA/Dec corrections at </w:t>
      </w:r>
      <w:r w:rsidR="001B69A6">
        <w:t>each</w:t>
      </w:r>
      <w:r>
        <w:t xml:space="preserve"> position. Models are created by aligning with known stars</w:t>
      </w:r>
      <w:r w:rsidR="001B69A6">
        <w:t xml:space="preserve"> and syncing</w:t>
      </w:r>
      <w:r>
        <w:t xml:space="preserve">. </w:t>
      </w:r>
      <w:r w:rsidR="00B02819">
        <w:t xml:space="preserve"> </w:t>
      </w:r>
      <w:r>
        <w:t>Typically a planetarium program is used to slew to a known star. The star is then observed to ensure that it is centered in the eyepiece.</w:t>
      </w:r>
      <w:r w:rsidR="00B02819">
        <w:t xml:space="preserve"> </w:t>
      </w:r>
      <w:r>
        <w:t xml:space="preserve"> If it is not</w:t>
      </w:r>
      <w:r w:rsidR="001B69A6">
        <w:t>,</w:t>
      </w:r>
      <w:r>
        <w:t xml:space="preserve"> the position of the telescope is adjusted using either the telescope controls in the planetarium program or the control buttons in GSS. Once the star is centered a “sync” command </w:t>
      </w:r>
      <w:r w:rsidR="001B69A6">
        <w:t xml:space="preserve">is issued </w:t>
      </w:r>
      <w:r>
        <w:t xml:space="preserve">either in the planetarium program or using the </w:t>
      </w:r>
      <w:r w:rsidRPr="00AC2658">
        <w:rPr>
          <w:rStyle w:val="Heading3Char"/>
        </w:rPr>
        <w:t>Sync</w:t>
      </w:r>
      <w:r>
        <w:t xml:space="preserve"> button on the Main tab of GSS. </w:t>
      </w:r>
      <w:r w:rsidR="00B02819">
        <w:t xml:space="preserve"> </w:t>
      </w:r>
      <w:r>
        <w:t>The sync command will add an alignment point to the model</w:t>
      </w:r>
      <w:r w:rsidR="001B69A6">
        <w:t xml:space="preserve"> along with the adjustments made in RA and Dec.</w:t>
      </w:r>
    </w:p>
    <w:p w14:paraId="7CE6D801" w14:textId="116406ED" w:rsidR="00AC2658" w:rsidRDefault="001B69A6" w:rsidP="00EA497C">
      <w:r>
        <w:t>When</w:t>
      </w:r>
      <w:r w:rsidR="00AC2658">
        <w:t xml:space="preserve"> alignment is switched on GSS will determine what positional correction </w:t>
      </w:r>
      <w:r>
        <w:t>will be required at the target position</w:t>
      </w:r>
      <w:r w:rsidR="00AC2658">
        <w:t xml:space="preserve">. </w:t>
      </w:r>
      <w:r w:rsidR="00B02819">
        <w:t xml:space="preserve"> </w:t>
      </w:r>
      <w:r w:rsidR="00AC2658">
        <w:t xml:space="preserve">The exact method used to calculate the correction depends on </w:t>
      </w:r>
      <w:r>
        <w:t>the choices made in the Alignment options (covered later in this section).</w:t>
      </w:r>
    </w:p>
    <w:p w14:paraId="16903A1D" w14:textId="3CE628DD" w:rsidR="001B69A6" w:rsidRPr="00EA497C" w:rsidRDefault="001B69A6" w:rsidP="00EA497C">
      <w:r>
        <w:t>The controls available on the Alignment tab are explained below.</w:t>
      </w:r>
    </w:p>
    <w:p w14:paraId="0B8072EF" w14:textId="0D3F77AE" w:rsidR="00AC2658" w:rsidRDefault="00AC2658" w:rsidP="00AC2658">
      <w:r>
        <w:rPr>
          <w:rStyle w:val="Heading3Char"/>
        </w:rPr>
        <w:t>Alignment On</w:t>
      </w:r>
      <w:r>
        <w:t xml:space="preserve"> – Put a check in this check box to switch alignment on.</w:t>
      </w:r>
    </w:p>
    <w:p w14:paraId="73F68AB6" w14:textId="0FF31C0F" w:rsidR="00AC2658" w:rsidRDefault="00AC2658" w:rsidP="00AC2658">
      <w:r>
        <w:rPr>
          <w:rStyle w:val="Heading3Char"/>
        </w:rPr>
        <w:lastRenderedPageBreak/>
        <w:t>Clear All</w:t>
      </w:r>
      <w:r>
        <w:t xml:space="preserve"> – </w:t>
      </w:r>
      <w:r w:rsidR="001B69A6">
        <w:t>Clears the current model deleting all alignment points</w:t>
      </w:r>
      <w:r>
        <w:t>.</w:t>
      </w:r>
    </w:p>
    <w:p w14:paraId="5434671F" w14:textId="085B9659" w:rsidR="00AC2658" w:rsidRDefault="00AC2658" w:rsidP="00AC2658">
      <w:r>
        <w:rPr>
          <w:rStyle w:val="Heading3Char"/>
        </w:rPr>
        <w:t>Delete</w:t>
      </w:r>
      <w:r>
        <w:t xml:space="preserve"> – Deletes the selected alignment points.</w:t>
      </w:r>
    </w:p>
    <w:p w14:paraId="7964E59A" w14:textId="6A0A5E58" w:rsidR="00AC2658" w:rsidRDefault="00AC2658" w:rsidP="00AC2658">
      <w:r>
        <w:rPr>
          <w:rStyle w:val="Heading3Char"/>
        </w:rPr>
        <w:t>Export</w:t>
      </w:r>
      <w:r>
        <w:t xml:space="preserve"> – This button allow</w:t>
      </w:r>
      <w:r w:rsidR="001B69A6">
        <w:t>s</w:t>
      </w:r>
      <w:r>
        <w:t xml:space="preserve"> the user to save the current alignment model to a file.</w:t>
      </w:r>
    </w:p>
    <w:p w14:paraId="2EC940E1" w14:textId="1EF18583" w:rsidR="00AC2658" w:rsidRDefault="00AC2658" w:rsidP="00AC2658">
      <w:r>
        <w:rPr>
          <w:rStyle w:val="Heading3Char"/>
        </w:rPr>
        <w:t>Import</w:t>
      </w:r>
      <w:r>
        <w:t xml:space="preserve"> – Use the Import button to import a previously exported alignment model.</w:t>
      </w:r>
    </w:p>
    <w:p w14:paraId="719B11AE" w14:textId="21938D27" w:rsidR="00AC2658" w:rsidRDefault="00AC2658" w:rsidP="00AC2658">
      <w:r>
        <w:rPr>
          <w:rStyle w:val="Heading3Char"/>
        </w:rPr>
        <w:t>Chart Tab</w:t>
      </w:r>
      <w:r>
        <w:t xml:space="preserve"> – The chart tab shows a pictorial representation of the current alignment model.</w:t>
      </w:r>
    </w:p>
    <w:p w14:paraId="3159D566" w14:textId="78B7E908" w:rsidR="00AC2658" w:rsidRDefault="002C2432" w:rsidP="00AC2658">
      <w:r>
        <w:rPr>
          <w:noProof/>
          <w:lang w:eastAsia="en-US"/>
        </w:rPr>
        <w:drawing>
          <wp:inline distT="0" distB="0" distL="0" distR="0" wp14:anchorId="4273DF3A" wp14:editId="72F782F8">
            <wp:extent cx="5660139" cy="3374572"/>
            <wp:effectExtent l="0" t="0" r="0" b="0"/>
            <wp:docPr id="243347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47456" name="Picture 1" descr="A screenshot of a computer&#10;&#10;Description automatically generated"/>
                    <pic:cNvPicPr/>
                  </pic:nvPicPr>
                  <pic:blipFill>
                    <a:blip r:embed="rId63"/>
                    <a:stretch>
                      <a:fillRect/>
                    </a:stretch>
                  </pic:blipFill>
                  <pic:spPr>
                    <a:xfrm>
                      <a:off x="0" y="0"/>
                      <a:ext cx="5672062" cy="3381680"/>
                    </a:xfrm>
                    <a:prstGeom prst="rect">
                      <a:avLst/>
                    </a:prstGeom>
                  </pic:spPr>
                </pic:pic>
              </a:graphicData>
            </a:graphic>
          </wp:inline>
        </w:drawing>
      </w:r>
    </w:p>
    <w:p w14:paraId="1CC71FD6" w14:textId="5E8C7892" w:rsidR="00D05421" w:rsidRDefault="00D05421" w:rsidP="00AC2658">
      <w:r>
        <w:t>Each alignment point is represented by a green square and a red circle representing the corrected and original positions of the telescope at the time of each Sync command.</w:t>
      </w:r>
    </w:p>
    <w:p w14:paraId="17307494" w14:textId="456A5DDB" w:rsidR="00D05421" w:rsidRDefault="00D05421" w:rsidP="00AC2658">
      <w:r>
        <w:t xml:space="preserve">The larger green circle (as shown </w:t>
      </w:r>
      <w:r w:rsidR="001B69A6">
        <w:t xml:space="preserve">around the lower left alignment point </w:t>
      </w:r>
      <w:r>
        <w:t xml:space="preserve">above) indicates that only </w:t>
      </w:r>
      <w:r w:rsidR="001B69A6">
        <w:t>this one</w:t>
      </w:r>
      <w:r>
        <w:t xml:space="preserve"> alignment point has been used to calculate the alignment correction </w:t>
      </w:r>
      <w:r w:rsidR="002C2432">
        <w:t>at</w:t>
      </w:r>
      <w:r>
        <w:t xml:space="preserve"> the current telescope position. </w:t>
      </w:r>
      <w:r w:rsidR="00B02819">
        <w:t xml:space="preserve"> </w:t>
      </w:r>
      <w:r>
        <w:t>The current telescope position is indicated by the filled red-circle.</w:t>
      </w:r>
    </w:p>
    <w:p w14:paraId="1C1DAD4A" w14:textId="5CEFA2F7" w:rsidR="00D05421" w:rsidRDefault="00D05421" w:rsidP="00AC2658">
      <w:r>
        <w:t>If three or more alignment points are available for the current telescope position</w:t>
      </w:r>
      <w:r w:rsidR="002C2432">
        <w:t xml:space="preserve"> red and green</w:t>
      </w:r>
      <w:r>
        <w:t xml:space="preserve"> triangles are shown to indicate the points used.</w:t>
      </w:r>
    </w:p>
    <w:p w14:paraId="71790204" w14:textId="4B7B5B2F" w:rsidR="00D05421" w:rsidRDefault="00D05421" w:rsidP="00AC2658">
      <w:r>
        <w:rPr>
          <w:noProof/>
          <w:lang w:eastAsia="en-US"/>
        </w:rPr>
        <w:lastRenderedPageBreak/>
        <w:drawing>
          <wp:inline distT="0" distB="0" distL="0" distR="0" wp14:anchorId="5665E7A0" wp14:editId="2E5BC81C">
            <wp:extent cx="5943600" cy="4933315"/>
            <wp:effectExtent l="0" t="0" r="0" b="635"/>
            <wp:docPr id="42293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3963" name="Picture 1" descr="A screenshot of a computer&#10;&#10;Description automatically generated"/>
                    <pic:cNvPicPr/>
                  </pic:nvPicPr>
                  <pic:blipFill>
                    <a:blip r:embed="rId64"/>
                    <a:stretch>
                      <a:fillRect/>
                    </a:stretch>
                  </pic:blipFill>
                  <pic:spPr>
                    <a:xfrm>
                      <a:off x="0" y="0"/>
                      <a:ext cx="5943600" cy="4933315"/>
                    </a:xfrm>
                    <a:prstGeom prst="rect">
                      <a:avLst/>
                    </a:prstGeom>
                  </pic:spPr>
                </pic:pic>
              </a:graphicData>
            </a:graphic>
          </wp:inline>
        </w:drawing>
      </w:r>
    </w:p>
    <w:p w14:paraId="65023DB7" w14:textId="2FCB55BC" w:rsidR="00AC2658" w:rsidRDefault="00D05421" w:rsidP="00D05421">
      <w:r w:rsidRPr="00D05421">
        <w:t xml:space="preserve">The options available for </w:t>
      </w:r>
      <w:r>
        <w:t xml:space="preserve">controlling </w:t>
      </w:r>
      <w:r w:rsidR="001B69A6">
        <w:t>how</w:t>
      </w:r>
      <w:r>
        <w:t xml:space="preserve"> the alignment corrections </w:t>
      </w:r>
      <w:r w:rsidR="001B69A6">
        <w:t xml:space="preserve">are determined </w:t>
      </w:r>
      <w:r>
        <w:t>are shown below</w:t>
      </w:r>
      <w:r w:rsidR="002C2432">
        <w:t xml:space="preserve"> and can be accessed by clicking the options button in the top left corner of the Alignment tab.</w:t>
      </w:r>
    </w:p>
    <w:p w14:paraId="35F4D97C" w14:textId="26C84735" w:rsidR="00D05421" w:rsidRPr="00D05421" w:rsidRDefault="00D05421" w:rsidP="00D05421">
      <w:r>
        <w:rPr>
          <w:noProof/>
          <w:lang w:eastAsia="en-US"/>
        </w:rPr>
        <w:lastRenderedPageBreak/>
        <w:drawing>
          <wp:inline distT="0" distB="0" distL="0" distR="0" wp14:anchorId="6C609232" wp14:editId="08459C51">
            <wp:extent cx="5943600" cy="4933315"/>
            <wp:effectExtent l="0" t="0" r="0" b="635"/>
            <wp:docPr id="9779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759" name="Picture 1" descr="A screenshot of a computer&#10;&#10;Description automatically generated"/>
                    <pic:cNvPicPr/>
                  </pic:nvPicPr>
                  <pic:blipFill>
                    <a:blip r:embed="rId65"/>
                    <a:stretch>
                      <a:fillRect/>
                    </a:stretch>
                  </pic:blipFill>
                  <pic:spPr>
                    <a:xfrm>
                      <a:off x="0" y="0"/>
                      <a:ext cx="5943600" cy="4933315"/>
                    </a:xfrm>
                    <a:prstGeom prst="rect">
                      <a:avLst/>
                    </a:prstGeom>
                  </pic:spPr>
                </pic:pic>
              </a:graphicData>
            </a:graphic>
          </wp:inline>
        </w:drawing>
      </w:r>
    </w:p>
    <w:p w14:paraId="246E4C99" w14:textId="33CDF3BC" w:rsidR="00D05421" w:rsidRDefault="00D05421" w:rsidP="00D05421">
      <w:r>
        <w:rPr>
          <w:rStyle w:val="Heading3Char"/>
        </w:rPr>
        <w:t>Alignment Behaviour</w:t>
      </w:r>
      <w:r>
        <w:t xml:space="preserve"> – The options available here are:</w:t>
      </w:r>
      <w:r>
        <w:br/>
      </w:r>
      <w:r w:rsidRPr="00D05421">
        <w:rPr>
          <w:rStyle w:val="Heading4Char"/>
        </w:rPr>
        <w:t>N-Star + Nearest</w:t>
      </w:r>
      <w:r>
        <w:t xml:space="preserve"> – GSS attempts to find 3 stars to determine the alignment correction (subject to the other settings below). If it fails to find 3 stars it takes the nearest alignment point to the target position.</w:t>
      </w:r>
      <w:r>
        <w:br/>
      </w:r>
      <w:r w:rsidRPr="00D05421">
        <w:rPr>
          <w:rStyle w:val="Heading4Char"/>
        </w:rPr>
        <w:t>Nearest –</w:t>
      </w:r>
      <w:r>
        <w:t xml:space="preserve"> Takes the nearest alignment point to the target.</w:t>
      </w:r>
    </w:p>
    <w:p w14:paraId="056EB2D6" w14:textId="2B2E1AC5" w:rsidR="00D05421" w:rsidRDefault="00D05421" w:rsidP="00D05421">
      <w:r>
        <w:rPr>
          <w:rStyle w:val="Heading3Char"/>
        </w:rPr>
        <w:t>Proximity Limit</w:t>
      </w:r>
      <w:r>
        <w:t xml:space="preserve"> – This number represents arcseconds and is the distance used to determine if a newly </w:t>
      </w:r>
      <w:r w:rsidR="00ED279D">
        <w:t>synched</w:t>
      </w:r>
      <w:r>
        <w:t xml:space="preserve"> alignment point should replace an existing alignment point or add to the model.</w:t>
      </w:r>
    </w:p>
    <w:p w14:paraId="0901D531" w14:textId="3C41F7DA" w:rsidR="00D05421" w:rsidRDefault="00D05421" w:rsidP="00D05421">
      <w:r>
        <w:rPr>
          <w:rStyle w:val="Heading3Char"/>
        </w:rPr>
        <w:t>Point Filter</w:t>
      </w:r>
      <w:r>
        <w:t xml:space="preserve"> – The point filter allows you to control which alignment points will be included in the three point </w:t>
      </w:r>
      <w:r w:rsidR="00ED279D">
        <w:t xml:space="preserve">(N-Star) </w:t>
      </w:r>
      <w:r>
        <w:t>selection process. You can choose from:</w:t>
      </w:r>
      <w:r>
        <w:br/>
      </w:r>
      <w:r w:rsidRPr="00D05421">
        <w:rPr>
          <w:rStyle w:val="Heading4Char"/>
        </w:rPr>
        <w:t>All</w:t>
      </w:r>
      <w:r>
        <w:t xml:space="preserve"> – All points are considered,</w:t>
      </w:r>
      <w:r>
        <w:br/>
      </w:r>
      <w:r w:rsidRPr="00D05421">
        <w:rPr>
          <w:rStyle w:val="Heading4Char"/>
        </w:rPr>
        <w:t>Pierside Only</w:t>
      </w:r>
      <w:r>
        <w:t xml:space="preserve"> – Only points on the same pier side as the target position are considered; or,</w:t>
      </w:r>
      <w:r>
        <w:br/>
      </w:r>
      <w:r w:rsidRPr="00D05421">
        <w:rPr>
          <w:rStyle w:val="Heading4Char"/>
        </w:rPr>
        <w:t>Local Quadrant</w:t>
      </w:r>
      <w:r>
        <w:t xml:space="preserve"> - Only points in the same quadrant as the target position are considered</w:t>
      </w:r>
    </w:p>
    <w:p w14:paraId="4F4545D2" w14:textId="4CA691EF" w:rsidR="00D05421" w:rsidRPr="00D05421" w:rsidRDefault="00D05421" w:rsidP="00D05421">
      <w:r>
        <w:rPr>
          <w:rStyle w:val="Heading3Char"/>
        </w:rPr>
        <w:lastRenderedPageBreak/>
        <w:t>Three Point Selection</w:t>
      </w:r>
      <w:r>
        <w:t xml:space="preserve"> – This option determines how GSS will choose the 3 alignment points used </w:t>
      </w:r>
      <w:r w:rsidR="00ED279D">
        <w:t>in the calculation</w:t>
      </w:r>
      <w:r>
        <w:t>. The options are:</w:t>
      </w:r>
      <w:r>
        <w:br/>
      </w:r>
      <w:r w:rsidRPr="00D05421">
        <w:rPr>
          <w:rStyle w:val="Heading4Char"/>
        </w:rPr>
        <w:t>Best Cente</w:t>
      </w:r>
      <w:r>
        <w:rPr>
          <w:rStyle w:val="Heading4Char"/>
        </w:rPr>
        <w:t>r</w:t>
      </w:r>
      <w:r w:rsidRPr="00D05421">
        <w:rPr>
          <w:rStyle w:val="Heading4Char"/>
        </w:rPr>
        <w:t xml:space="preserve"> </w:t>
      </w:r>
      <w:r w:rsidRPr="00D05421">
        <w:t>– Take the 3 points forming a</w:t>
      </w:r>
      <w:r w:rsidR="00ED279D">
        <w:t>n enclosing</w:t>
      </w:r>
      <w:r w:rsidRPr="00D05421">
        <w:t xml:space="preserve"> triangle with its cente</w:t>
      </w:r>
      <w:r>
        <w:t>r</w:t>
      </w:r>
      <w:r w:rsidRPr="00D05421">
        <w:t xml:space="preserve"> nearest the </w:t>
      </w:r>
      <w:r>
        <w:t>target</w:t>
      </w:r>
      <w:r w:rsidRPr="00D05421">
        <w:t xml:space="preserve"> telescope position, or</w:t>
      </w:r>
      <w:r w:rsidRPr="00D05421">
        <w:br/>
      </w:r>
      <w:r>
        <w:rPr>
          <w:rStyle w:val="Heading4Char"/>
        </w:rPr>
        <w:t xml:space="preserve">Closest Point </w:t>
      </w:r>
      <w:r w:rsidRPr="00D05421">
        <w:t xml:space="preserve">– Take the 3 points that are closest to the </w:t>
      </w:r>
      <w:r>
        <w:t>target</w:t>
      </w:r>
      <w:r w:rsidRPr="00D05421">
        <w:t xml:space="preserve"> telescope position</w:t>
      </w:r>
      <w:r w:rsidR="00ED279D">
        <w:t xml:space="preserve"> whether or not they form an enclosing triangle.</w:t>
      </w:r>
    </w:p>
    <w:p w14:paraId="2F945CC3" w14:textId="2CB4398E" w:rsidR="00D05421" w:rsidRDefault="00D05421" w:rsidP="00D05421">
      <w:r>
        <w:rPr>
          <w:rStyle w:val="Heading3Char"/>
        </w:rPr>
        <w:t>Warning Threshold</w:t>
      </w:r>
      <w:r>
        <w:t xml:space="preserve"> – If GSS </w:t>
      </w:r>
      <w:r w:rsidR="00ED279D">
        <w:t>determines that</w:t>
      </w:r>
      <w:r>
        <w:t xml:space="preserve"> an unusually large correction is required</w:t>
      </w:r>
      <w:r w:rsidR="00ED279D">
        <w:t xml:space="preserve"> (</w:t>
      </w:r>
      <w:r>
        <w:t>compared to the corrections you entered when building up the model</w:t>
      </w:r>
      <w:r w:rsidR="00ED279D">
        <w:t>)</w:t>
      </w:r>
      <w:r>
        <w:t xml:space="preserve"> it will display an alert and switch off alignment. </w:t>
      </w:r>
      <w:r w:rsidR="00B02819">
        <w:t xml:space="preserve"> </w:t>
      </w:r>
      <w:r>
        <w:t xml:space="preserve">This is to protect your mount from possible damage. The warning threshold allows you to control the sensitivity of this check. </w:t>
      </w:r>
      <w:r w:rsidR="00B02819">
        <w:t xml:space="preserve"> </w:t>
      </w:r>
      <w:r>
        <w:t>For example, a value of 5 means that GSS will NOT display an alert unless it calculates a correction more than 5x the maximum correction entered via a Sync when building the model.</w:t>
      </w:r>
    </w:p>
    <w:p w14:paraId="209C877E" w14:textId="1B4D726F" w:rsidR="00EA497C" w:rsidRPr="00D05421" w:rsidRDefault="00D05421" w:rsidP="00D05421">
      <w:r>
        <w:rPr>
          <w:rStyle w:val="Heading3Char"/>
        </w:rPr>
        <w:t>Clear model on startup</w:t>
      </w:r>
      <w:r>
        <w:t xml:space="preserve"> – Put a check in this check box if you do NOT have a permanent setup and you need to </w:t>
      </w:r>
      <w:r w:rsidR="00ED279D">
        <w:t>build</w:t>
      </w:r>
      <w:r>
        <w:t xml:space="preserve"> a new point model every time you switch on your mount.</w:t>
      </w:r>
    </w:p>
    <w:p w14:paraId="3C933D64" w14:textId="34CFF254" w:rsidR="001B0EE5" w:rsidRDefault="001B0EE5" w:rsidP="00EA497C">
      <w:pPr>
        <w:pStyle w:val="Heading1"/>
        <w:numPr>
          <w:ilvl w:val="0"/>
          <w:numId w:val="27"/>
        </w:numPr>
      </w:pPr>
      <w:bookmarkStart w:id="182" w:name="_Toc155026675"/>
      <w:r>
        <w:t>Focus Control</w:t>
      </w:r>
      <w:bookmarkEnd w:id="182"/>
    </w:p>
    <w:p w14:paraId="73F10FC5" w14:textId="77777777" w:rsidR="00E75D7D" w:rsidRPr="00E75D7D" w:rsidRDefault="00E75D7D" w:rsidP="00E75D7D"/>
    <w:p w14:paraId="3985F7FD" w14:textId="23987463" w:rsidR="00E75D7D" w:rsidRDefault="00E75D7D" w:rsidP="00E75D7D">
      <w:r>
        <w:rPr>
          <w:noProof/>
          <w:lang w:eastAsia="en-US"/>
        </w:rPr>
        <w:drawing>
          <wp:inline distT="0" distB="0" distL="0" distR="0" wp14:anchorId="2AB5C7AB" wp14:editId="14B149DF">
            <wp:extent cx="5943600" cy="3562985"/>
            <wp:effectExtent l="0" t="0" r="0" b="0"/>
            <wp:docPr id="471132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32737" name="Picture 1" descr="A screenshot of a computer&#10;&#10;Description automatically generated"/>
                    <pic:cNvPicPr/>
                  </pic:nvPicPr>
                  <pic:blipFill>
                    <a:blip r:embed="rId66"/>
                    <a:stretch>
                      <a:fillRect/>
                    </a:stretch>
                  </pic:blipFill>
                  <pic:spPr>
                    <a:xfrm>
                      <a:off x="0" y="0"/>
                      <a:ext cx="5943600" cy="3562985"/>
                    </a:xfrm>
                    <a:prstGeom prst="rect">
                      <a:avLst/>
                    </a:prstGeom>
                  </pic:spPr>
                </pic:pic>
              </a:graphicData>
            </a:graphic>
          </wp:inline>
        </w:drawing>
      </w:r>
    </w:p>
    <w:p w14:paraId="76E3FB14" w14:textId="62B80EDE" w:rsidR="00E75D7D" w:rsidRDefault="00E75D7D" w:rsidP="00E75D7D">
      <w:r>
        <w:lastRenderedPageBreak/>
        <w:t>The Focuser Tab in GSS allows you to connect to an ASCOM focuser. Once connected</w:t>
      </w:r>
      <w:r w:rsidR="001B69A6">
        <w:t>,</w:t>
      </w:r>
      <w:r>
        <w:t xml:space="preserve"> Gamepad buttons can be configured to move your focuser in and out. The tab presents the following controls:</w:t>
      </w:r>
    </w:p>
    <w:p w14:paraId="3DDB6B2D" w14:textId="65A22261" w:rsidR="00E75D7D" w:rsidRDefault="00E75D7D" w:rsidP="00E75D7D">
      <w:r w:rsidRPr="00E75D7D">
        <w:rPr>
          <w:rStyle w:val="Heading3Char"/>
        </w:rPr>
        <w:t>Focuser drop-down list</w:t>
      </w:r>
      <w:r>
        <w:t xml:space="preserve"> – Choose the ASCOM focuser applicable to you.</w:t>
      </w:r>
    </w:p>
    <w:p w14:paraId="64D03AC5" w14:textId="590D1B60" w:rsidR="00E75D7D" w:rsidRDefault="00E75D7D" w:rsidP="00E75D7D">
      <w:r w:rsidRPr="00E75D7D">
        <w:rPr>
          <w:rStyle w:val="Heading3Char"/>
        </w:rPr>
        <w:t xml:space="preserve">Refresh </w:t>
      </w:r>
      <w:r>
        <w:t>– Refreshes the list of ASCOM focusers available.</w:t>
      </w:r>
    </w:p>
    <w:p w14:paraId="3B76456E" w14:textId="7E64CF66" w:rsidR="00E75D7D" w:rsidRDefault="00E75D7D" w:rsidP="00E75D7D">
      <w:r w:rsidRPr="00E75D7D">
        <w:rPr>
          <w:rStyle w:val="Heading3Char"/>
        </w:rPr>
        <w:t>Setup</w:t>
      </w:r>
      <w:r>
        <w:t xml:space="preserve"> – Opens the ASCOM Setup dialogue box for the chosen focuser.</w:t>
      </w:r>
    </w:p>
    <w:p w14:paraId="444EE927" w14:textId="40102C04" w:rsidR="00E75D7D" w:rsidRDefault="00E75D7D" w:rsidP="00E75D7D">
      <w:r w:rsidRPr="00E75D7D">
        <w:rPr>
          <w:rStyle w:val="Heading3Char"/>
        </w:rPr>
        <w:t>Connect</w:t>
      </w:r>
      <w:r>
        <w:t xml:space="preserve"> – Connects to the chosen ASCOM focuser.</w:t>
      </w:r>
      <w:r w:rsidR="001B69A6">
        <w:t xml:space="preserve"> The button will change to “Disconnect” when an ASCOM focuser has been connected.</w:t>
      </w:r>
    </w:p>
    <w:p w14:paraId="415A93F4" w14:textId="3715C34D" w:rsidR="00E75D7D" w:rsidRDefault="00E75D7D" w:rsidP="00E75D7D">
      <w:r w:rsidRPr="00E75D7D">
        <w:rPr>
          <w:rStyle w:val="Heading3Char"/>
        </w:rPr>
        <w:t>In</w:t>
      </w:r>
      <w:r>
        <w:t xml:space="preserve"> – Moves the focuser </w:t>
      </w:r>
      <w:r w:rsidRPr="001B69A6">
        <w:rPr>
          <w:i/>
          <w:iCs/>
        </w:rPr>
        <w:t>in</w:t>
      </w:r>
      <w:r>
        <w:t xml:space="preserve"> one step.</w:t>
      </w:r>
    </w:p>
    <w:p w14:paraId="2458DCD3" w14:textId="47755A89" w:rsidR="00E75D7D" w:rsidRDefault="00E75D7D" w:rsidP="00E75D7D">
      <w:r w:rsidRPr="00E75D7D">
        <w:rPr>
          <w:rStyle w:val="Heading3Char"/>
        </w:rPr>
        <w:t>Out</w:t>
      </w:r>
      <w:r>
        <w:t xml:space="preserve"> – Moves the focuser </w:t>
      </w:r>
      <w:r w:rsidRPr="001B69A6">
        <w:rPr>
          <w:i/>
          <w:iCs/>
        </w:rPr>
        <w:t>out</w:t>
      </w:r>
      <w:r>
        <w:t xml:space="preserve"> on</w:t>
      </w:r>
      <w:r w:rsidR="001B69A6">
        <w:t>e</w:t>
      </w:r>
      <w:r>
        <w:t xml:space="preserve"> step.</w:t>
      </w:r>
    </w:p>
    <w:p w14:paraId="6ECA48CB" w14:textId="5E16030E" w:rsidR="00E75D7D" w:rsidRDefault="00E75D7D" w:rsidP="00E75D7D">
      <w:r>
        <w:rPr>
          <w:noProof/>
          <w:lang w:eastAsia="en-US"/>
        </w:rPr>
        <w:drawing>
          <wp:inline distT="0" distB="0" distL="0" distR="0" wp14:anchorId="0D802248" wp14:editId="24413F0E">
            <wp:extent cx="5943600" cy="3562985"/>
            <wp:effectExtent l="0" t="0" r="0" b="0"/>
            <wp:docPr id="1653949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49960" name="Picture 1" descr="A screenshot of a computer&#10;&#10;Description automatically generated"/>
                    <pic:cNvPicPr/>
                  </pic:nvPicPr>
                  <pic:blipFill>
                    <a:blip r:embed="rId67"/>
                    <a:stretch>
                      <a:fillRect/>
                    </a:stretch>
                  </pic:blipFill>
                  <pic:spPr>
                    <a:xfrm>
                      <a:off x="0" y="0"/>
                      <a:ext cx="5943600" cy="3562985"/>
                    </a:xfrm>
                    <a:prstGeom prst="rect">
                      <a:avLst/>
                    </a:prstGeom>
                  </pic:spPr>
                </pic:pic>
              </a:graphicData>
            </a:graphic>
          </wp:inline>
        </w:drawing>
      </w:r>
    </w:p>
    <w:p w14:paraId="48F1D1AB" w14:textId="68659B09" w:rsidR="00E75D7D" w:rsidRDefault="00E75D7D" w:rsidP="00E75D7D">
      <w:r>
        <w:t>There are two focuser options accessible via the options button in the top left corner of the Focuser tab.</w:t>
      </w:r>
    </w:p>
    <w:p w14:paraId="2D73E1A7" w14:textId="696D93D4" w:rsidR="00E75D7D" w:rsidRDefault="00E75D7D" w:rsidP="00E75D7D">
      <w:r w:rsidRPr="00E75D7D">
        <w:rPr>
          <w:rStyle w:val="Heading3Char"/>
        </w:rPr>
        <w:t>Step size</w:t>
      </w:r>
      <w:r>
        <w:t xml:space="preserve"> – Specifies the number of steps the focuser will be on each In or Out button press.</w:t>
      </w:r>
    </w:p>
    <w:p w14:paraId="79263203" w14:textId="3CC44400" w:rsidR="00E75D7D" w:rsidRPr="00E75D7D" w:rsidRDefault="00E75D7D" w:rsidP="00E75D7D">
      <w:r w:rsidRPr="00E75D7D">
        <w:rPr>
          <w:rStyle w:val="Heading3Char"/>
        </w:rPr>
        <w:t>Reverse Direction</w:t>
      </w:r>
      <w:r>
        <w:t xml:space="preserve"> – This tick box allows you to correct the focuser direction if you find that it actually goes out when you press the in button or in when you press the out button.</w:t>
      </w:r>
    </w:p>
    <w:p w14:paraId="415D49A6" w14:textId="21CD65FB" w:rsidR="007C7661" w:rsidRDefault="007C7661" w:rsidP="00F017BD">
      <w:pPr>
        <w:pStyle w:val="Heading1"/>
        <w:numPr>
          <w:ilvl w:val="0"/>
          <w:numId w:val="27"/>
        </w:numPr>
      </w:pPr>
      <w:bookmarkStart w:id="183" w:name="_Toc155026676"/>
      <w:r>
        <w:lastRenderedPageBreak/>
        <w:t xml:space="preserve">SkyWatcher </w:t>
      </w:r>
      <w:r w:rsidR="002D356B">
        <w:t>Scripting</w:t>
      </w:r>
      <w:bookmarkEnd w:id="180"/>
      <w:bookmarkEnd w:id="181"/>
      <w:bookmarkEnd w:id="183"/>
    </w:p>
    <w:p w14:paraId="6941C229" w14:textId="77777777" w:rsidR="00EA497C" w:rsidRPr="00EA497C" w:rsidRDefault="00EA497C" w:rsidP="00EA497C"/>
    <w:p w14:paraId="10C1BEDD" w14:textId="212A8AE6" w:rsidR="005F018E" w:rsidRDefault="008322E1" w:rsidP="00D372F9">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D372F9">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048CAA93" w:rsidR="002D356B" w:rsidRDefault="002D356B" w:rsidP="00D372F9">
      <w:r>
        <w:t xml:space="preserve">GSS exposes a number of class members available to external programs and scripting languages.  There are </w:t>
      </w:r>
      <w:r w:rsidR="002A058D">
        <w:t>PowerShell</w:t>
      </w:r>
      <w:r>
        <w:t xml:space="preserve"> example scripts located in the GSS Program files scripting directory. Find the installation section of this manual for directory locations.</w:t>
      </w:r>
    </w:p>
    <w:p w14:paraId="38838BC1" w14:textId="72151C89" w:rsidR="007C7661" w:rsidRDefault="007C7661" w:rsidP="00D372F9">
      <w:r>
        <w:t xml:space="preserve">The example scripts we’re created using the </w:t>
      </w:r>
      <w:r w:rsidR="00ED2C56">
        <w:t>W</w:t>
      </w:r>
      <w:r>
        <w:t xml:space="preserve">indows 10 </w:t>
      </w:r>
      <w:r w:rsidR="002A058D">
        <w:t>PowerShell</w:t>
      </w:r>
      <w:r>
        <w:t xml:space="preserve"> ISE.  To run </w:t>
      </w:r>
      <w:r w:rsidR="002A058D">
        <w:t>PowerShell</w:t>
      </w:r>
      <w:r w:rsidR="004877EE">
        <w:t>,</w:t>
      </w:r>
      <w:r>
        <w:t xml:space="preserve"> type in the Windows search box “</w:t>
      </w:r>
      <w:r w:rsidR="002A058D">
        <w:t>PowerShell</w:t>
      </w:r>
      <w:r>
        <w:t xml:space="preserve"> ISE”</w:t>
      </w:r>
      <w:r w:rsidR="00C70931">
        <w:t xml:space="preserve"> and run either the 64 bit or X86 versions.  You may run into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D372F9">
      <w:r w:rsidRPr="00C70931">
        <w:t>Set-ExecutionPolicy -Scope CurrentUser -ExecutionPolicy Bypass -Force;</w:t>
      </w:r>
      <w:r w:rsidR="002D356B">
        <w:br/>
      </w:r>
    </w:p>
    <w:p w14:paraId="32DF3867" w14:textId="12AA10AF" w:rsidR="007C7661" w:rsidRDefault="00BF2EBC" w:rsidP="00F017BD">
      <w:pPr>
        <w:pStyle w:val="Heading1"/>
        <w:numPr>
          <w:ilvl w:val="0"/>
          <w:numId w:val="27"/>
        </w:numPr>
      </w:pPr>
      <w:bookmarkStart w:id="184" w:name="_Toc62017200"/>
      <w:bookmarkStart w:id="185" w:name="_Toc108536334"/>
      <w:bookmarkStart w:id="186" w:name="_Toc155026677"/>
      <w:r>
        <w:t>SkyWatcher API</w:t>
      </w:r>
      <w:bookmarkEnd w:id="184"/>
      <w:bookmarkEnd w:id="185"/>
      <w:bookmarkEnd w:id="186"/>
    </w:p>
    <w:p w14:paraId="706F527F" w14:textId="77777777" w:rsidR="008E6C6B" w:rsidRDefault="008E6C6B" w:rsidP="00BF2EBC"/>
    <w:p w14:paraId="4AC262D5" w14:textId="78A1FFFB" w:rsidR="00BF2EBC" w:rsidRDefault="008F67CC" w:rsidP="00D372F9">
      <w:r>
        <w:t>This list contains the definition for the available API commands.</w:t>
      </w:r>
    </w:p>
    <w:p w14:paraId="7B1B2E21" w14:textId="77777777" w:rsidR="00544051" w:rsidRPr="00544051" w:rsidRDefault="00544051" w:rsidP="00544051">
      <w:pPr>
        <w:pStyle w:val="NoSpacing"/>
      </w:pPr>
      <w:r w:rsidRPr="00544051">
        <w:t>public interface ISky</w:t>
      </w:r>
    </w:p>
    <w:p w14:paraId="5CC5AF9B" w14:textId="77777777" w:rsidR="00544051" w:rsidRPr="00544051" w:rsidRDefault="00544051" w:rsidP="00544051">
      <w:pPr>
        <w:pStyle w:val="NoSpacing"/>
      </w:pPr>
      <w:r w:rsidRPr="00544051">
        <w:t xml:space="preserve">    {</w:t>
      </w:r>
    </w:p>
    <w:p w14:paraId="26EEC4D2" w14:textId="77777777" w:rsidR="00544051" w:rsidRPr="00544051" w:rsidRDefault="00544051" w:rsidP="00544051">
      <w:pPr>
        <w:pStyle w:val="NoSpacing"/>
      </w:pPr>
      <w:r w:rsidRPr="00544051">
        <w:t xml:space="preserve">        /// &lt;summary&gt;</w:t>
      </w:r>
    </w:p>
    <w:p w14:paraId="31017B44" w14:textId="77777777" w:rsidR="00544051" w:rsidRPr="00544051" w:rsidRDefault="00544051" w:rsidP="00544051">
      <w:pPr>
        <w:pStyle w:val="NoSpacing"/>
      </w:pPr>
      <w:r w:rsidRPr="00544051">
        <w:t xml:space="preserve">        /// Tells GSS not to process any ASCOM moment commands for external programs using the ASCOM driver. </w:t>
      </w:r>
    </w:p>
    <w:p w14:paraId="20E2A46A" w14:textId="77777777" w:rsidR="00544051" w:rsidRPr="00544051" w:rsidRDefault="00544051" w:rsidP="00544051">
      <w:pPr>
        <w:pStyle w:val="NoSpacing"/>
      </w:pPr>
      <w:r w:rsidRPr="00544051">
        <w:lastRenderedPageBreak/>
        <w:t xml:space="preserve">        /// &lt;/summary&gt;</w:t>
      </w:r>
    </w:p>
    <w:p w14:paraId="31CA3FA4" w14:textId="77777777" w:rsidR="00544051" w:rsidRPr="00544051" w:rsidRDefault="00544051" w:rsidP="00544051">
      <w:pPr>
        <w:pStyle w:val="NoSpacing"/>
      </w:pPr>
      <w:r w:rsidRPr="00544051">
        <w:t xml:space="preserve">        /// &lt;returns&gt;bool&lt;/returns&gt;</w:t>
      </w:r>
    </w:p>
    <w:p w14:paraId="36F834D8" w14:textId="77777777" w:rsidR="00544051" w:rsidRPr="00544051" w:rsidRDefault="00544051" w:rsidP="00544051">
      <w:pPr>
        <w:pStyle w:val="NoSpacing"/>
        <w:rPr>
          <w:color w:val="FF0000"/>
        </w:rPr>
      </w:pPr>
      <w:r w:rsidRPr="00544051">
        <w:rPr>
          <w:color w:val="FF0000"/>
        </w:rPr>
        <w:t xml:space="preserve">        </w:t>
      </w:r>
      <w:r w:rsidRPr="00544051">
        <w:rPr>
          <w:color w:val="C00000"/>
        </w:rPr>
        <w:t>bool AscomOn { get; set; }</w:t>
      </w:r>
    </w:p>
    <w:p w14:paraId="6B101A22" w14:textId="77777777" w:rsidR="00544051" w:rsidRPr="00544051" w:rsidRDefault="00544051" w:rsidP="00544051">
      <w:pPr>
        <w:pStyle w:val="NoSpacing"/>
      </w:pPr>
      <w:r w:rsidRPr="00544051">
        <w:t xml:space="preserve">        /// &lt;summary&gt;</w:t>
      </w:r>
    </w:p>
    <w:p w14:paraId="63C7781F" w14:textId="77777777" w:rsidR="00544051" w:rsidRPr="00544051" w:rsidRDefault="00544051" w:rsidP="00544051">
      <w:pPr>
        <w:pStyle w:val="NoSpacing"/>
      </w:pPr>
      <w:r w:rsidRPr="00544051">
        <w:t xml:space="preserve">        /// Starts the AutoHome slew to home sensors</w:t>
      </w:r>
    </w:p>
    <w:p w14:paraId="76581B25" w14:textId="77777777" w:rsidR="00544051" w:rsidRPr="00544051" w:rsidRDefault="00544051" w:rsidP="00544051">
      <w:pPr>
        <w:pStyle w:val="NoSpacing"/>
      </w:pPr>
      <w:r w:rsidRPr="00544051">
        <w:t xml:space="preserve">        /// &lt;/summary&gt;</w:t>
      </w:r>
    </w:p>
    <w:p w14:paraId="2D164B23" w14:textId="77777777" w:rsidR="00544051" w:rsidRPr="00544051" w:rsidRDefault="00544051" w:rsidP="00544051">
      <w:pPr>
        <w:pStyle w:val="NoSpacing"/>
      </w:pPr>
      <w:r w:rsidRPr="00544051">
        <w:t xml:space="preserve">        /// &lt;param name="degreelimit"&gt;&lt;/param&gt;</w:t>
      </w:r>
    </w:p>
    <w:p w14:paraId="4B4D3862" w14:textId="77777777" w:rsidR="00544051" w:rsidRPr="00544051" w:rsidRDefault="00544051" w:rsidP="00544051">
      <w:pPr>
        <w:pStyle w:val="NoSpacing"/>
      </w:pPr>
      <w:r w:rsidRPr="00544051">
        <w:t xml:space="preserve">        /// &lt;param name="offsetdec"&gt;&lt;/param&gt;</w:t>
      </w:r>
    </w:p>
    <w:p w14:paraId="6C78EA0E" w14:textId="6422A0A6" w:rsidR="00544051" w:rsidRPr="00544051" w:rsidRDefault="00544051" w:rsidP="00544051">
      <w:pPr>
        <w:pStyle w:val="NoSpacing"/>
      </w:pPr>
      <w:r w:rsidRPr="00544051">
        <w:t xml:space="preserve">        </w:t>
      </w:r>
      <w:r w:rsidRPr="00544051">
        <w:rPr>
          <w:color w:val="C00000"/>
        </w:rPr>
        <w:t xml:space="preserve">void </w:t>
      </w:r>
      <w:r w:rsidR="008E12AE">
        <w:rPr>
          <w:color w:val="C00000"/>
        </w:rPr>
        <w:t xml:space="preserve"> </w:t>
      </w:r>
      <w:r w:rsidRPr="00544051">
        <w:rPr>
          <w:color w:val="C00000"/>
        </w:rPr>
        <w:t>HomeStart(int degreelimit = 100, int offsetdec = 0);</w:t>
      </w:r>
    </w:p>
    <w:p w14:paraId="75B80ED9" w14:textId="77777777" w:rsidR="00544051" w:rsidRPr="00544051" w:rsidRDefault="00544051" w:rsidP="00544051">
      <w:pPr>
        <w:pStyle w:val="NoSpacing"/>
      </w:pPr>
      <w:r w:rsidRPr="00544051">
        <w:t xml:space="preserve">        /// &lt;summary&gt;</w:t>
      </w:r>
    </w:p>
    <w:p w14:paraId="311E8D19" w14:textId="77777777" w:rsidR="00544051" w:rsidRPr="00544051" w:rsidRDefault="00544051" w:rsidP="00544051">
      <w:pPr>
        <w:pStyle w:val="NoSpacing"/>
      </w:pPr>
      <w:r w:rsidRPr="00544051">
        <w:t xml:space="preserve">        /// Stops Autohome from completing</w:t>
      </w:r>
    </w:p>
    <w:p w14:paraId="7C17D211" w14:textId="77777777" w:rsidR="00544051" w:rsidRPr="00544051" w:rsidRDefault="00544051" w:rsidP="00544051">
      <w:pPr>
        <w:pStyle w:val="NoSpacing"/>
      </w:pPr>
      <w:r w:rsidRPr="00544051">
        <w:t xml:space="preserve">        /// &lt;/summary&gt;</w:t>
      </w:r>
    </w:p>
    <w:p w14:paraId="38E2DC26" w14:textId="77777777" w:rsidR="00544051" w:rsidRPr="00544051" w:rsidRDefault="00544051" w:rsidP="00544051">
      <w:pPr>
        <w:pStyle w:val="NoSpacing"/>
      </w:pPr>
      <w:r w:rsidRPr="00544051">
        <w:t xml:space="preserve">        </w:t>
      </w:r>
      <w:r w:rsidRPr="00544051">
        <w:rPr>
          <w:color w:val="C00000"/>
        </w:rPr>
        <w:t>void AutoHomeStop();</w:t>
      </w:r>
    </w:p>
    <w:p w14:paraId="72246EF3" w14:textId="77777777" w:rsidR="00544051" w:rsidRPr="00544051" w:rsidRDefault="00544051" w:rsidP="00544051">
      <w:pPr>
        <w:pStyle w:val="NoSpacing"/>
      </w:pPr>
      <w:r w:rsidRPr="00544051">
        <w:t xml:space="preserve">        /// &lt;summary&gt;</w:t>
      </w:r>
    </w:p>
    <w:p w14:paraId="7AC1559D" w14:textId="77777777" w:rsidR="00544051" w:rsidRPr="00544051" w:rsidRDefault="00544051" w:rsidP="00544051">
      <w:pPr>
        <w:pStyle w:val="NoSpacing"/>
      </w:pPr>
      <w:r w:rsidRPr="00544051">
        <w:t xml:space="preserve">        /// Move axis number of microsteps, not marked as slewing</w:t>
      </w:r>
    </w:p>
    <w:p w14:paraId="65FE5341" w14:textId="77777777" w:rsidR="00544051" w:rsidRPr="00544051" w:rsidRDefault="00544051" w:rsidP="00544051">
      <w:pPr>
        <w:pStyle w:val="NoSpacing"/>
      </w:pPr>
      <w:r w:rsidRPr="00544051">
        <w:t xml:space="preserve">        /// &lt;/summary&gt;</w:t>
      </w:r>
    </w:p>
    <w:p w14:paraId="68CCE21E" w14:textId="77777777" w:rsidR="00544051" w:rsidRPr="00544051" w:rsidRDefault="00544051" w:rsidP="00544051">
      <w:pPr>
        <w:pStyle w:val="NoSpacing"/>
      </w:pPr>
      <w:r w:rsidRPr="00544051">
        <w:t xml:space="preserve">        /// &lt;param name="axis"&gt;&gt;axis number 1 or 2&lt;/param&gt;</w:t>
      </w:r>
    </w:p>
    <w:p w14:paraId="170B7C42" w14:textId="77777777" w:rsidR="00544051" w:rsidRPr="00544051" w:rsidRDefault="00544051" w:rsidP="00544051">
      <w:pPr>
        <w:pStyle w:val="NoSpacing"/>
      </w:pPr>
      <w:r w:rsidRPr="00544051">
        <w:t xml:space="preserve">        /// &lt;param name="steps"&gt;number of microsteps&lt;/param&gt;</w:t>
      </w:r>
    </w:p>
    <w:p w14:paraId="2EAA9DE9" w14:textId="77777777" w:rsidR="00544051" w:rsidRPr="00544051" w:rsidRDefault="00544051" w:rsidP="00544051">
      <w:pPr>
        <w:pStyle w:val="NoSpacing"/>
      </w:pPr>
      <w:r w:rsidRPr="00544051">
        <w:t xml:space="preserve">        /// &lt;returns&gt;nothing&lt;/returns&gt;</w:t>
      </w:r>
    </w:p>
    <w:p w14:paraId="6278B461" w14:textId="77777777" w:rsidR="00544051" w:rsidRPr="00544051" w:rsidRDefault="00544051" w:rsidP="00544051">
      <w:pPr>
        <w:pStyle w:val="NoSpacing"/>
      </w:pPr>
      <w:r w:rsidRPr="00544051">
        <w:t xml:space="preserve">        </w:t>
      </w:r>
      <w:r w:rsidRPr="00544051">
        <w:rPr>
          <w:color w:val="C00000"/>
        </w:rPr>
        <w:t>void AxisMoveSteps(int axis, long steps);</w:t>
      </w:r>
    </w:p>
    <w:p w14:paraId="4BACEB0B" w14:textId="77777777" w:rsidR="00544051" w:rsidRPr="00544051" w:rsidRDefault="00544051" w:rsidP="00544051">
      <w:pPr>
        <w:pStyle w:val="NoSpacing"/>
      </w:pPr>
      <w:r w:rsidRPr="00544051">
        <w:t xml:space="preserve">        /// &lt;summary&gt;</w:t>
      </w:r>
    </w:p>
    <w:p w14:paraId="43C1DDDC" w14:textId="77777777" w:rsidR="00544051" w:rsidRPr="00544051" w:rsidRDefault="00544051" w:rsidP="00544051">
      <w:pPr>
        <w:pStyle w:val="NoSpacing"/>
      </w:pPr>
      <w:r w:rsidRPr="00544051">
        <w:t xml:space="preserve">        /// Send a pulse command</w:t>
      </w:r>
    </w:p>
    <w:p w14:paraId="7F692B17" w14:textId="77777777" w:rsidR="00544051" w:rsidRPr="00544051" w:rsidRDefault="00544051" w:rsidP="00544051">
      <w:pPr>
        <w:pStyle w:val="NoSpacing"/>
      </w:pPr>
      <w:r w:rsidRPr="00544051">
        <w:t xml:space="preserve">        /// &lt;/summary&gt;</w:t>
      </w:r>
    </w:p>
    <w:p w14:paraId="00A72053" w14:textId="77777777" w:rsidR="00544051" w:rsidRPr="00544051" w:rsidRDefault="00544051" w:rsidP="00544051">
      <w:pPr>
        <w:pStyle w:val="NoSpacing"/>
      </w:pPr>
      <w:r w:rsidRPr="00544051">
        <w:t xml:space="preserve">        /// &lt;param name="axis"&gt;Axis 1 or 2&lt;/param&gt;</w:t>
      </w:r>
    </w:p>
    <w:p w14:paraId="268FB325" w14:textId="77777777" w:rsidR="00544051" w:rsidRPr="00544051" w:rsidRDefault="00544051" w:rsidP="00544051">
      <w:pPr>
        <w:pStyle w:val="NoSpacing"/>
      </w:pPr>
      <w:r w:rsidRPr="00544051">
        <w:t xml:space="preserve">        /// &lt;param name="guiderate"&gt;Guiderate degrees, 15.041/3600*.5, negative value denotes direction&lt;/param&gt;</w:t>
      </w:r>
    </w:p>
    <w:p w14:paraId="71D8659C" w14:textId="77777777" w:rsidR="00544051" w:rsidRPr="00544051" w:rsidRDefault="00544051" w:rsidP="00544051">
      <w:pPr>
        <w:pStyle w:val="NoSpacing"/>
      </w:pPr>
      <w:r w:rsidRPr="00544051">
        <w:t xml:space="preserve">        /// &lt;param name="duration"&gt;length of pulse in milliseconds, aways positive numbers&lt;/param&gt;</w:t>
      </w:r>
    </w:p>
    <w:p w14:paraId="15BF0ED8" w14:textId="77777777" w:rsidR="00544051" w:rsidRPr="00544051" w:rsidRDefault="00544051" w:rsidP="00544051">
      <w:pPr>
        <w:pStyle w:val="NoSpacing"/>
      </w:pPr>
      <w:r w:rsidRPr="00544051">
        <w:t xml:space="preserve">        /// &lt;param name="backlashsteps"&gt;Positive microsteps added for backlash&lt;/param&gt;</w:t>
      </w:r>
    </w:p>
    <w:p w14:paraId="5DA92565" w14:textId="77777777" w:rsidR="00544051" w:rsidRPr="00544051" w:rsidRDefault="00544051" w:rsidP="00544051">
      <w:pPr>
        <w:pStyle w:val="NoSpacing"/>
      </w:pPr>
      <w:r w:rsidRPr="00544051">
        <w:t xml:space="preserve">        /// &lt;returns&gt;nothing&lt;/returns&gt;</w:t>
      </w:r>
    </w:p>
    <w:p w14:paraId="3D0C84FC" w14:textId="77777777" w:rsidR="00544051" w:rsidRPr="00544051" w:rsidRDefault="00544051" w:rsidP="00544051">
      <w:pPr>
        <w:pStyle w:val="NoSpacing"/>
      </w:pPr>
      <w:r w:rsidRPr="00544051">
        <w:t xml:space="preserve">        </w:t>
      </w:r>
      <w:r w:rsidRPr="00544051">
        <w:rPr>
          <w:color w:val="C00000"/>
        </w:rPr>
        <w:t>void AxisPulse(int axis, double guiderate, int duration, int backlashsteps = 0);</w:t>
      </w:r>
    </w:p>
    <w:p w14:paraId="2456839A" w14:textId="77777777" w:rsidR="00544051" w:rsidRPr="00544051" w:rsidRDefault="00544051" w:rsidP="00544051">
      <w:pPr>
        <w:pStyle w:val="NoSpacing"/>
      </w:pPr>
      <w:r w:rsidRPr="00544051">
        <w:t xml:space="preserve">        /// &lt;summary&gt;</w:t>
      </w:r>
    </w:p>
    <w:p w14:paraId="26036C6F" w14:textId="77777777" w:rsidR="00544051" w:rsidRPr="00544051" w:rsidRDefault="00544051" w:rsidP="00544051">
      <w:pPr>
        <w:pStyle w:val="NoSpacing"/>
      </w:pPr>
      <w:r w:rsidRPr="00544051">
        <w:t xml:space="preserve">        /// Goto position in degrees</w:t>
      </w:r>
    </w:p>
    <w:p w14:paraId="6C63AEB8" w14:textId="77777777" w:rsidR="00544051" w:rsidRPr="00544051" w:rsidRDefault="00544051" w:rsidP="00544051">
      <w:pPr>
        <w:pStyle w:val="NoSpacing"/>
      </w:pPr>
      <w:r w:rsidRPr="00544051">
        <w:t xml:space="preserve">        /// &lt;/summary&gt;</w:t>
      </w:r>
    </w:p>
    <w:p w14:paraId="4732C539" w14:textId="77777777" w:rsidR="00544051" w:rsidRPr="00544051" w:rsidRDefault="00544051" w:rsidP="00544051">
      <w:pPr>
        <w:pStyle w:val="NoSpacing"/>
      </w:pPr>
      <w:r w:rsidRPr="00544051">
        <w:t xml:space="preserve">        /// &lt;param name="axis"&gt;axis number 1 or 2&lt;/param&gt;</w:t>
      </w:r>
    </w:p>
    <w:p w14:paraId="01C509A2" w14:textId="77777777" w:rsidR="00544051" w:rsidRPr="00544051" w:rsidRDefault="00544051" w:rsidP="00544051">
      <w:pPr>
        <w:pStyle w:val="NoSpacing"/>
      </w:pPr>
      <w:r w:rsidRPr="00544051">
        <w:t xml:space="preserve">        /// &lt;param name="targetPosition"&gt;position in degrees&lt;/param&gt;</w:t>
      </w:r>
    </w:p>
    <w:p w14:paraId="7F0F2ADE" w14:textId="77777777" w:rsidR="00544051" w:rsidRPr="00544051" w:rsidRDefault="00544051" w:rsidP="00544051">
      <w:pPr>
        <w:pStyle w:val="NoSpacing"/>
      </w:pPr>
      <w:r w:rsidRPr="00544051">
        <w:t xml:space="preserve">        /// &lt;returns&gt;nothing&lt;/returns&gt;</w:t>
      </w:r>
    </w:p>
    <w:p w14:paraId="03EC8E80" w14:textId="77777777" w:rsidR="00544051" w:rsidRPr="00544051" w:rsidRDefault="00544051" w:rsidP="00544051">
      <w:pPr>
        <w:pStyle w:val="NoSpacing"/>
      </w:pPr>
      <w:r w:rsidRPr="00544051">
        <w:t xml:space="preserve">        </w:t>
      </w:r>
      <w:r w:rsidRPr="00544051">
        <w:rPr>
          <w:color w:val="C00000"/>
        </w:rPr>
        <w:t>void AxisGoToTarget(int axis, double targetPosition);</w:t>
      </w:r>
    </w:p>
    <w:p w14:paraId="252374AE" w14:textId="77777777" w:rsidR="00544051" w:rsidRPr="00544051" w:rsidRDefault="00544051" w:rsidP="00544051">
      <w:pPr>
        <w:pStyle w:val="NoSpacing"/>
      </w:pPr>
      <w:r w:rsidRPr="00544051">
        <w:t xml:space="preserve">        /// &lt;summary&gt;</w:t>
      </w:r>
    </w:p>
    <w:p w14:paraId="5C40092E" w14:textId="77777777" w:rsidR="00544051" w:rsidRPr="00544051" w:rsidRDefault="00544051" w:rsidP="00544051">
      <w:pPr>
        <w:pStyle w:val="NoSpacing"/>
      </w:pPr>
      <w:r w:rsidRPr="00544051">
        <w:t xml:space="preserve">        /// Slew axis based on a rate in degrees.  Use this for small movements</w:t>
      </w:r>
    </w:p>
    <w:p w14:paraId="1FAD1EFA" w14:textId="77777777" w:rsidR="00544051" w:rsidRPr="00544051" w:rsidRDefault="00544051" w:rsidP="00544051">
      <w:pPr>
        <w:pStyle w:val="NoSpacing"/>
      </w:pPr>
      <w:r w:rsidRPr="00544051">
        <w:t xml:space="preserve">        /// like pulseguiding, rate changes, guiding changes, not gotos</w:t>
      </w:r>
    </w:p>
    <w:p w14:paraId="4F8A1A90" w14:textId="77777777" w:rsidR="00544051" w:rsidRPr="00544051" w:rsidRDefault="00544051" w:rsidP="00544051">
      <w:pPr>
        <w:pStyle w:val="NoSpacing"/>
      </w:pPr>
      <w:r w:rsidRPr="00544051">
        <w:t xml:space="preserve">        /// &lt;/summary&gt;</w:t>
      </w:r>
    </w:p>
    <w:p w14:paraId="0029D391" w14:textId="77777777" w:rsidR="00544051" w:rsidRPr="00544051" w:rsidRDefault="00544051" w:rsidP="00544051">
      <w:pPr>
        <w:pStyle w:val="NoSpacing"/>
      </w:pPr>
      <w:r w:rsidRPr="00544051">
        <w:t xml:space="preserve">        /// &lt;param name="axis"&gt;axis number 1 or 2&lt;/param&gt;</w:t>
      </w:r>
    </w:p>
    <w:p w14:paraId="5FA61F91" w14:textId="77777777" w:rsidR="00544051" w:rsidRPr="00544051" w:rsidRDefault="00544051" w:rsidP="00544051">
      <w:pPr>
        <w:pStyle w:val="NoSpacing"/>
      </w:pPr>
      <w:r w:rsidRPr="00544051">
        <w:t xml:space="preserve">        /// &lt;param name="rate"&gt;rate/sec in degrees&lt;/param&gt;</w:t>
      </w:r>
    </w:p>
    <w:p w14:paraId="0315D8DE" w14:textId="77777777" w:rsidR="00544051" w:rsidRPr="00544051" w:rsidRDefault="00544051" w:rsidP="00544051">
      <w:pPr>
        <w:pStyle w:val="NoSpacing"/>
      </w:pPr>
      <w:r w:rsidRPr="00544051">
        <w:lastRenderedPageBreak/>
        <w:t xml:space="preserve">        /// &lt;returns&gt;nothing&lt;/returns&gt;</w:t>
      </w:r>
    </w:p>
    <w:p w14:paraId="782D80AE" w14:textId="77777777" w:rsidR="00544051" w:rsidRPr="00544051" w:rsidRDefault="00544051" w:rsidP="00544051">
      <w:pPr>
        <w:pStyle w:val="NoSpacing"/>
        <w:rPr>
          <w:color w:val="C00000"/>
        </w:rPr>
      </w:pPr>
      <w:r w:rsidRPr="00544051">
        <w:t xml:space="preserve">        </w:t>
      </w:r>
      <w:r w:rsidRPr="00544051">
        <w:rPr>
          <w:color w:val="C00000"/>
        </w:rPr>
        <w:t>void AxisSlew(int axis, double rate);</w:t>
      </w:r>
    </w:p>
    <w:p w14:paraId="04AE90B9" w14:textId="77777777" w:rsidR="00544051" w:rsidRPr="00544051" w:rsidRDefault="00544051" w:rsidP="00544051">
      <w:pPr>
        <w:pStyle w:val="NoSpacing"/>
      </w:pPr>
      <w:r w:rsidRPr="00544051">
        <w:t xml:space="preserve">        /// &lt;summary&gt;</w:t>
      </w:r>
    </w:p>
    <w:p w14:paraId="37F2B6D7" w14:textId="77777777" w:rsidR="00544051" w:rsidRPr="00544051" w:rsidRDefault="00544051" w:rsidP="00544051">
      <w:pPr>
        <w:pStyle w:val="NoSpacing"/>
      </w:pPr>
      <w:r w:rsidRPr="00544051">
        <w:t xml:space="preserve">        /// K Slows to a stop movement of an Axis </w:t>
      </w:r>
    </w:p>
    <w:p w14:paraId="755D2155" w14:textId="77777777" w:rsidR="00544051" w:rsidRPr="00544051" w:rsidRDefault="00544051" w:rsidP="00544051">
      <w:pPr>
        <w:pStyle w:val="NoSpacing"/>
      </w:pPr>
      <w:r w:rsidRPr="00544051">
        <w:t xml:space="preserve">        /// &lt;/summary&gt;</w:t>
      </w:r>
    </w:p>
    <w:p w14:paraId="10D4A1CF" w14:textId="77777777" w:rsidR="00544051" w:rsidRPr="00544051" w:rsidRDefault="00544051" w:rsidP="00544051">
      <w:pPr>
        <w:pStyle w:val="NoSpacing"/>
      </w:pPr>
      <w:r w:rsidRPr="00544051">
        <w:t xml:space="preserve">        /// &lt;param name="axis"&gt;axis number 1 or 2&lt;/param&gt;</w:t>
      </w:r>
    </w:p>
    <w:p w14:paraId="48503347" w14:textId="77777777" w:rsidR="00544051" w:rsidRPr="00544051" w:rsidRDefault="00544051" w:rsidP="00544051">
      <w:pPr>
        <w:pStyle w:val="NoSpacing"/>
      </w:pPr>
      <w:r w:rsidRPr="00544051">
        <w:t xml:space="preserve">        </w:t>
      </w:r>
      <w:r w:rsidRPr="00544051">
        <w:rPr>
          <w:color w:val="C00000"/>
        </w:rPr>
        <w:t>void AxisStop(int axis);</w:t>
      </w:r>
    </w:p>
    <w:p w14:paraId="47CC03A8" w14:textId="77777777" w:rsidR="00544051" w:rsidRPr="00544051" w:rsidRDefault="00544051" w:rsidP="00544051">
      <w:pPr>
        <w:pStyle w:val="NoSpacing"/>
      </w:pPr>
      <w:r w:rsidRPr="00544051">
        <w:t xml:space="preserve">        /// &lt;summary&gt;</w:t>
      </w:r>
    </w:p>
    <w:p w14:paraId="78B52E34" w14:textId="77777777" w:rsidR="00544051" w:rsidRPr="00544051" w:rsidRDefault="00544051" w:rsidP="00544051">
      <w:pPr>
        <w:pStyle w:val="NoSpacing"/>
      </w:pPr>
      <w:r w:rsidRPr="00544051">
        <w:t xml:space="preserve">        /// L Abruptly stops movement of an Axis</w:t>
      </w:r>
    </w:p>
    <w:p w14:paraId="59BA697D" w14:textId="77777777" w:rsidR="00544051" w:rsidRPr="00544051" w:rsidRDefault="00544051" w:rsidP="00544051">
      <w:pPr>
        <w:pStyle w:val="NoSpacing"/>
      </w:pPr>
      <w:r w:rsidRPr="00544051">
        <w:t xml:space="preserve">        /// &lt;/summary&gt;</w:t>
      </w:r>
    </w:p>
    <w:p w14:paraId="5F6DD020" w14:textId="77777777" w:rsidR="00544051" w:rsidRPr="00544051" w:rsidRDefault="00544051" w:rsidP="00544051">
      <w:pPr>
        <w:pStyle w:val="NoSpacing"/>
      </w:pPr>
      <w:r w:rsidRPr="00544051">
        <w:t xml:space="preserve">        /// &lt;param name="axis"&gt;axis number 1 or 2&lt;/param&gt;</w:t>
      </w:r>
    </w:p>
    <w:p w14:paraId="12D65529" w14:textId="77777777" w:rsidR="00544051" w:rsidRPr="00544051" w:rsidRDefault="00544051" w:rsidP="00544051">
      <w:pPr>
        <w:pStyle w:val="NoSpacing"/>
      </w:pPr>
      <w:r w:rsidRPr="00544051">
        <w:t xml:space="preserve">        /// &lt;returns&gt;nothing&lt;/returns&gt;</w:t>
      </w:r>
    </w:p>
    <w:p w14:paraId="438DD133" w14:textId="77777777" w:rsidR="00544051" w:rsidRPr="00544051" w:rsidRDefault="00544051" w:rsidP="00544051">
      <w:pPr>
        <w:pStyle w:val="NoSpacing"/>
      </w:pPr>
      <w:r w:rsidRPr="00544051">
        <w:t xml:space="preserve">        </w:t>
      </w:r>
      <w:r w:rsidRPr="00544051">
        <w:rPr>
          <w:color w:val="C00000"/>
        </w:rPr>
        <w:t>void AxisStopInstant(int axis);</w:t>
      </w:r>
    </w:p>
    <w:p w14:paraId="329F5A0F" w14:textId="77777777" w:rsidR="00544051" w:rsidRPr="00544051" w:rsidRDefault="00544051" w:rsidP="00544051">
      <w:pPr>
        <w:pStyle w:val="NoSpacing"/>
      </w:pPr>
      <w:r w:rsidRPr="00544051">
        <w:t xml:space="preserve">        /// &lt;summary&gt;</w:t>
      </w:r>
    </w:p>
    <w:p w14:paraId="264EC4B2" w14:textId="77777777" w:rsidR="00544051" w:rsidRPr="00544051" w:rsidRDefault="00544051" w:rsidP="00544051">
      <w:pPr>
        <w:pStyle w:val="NoSpacing"/>
      </w:pPr>
      <w:r w:rsidRPr="00544051">
        <w:t xml:space="preserve">        /// q Axes slews must start independently </w:t>
      </w:r>
    </w:p>
    <w:p w14:paraId="36DCB2F0" w14:textId="77777777" w:rsidR="00544051" w:rsidRPr="00544051" w:rsidRDefault="00544051" w:rsidP="00544051">
      <w:pPr>
        <w:pStyle w:val="NoSpacing"/>
      </w:pPr>
      <w:r w:rsidRPr="00544051">
        <w:t xml:space="preserve">        /// &lt;/summary&gt;</w:t>
      </w:r>
    </w:p>
    <w:p w14:paraId="4BC96599" w14:textId="77777777" w:rsidR="00544051" w:rsidRPr="00544051" w:rsidRDefault="00544051" w:rsidP="00544051">
      <w:pPr>
        <w:pStyle w:val="NoSpacing"/>
        <w:rPr>
          <w:color w:val="C00000"/>
        </w:rPr>
      </w:pPr>
      <w:r w:rsidRPr="00544051">
        <w:t xml:space="preserve">        </w:t>
      </w:r>
      <w:r w:rsidRPr="00544051">
        <w:rPr>
          <w:color w:val="C00000"/>
        </w:rPr>
        <w:t>bool CanAxisSlewsIndependent { get; }</w:t>
      </w:r>
    </w:p>
    <w:p w14:paraId="084B7235" w14:textId="77777777" w:rsidR="00544051" w:rsidRPr="00544051" w:rsidRDefault="00544051" w:rsidP="00544051">
      <w:pPr>
        <w:pStyle w:val="NoSpacing"/>
      </w:pPr>
      <w:r w:rsidRPr="00544051">
        <w:t xml:space="preserve">        /// &lt;summary&gt;</w:t>
      </w:r>
    </w:p>
    <w:p w14:paraId="516903A4" w14:textId="77777777" w:rsidR="00544051" w:rsidRPr="00544051" w:rsidRDefault="00544051" w:rsidP="00544051">
      <w:pPr>
        <w:pStyle w:val="NoSpacing"/>
      </w:pPr>
      <w:r w:rsidRPr="00544051">
        <w:t xml:space="preserve">        /// q Does mount support AZ/EQ mode</w:t>
      </w:r>
    </w:p>
    <w:p w14:paraId="44BD80BF" w14:textId="77777777" w:rsidR="00544051" w:rsidRPr="00544051" w:rsidRDefault="00544051" w:rsidP="00544051">
      <w:pPr>
        <w:pStyle w:val="NoSpacing"/>
      </w:pPr>
      <w:r w:rsidRPr="00544051">
        <w:t xml:space="preserve">        /// &lt;/summary&gt;</w:t>
      </w:r>
    </w:p>
    <w:p w14:paraId="3500F4E2" w14:textId="77777777" w:rsidR="00544051" w:rsidRPr="00544051" w:rsidRDefault="00544051" w:rsidP="00544051">
      <w:pPr>
        <w:pStyle w:val="NoSpacing"/>
        <w:rPr>
          <w:color w:val="C00000"/>
        </w:rPr>
      </w:pPr>
      <w:r w:rsidRPr="00544051">
        <w:t xml:space="preserve">        </w:t>
      </w:r>
      <w:r w:rsidRPr="00544051">
        <w:rPr>
          <w:color w:val="C00000"/>
        </w:rPr>
        <w:t>bool CanAzEq { get; }</w:t>
      </w:r>
    </w:p>
    <w:p w14:paraId="00BF3F3F" w14:textId="77777777" w:rsidR="00544051" w:rsidRPr="00544051" w:rsidRDefault="00544051" w:rsidP="00544051">
      <w:pPr>
        <w:pStyle w:val="NoSpacing"/>
      </w:pPr>
      <w:r w:rsidRPr="00544051">
        <w:t xml:space="preserve">        /// &lt;summary&gt;</w:t>
      </w:r>
    </w:p>
    <w:p w14:paraId="43EA0FC1" w14:textId="77777777" w:rsidR="00544051" w:rsidRPr="00544051" w:rsidRDefault="00544051" w:rsidP="00544051">
      <w:pPr>
        <w:pStyle w:val="NoSpacing"/>
      </w:pPr>
      <w:r w:rsidRPr="00544051">
        <w:t xml:space="preserve">        /// q Does mount support dual encoders</w:t>
      </w:r>
    </w:p>
    <w:p w14:paraId="056B3DFA" w14:textId="77777777" w:rsidR="00544051" w:rsidRPr="00544051" w:rsidRDefault="00544051" w:rsidP="00544051">
      <w:pPr>
        <w:pStyle w:val="NoSpacing"/>
      </w:pPr>
      <w:r w:rsidRPr="00544051">
        <w:t xml:space="preserve">        /// &lt;/summary&gt;</w:t>
      </w:r>
    </w:p>
    <w:p w14:paraId="7E355D1C" w14:textId="77777777" w:rsidR="00544051" w:rsidRPr="00544051" w:rsidRDefault="00544051" w:rsidP="00544051">
      <w:pPr>
        <w:pStyle w:val="NoSpacing"/>
        <w:rPr>
          <w:color w:val="C00000"/>
        </w:rPr>
      </w:pPr>
      <w:r w:rsidRPr="00544051">
        <w:t xml:space="preserve">        </w:t>
      </w:r>
      <w:r w:rsidRPr="00544051">
        <w:rPr>
          <w:color w:val="C00000"/>
        </w:rPr>
        <w:t>bool CanDualEncoders { get; }</w:t>
      </w:r>
    </w:p>
    <w:p w14:paraId="6041EB56" w14:textId="77777777" w:rsidR="00544051" w:rsidRPr="00544051" w:rsidRDefault="00544051" w:rsidP="00544051">
      <w:pPr>
        <w:pStyle w:val="NoSpacing"/>
      </w:pPr>
      <w:r w:rsidRPr="00544051">
        <w:t xml:space="preserve">        /// &lt;summary&gt;</w:t>
      </w:r>
    </w:p>
    <w:p w14:paraId="5BEE3F4C" w14:textId="77777777" w:rsidR="00544051" w:rsidRPr="00544051" w:rsidRDefault="00544051" w:rsidP="00544051">
      <w:pPr>
        <w:pStyle w:val="NoSpacing"/>
      </w:pPr>
      <w:r w:rsidRPr="00544051">
        <w:t xml:space="preserve">        /// q Does mount support half current tracking</w:t>
      </w:r>
    </w:p>
    <w:p w14:paraId="5DFF2684" w14:textId="77777777" w:rsidR="00544051" w:rsidRPr="00544051" w:rsidRDefault="00544051" w:rsidP="00544051">
      <w:pPr>
        <w:pStyle w:val="NoSpacing"/>
      </w:pPr>
      <w:r w:rsidRPr="00544051">
        <w:t xml:space="preserve">        /// &lt;/summary&gt;</w:t>
      </w:r>
    </w:p>
    <w:p w14:paraId="207582FA" w14:textId="77777777" w:rsidR="00544051" w:rsidRPr="00544051" w:rsidRDefault="00544051" w:rsidP="00544051">
      <w:pPr>
        <w:pStyle w:val="NoSpacing"/>
        <w:rPr>
          <w:color w:val="C00000"/>
        </w:rPr>
      </w:pPr>
      <w:r w:rsidRPr="00544051">
        <w:t xml:space="preserve">        </w:t>
      </w:r>
      <w:r w:rsidRPr="00544051">
        <w:rPr>
          <w:color w:val="C00000"/>
        </w:rPr>
        <w:t>bool CanHalfTrack { get; }</w:t>
      </w:r>
    </w:p>
    <w:p w14:paraId="572E6F4F" w14:textId="77777777" w:rsidR="00544051" w:rsidRPr="00544051" w:rsidRDefault="00544051" w:rsidP="00544051">
      <w:pPr>
        <w:pStyle w:val="NoSpacing"/>
      </w:pPr>
      <w:r w:rsidRPr="00544051">
        <w:t xml:space="preserve">        /// &lt;summary&gt;</w:t>
      </w:r>
    </w:p>
    <w:p w14:paraId="2B711646" w14:textId="77777777" w:rsidR="00544051" w:rsidRPr="00544051" w:rsidRDefault="00544051" w:rsidP="00544051">
      <w:pPr>
        <w:pStyle w:val="NoSpacing"/>
      </w:pPr>
      <w:r w:rsidRPr="00544051">
        <w:t xml:space="preserve">        /// q Does mount support home sensors</w:t>
      </w:r>
    </w:p>
    <w:p w14:paraId="2C70367A" w14:textId="77777777" w:rsidR="00544051" w:rsidRPr="00544051" w:rsidRDefault="00544051" w:rsidP="00544051">
      <w:pPr>
        <w:pStyle w:val="NoSpacing"/>
      </w:pPr>
      <w:r w:rsidRPr="00544051">
        <w:t xml:space="preserve">        /// &lt;/summary&gt;</w:t>
      </w:r>
    </w:p>
    <w:p w14:paraId="67E69EE4" w14:textId="77777777" w:rsidR="00544051" w:rsidRPr="00544051" w:rsidRDefault="00544051" w:rsidP="00544051">
      <w:pPr>
        <w:pStyle w:val="NoSpacing"/>
      </w:pPr>
      <w:r w:rsidRPr="00544051">
        <w:t xml:space="preserve">        </w:t>
      </w:r>
      <w:r w:rsidRPr="00544051">
        <w:rPr>
          <w:color w:val="C00000"/>
        </w:rPr>
        <w:t>bool CanHomeSensors { get; }</w:t>
      </w:r>
    </w:p>
    <w:p w14:paraId="156A6FFD" w14:textId="77777777" w:rsidR="00544051" w:rsidRPr="00544051" w:rsidRDefault="00544051" w:rsidP="00544051">
      <w:pPr>
        <w:pStyle w:val="NoSpacing"/>
      </w:pPr>
      <w:r w:rsidRPr="00544051">
        <w:t xml:space="preserve">        /// &lt;summary&gt;</w:t>
      </w:r>
    </w:p>
    <w:p w14:paraId="2F570A9D" w14:textId="77777777" w:rsidR="00544051" w:rsidRPr="00544051" w:rsidRDefault="00544051" w:rsidP="00544051">
      <w:pPr>
        <w:pStyle w:val="NoSpacing"/>
      </w:pPr>
      <w:r w:rsidRPr="00544051">
        <w:t xml:space="preserve">        /// Test result if the mount can move Dec a single step in GoTo mode</w:t>
      </w:r>
    </w:p>
    <w:p w14:paraId="393EEA60" w14:textId="77777777" w:rsidR="00544051" w:rsidRPr="00544051" w:rsidRDefault="00544051" w:rsidP="00544051">
      <w:pPr>
        <w:pStyle w:val="NoSpacing"/>
      </w:pPr>
      <w:r w:rsidRPr="00544051">
        <w:t xml:space="preserve">        /// &lt;/summary&gt;</w:t>
      </w:r>
    </w:p>
    <w:p w14:paraId="3DB22756" w14:textId="77777777" w:rsidR="00544051" w:rsidRPr="00544051" w:rsidRDefault="00544051" w:rsidP="00544051">
      <w:pPr>
        <w:pStyle w:val="NoSpacing"/>
      </w:pPr>
      <w:r w:rsidRPr="00544051">
        <w:t xml:space="preserve">        </w:t>
      </w:r>
      <w:r w:rsidRPr="00544051">
        <w:rPr>
          <w:color w:val="C00000"/>
        </w:rPr>
        <w:t>bool CanOneStepDec { get; }</w:t>
      </w:r>
    </w:p>
    <w:p w14:paraId="769BEC80" w14:textId="77777777" w:rsidR="00544051" w:rsidRPr="00544051" w:rsidRDefault="00544051" w:rsidP="00544051">
      <w:pPr>
        <w:pStyle w:val="NoSpacing"/>
      </w:pPr>
      <w:r w:rsidRPr="00544051">
        <w:t xml:space="preserve">        /// &lt;summary&gt;</w:t>
      </w:r>
    </w:p>
    <w:p w14:paraId="56CCD7AB" w14:textId="77777777" w:rsidR="00544051" w:rsidRPr="00544051" w:rsidRDefault="00544051" w:rsidP="00544051">
      <w:pPr>
        <w:pStyle w:val="NoSpacing"/>
      </w:pPr>
      <w:r w:rsidRPr="00544051">
        <w:t xml:space="preserve">        /// Test result if the mount can move Ra a single step in GoTo mode</w:t>
      </w:r>
    </w:p>
    <w:p w14:paraId="0B7AADFD" w14:textId="77777777" w:rsidR="00544051" w:rsidRPr="00544051" w:rsidRDefault="00544051" w:rsidP="00544051">
      <w:pPr>
        <w:pStyle w:val="NoSpacing"/>
      </w:pPr>
      <w:r w:rsidRPr="00544051">
        <w:t xml:space="preserve">        /// &lt;/summary&gt;</w:t>
      </w:r>
    </w:p>
    <w:p w14:paraId="7C7187D7" w14:textId="77777777" w:rsidR="00544051" w:rsidRPr="00544051" w:rsidRDefault="00544051" w:rsidP="00544051">
      <w:pPr>
        <w:pStyle w:val="NoSpacing"/>
      </w:pPr>
      <w:r w:rsidRPr="00544051">
        <w:t xml:space="preserve">        </w:t>
      </w:r>
      <w:r w:rsidRPr="00544051">
        <w:rPr>
          <w:color w:val="C00000"/>
        </w:rPr>
        <w:t>bool CanOneStepRa { get; }</w:t>
      </w:r>
    </w:p>
    <w:p w14:paraId="2A754781" w14:textId="77777777" w:rsidR="00544051" w:rsidRPr="00544051" w:rsidRDefault="00544051" w:rsidP="00544051">
      <w:pPr>
        <w:pStyle w:val="NoSpacing"/>
      </w:pPr>
      <w:r w:rsidRPr="00544051">
        <w:t xml:space="preserve">        /// &lt;summary&gt;</w:t>
      </w:r>
    </w:p>
    <w:p w14:paraId="7044F833" w14:textId="77777777" w:rsidR="00544051" w:rsidRPr="00544051" w:rsidRDefault="00544051" w:rsidP="00544051">
      <w:pPr>
        <w:pStyle w:val="NoSpacing"/>
      </w:pPr>
      <w:r w:rsidRPr="00544051">
        <w:t xml:space="preserve">        /// q Does mount support a polar LED</w:t>
      </w:r>
    </w:p>
    <w:p w14:paraId="20F2C2A7" w14:textId="77777777" w:rsidR="00544051" w:rsidRPr="00544051" w:rsidRDefault="00544051" w:rsidP="00544051">
      <w:pPr>
        <w:pStyle w:val="NoSpacing"/>
      </w:pPr>
      <w:r w:rsidRPr="00544051">
        <w:t xml:space="preserve">        /// &lt;/summary&gt;</w:t>
      </w:r>
    </w:p>
    <w:p w14:paraId="1C22398B" w14:textId="77777777" w:rsidR="00544051" w:rsidRPr="00544051" w:rsidRDefault="00544051" w:rsidP="00544051">
      <w:pPr>
        <w:pStyle w:val="NoSpacing"/>
      </w:pPr>
      <w:r w:rsidRPr="00544051">
        <w:lastRenderedPageBreak/>
        <w:t xml:space="preserve">        </w:t>
      </w:r>
      <w:r w:rsidRPr="00544051">
        <w:rPr>
          <w:color w:val="C00000"/>
        </w:rPr>
        <w:t>bool CanPolarLed { get; }</w:t>
      </w:r>
    </w:p>
    <w:p w14:paraId="680637CD" w14:textId="77777777" w:rsidR="00544051" w:rsidRPr="00544051" w:rsidRDefault="00544051" w:rsidP="00544051">
      <w:pPr>
        <w:pStyle w:val="NoSpacing"/>
      </w:pPr>
      <w:r w:rsidRPr="00544051">
        <w:t xml:space="preserve">        /// &lt;summary&gt;</w:t>
      </w:r>
    </w:p>
    <w:p w14:paraId="5197970D" w14:textId="77777777" w:rsidR="00544051" w:rsidRPr="00544051" w:rsidRDefault="00544051" w:rsidP="00544051">
      <w:pPr>
        <w:pStyle w:val="NoSpacing"/>
      </w:pPr>
      <w:r w:rsidRPr="00544051">
        <w:t xml:space="preserve">        /// q Does mount support PPEC</w:t>
      </w:r>
    </w:p>
    <w:p w14:paraId="3F8AB6EC" w14:textId="77777777" w:rsidR="00544051" w:rsidRPr="00544051" w:rsidRDefault="00544051" w:rsidP="00544051">
      <w:pPr>
        <w:pStyle w:val="NoSpacing"/>
      </w:pPr>
      <w:r w:rsidRPr="00544051">
        <w:t xml:space="preserve">        /// &lt;/summary&gt;</w:t>
      </w:r>
    </w:p>
    <w:p w14:paraId="47985679" w14:textId="77777777" w:rsidR="00544051" w:rsidRPr="00544051" w:rsidRDefault="00544051" w:rsidP="00544051">
      <w:pPr>
        <w:pStyle w:val="NoSpacing"/>
      </w:pPr>
      <w:r w:rsidRPr="00544051">
        <w:t xml:space="preserve">        </w:t>
      </w:r>
      <w:r w:rsidRPr="00544051">
        <w:rPr>
          <w:color w:val="C00000"/>
        </w:rPr>
        <w:t>bool CanPpec { get; }</w:t>
      </w:r>
    </w:p>
    <w:p w14:paraId="3A3A3886" w14:textId="77777777" w:rsidR="00544051" w:rsidRPr="00544051" w:rsidRDefault="00544051" w:rsidP="00544051">
      <w:pPr>
        <w:pStyle w:val="NoSpacing"/>
      </w:pPr>
      <w:r w:rsidRPr="00544051">
        <w:t xml:space="preserve">        /// &lt;summary&gt;</w:t>
      </w:r>
    </w:p>
    <w:p w14:paraId="66973AFA" w14:textId="77777777" w:rsidR="00544051" w:rsidRPr="00544051" w:rsidRDefault="00544051" w:rsidP="00544051">
      <w:pPr>
        <w:pStyle w:val="NoSpacing"/>
      </w:pPr>
      <w:r w:rsidRPr="00544051">
        <w:t xml:space="preserve">        /// q Does mount support WiFi</w:t>
      </w:r>
    </w:p>
    <w:p w14:paraId="52BE81E7" w14:textId="77777777" w:rsidR="00544051" w:rsidRPr="00544051" w:rsidRDefault="00544051" w:rsidP="00544051">
      <w:pPr>
        <w:pStyle w:val="NoSpacing"/>
      </w:pPr>
      <w:r w:rsidRPr="00544051">
        <w:t xml:space="preserve">        /// &lt;/summary&gt;</w:t>
      </w:r>
    </w:p>
    <w:p w14:paraId="718A6923" w14:textId="77777777" w:rsidR="00544051" w:rsidRPr="00544051" w:rsidRDefault="00544051" w:rsidP="00544051">
      <w:pPr>
        <w:pStyle w:val="NoSpacing"/>
        <w:rPr>
          <w:color w:val="C00000"/>
        </w:rPr>
      </w:pPr>
      <w:r w:rsidRPr="00544051">
        <w:t xml:space="preserve">        </w:t>
      </w:r>
      <w:r w:rsidRPr="00544051">
        <w:rPr>
          <w:color w:val="C00000"/>
        </w:rPr>
        <w:t>bool CanWifi { get; }</w:t>
      </w:r>
    </w:p>
    <w:p w14:paraId="65F044F8" w14:textId="77777777" w:rsidR="00544051" w:rsidRPr="00544051" w:rsidRDefault="00544051" w:rsidP="00544051">
      <w:pPr>
        <w:pStyle w:val="NoSpacing"/>
      </w:pPr>
      <w:r w:rsidRPr="00544051">
        <w:t xml:space="preserve">        /// &lt;summary&gt;</w:t>
      </w:r>
    </w:p>
    <w:p w14:paraId="4D92D59B" w14:textId="77777777" w:rsidR="00544051" w:rsidRPr="00544051" w:rsidRDefault="00544051" w:rsidP="00544051">
      <w:pPr>
        <w:pStyle w:val="NoSpacing"/>
      </w:pPr>
      <w:r w:rsidRPr="00544051">
        <w:t xml:space="preserve">        /// Sets the amount of steps added to Dec for reverse backlash pulse</w:t>
      </w:r>
    </w:p>
    <w:p w14:paraId="15196A49" w14:textId="77777777" w:rsidR="00544051" w:rsidRPr="00544051" w:rsidRDefault="00544051" w:rsidP="00544051">
      <w:pPr>
        <w:pStyle w:val="NoSpacing"/>
      </w:pPr>
      <w:r w:rsidRPr="00544051">
        <w:t xml:space="preserve">        /// &lt;/summary&gt;</w:t>
      </w:r>
    </w:p>
    <w:p w14:paraId="0B0F373B" w14:textId="77777777" w:rsidR="00544051" w:rsidRPr="00544051" w:rsidRDefault="00544051" w:rsidP="00544051">
      <w:pPr>
        <w:pStyle w:val="NoSpacing"/>
      </w:pPr>
      <w:r w:rsidRPr="00544051">
        <w:t xml:space="preserve">        </w:t>
      </w:r>
      <w:r w:rsidRPr="00544051">
        <w:rPr>
          <w:color w:val="C00000"/>
        </w:rPr>
        <w:t>int DecBacklash { get; set; }</w:t>
      </w:r>
    </w:p>
    <w:p w14:paraId="61C69B90" w14:textId="77777777" w:rsidR="00544051" w:rsidRPr="00544051" w:rsidRDefault="00544051" w:rsidP="00544051">
      <w:pPr>
        <w:pStyle w:val="NoSpacing"/>
      </w:pPr>
      <w:r w:rsidRPr="00544051">
        <w:t xml:space="preserve">        /// &lt;summary&gt;</w:t>
      </w:r>
    </w:p>
    <w:p w14:paraId="1B4AC7F2" w14:textId="77777777" w:rsidR="00544051" w:rsidRPr="00544051" w:rsidRDefault="00544051" w:rsidP="00544051">
      <w:pPr>
        <w:pStyle w:val="NoSpacing"/>
      </w:pPr>
      <w:r w:rsidRPr="00544051">
        <w:t xml:space="preserve">        /// Gets the number of steps from the angle in rad</w:t>
      </w:r>
    </w:p>
    <w:p w14:paraId="1EE54038" w14:textId="77777777" w:rsidR="00544051" w:rsidRPr="00544051" w:rsidRDefault="00544051" w:rsidP="00544051">
      <w:pPr>
        <w:pStyle w:val="NoSpacing"/>
      </w:pPr>
      <w:r w:rsidRPr="00544051">
        <w:t xml:space="preserve">        /// &lt;/summary&gt;</w:t>
      </w:r>
    </w:p>
    <w:p w14:paraId="5BDD6BC0" w14:textId="77777777" w:rsidR="00544051" w:rsidRPr="00544051" w:rsidRDefault="00544051" w:rsidP="00544051">
      <w:pPr>
        <w:pStyle w:val="NoSpacing"/>
      </w:pPr>
      <w:r w:rsidRPr="00544051">
        <w:t xml:space="preserve">        /// &lt;param name="axis"&gt;&lt;/param&gt;</w:t>
      </w:r>
    </w:p>
    <w:p w14:paraId="587B828F" w14:textId="77777777" w:rsidR="00544051" w:rsidRPr="00544051" w:rsidRDefault="00544051" w:rsidP="00544051">
      <w:pPr>
        <w:pStyle w:val="NoSpacing"/>
      </w:pPr>
      <w:r w:rsidRPr="00544051">
        <w:t xml:space="preserve">        /// &lt;param name="angleinrad"&gt;&lt;/param&gt;</w:t>
      </w:r>
    </w:p>
    <w:p w14:paraId="154C91AD" w14:textId="77777777" w:rsidR="00544051" w:rsidRPr="00544051" w:rsidRDefault="00544051" w:rsidP="00544051">
      <w:pPr>
        <w:pStyle w:val="NoSpacing"/>
      </w:pPr>
      <w:r w:rsidRPr="00544051">
        <w:t xml:space="preserve">        /// &lt;returns&gt;Steps in rad&lt;/returns&gt;</w:t>
      </w:r>
    </w:p>
    <w:p w14:paraId="357D58A3" w14:textId="77777777" w:rsidR="00544051" w:rsidRPr="00544051" w:rsidRDefault="00544051" w:rsidP="00544051">
      <w:pPr>
        <w:pStyle w:val="NoSpacing"/>
      </w:pPr>
      <w:r w:rsidRPr="00544051">
        <w:t xml:space="preserve">        </w:t>
      </w:r>
      <w:r w:rsidRPr="00BA02BB">
        <w:rPr>
          <w:color w:val="C00000"/>
        </w:rPr>
        <w:t>long GetAngleToStep(int axis, double angleinrad);</w:t>
      </w:r>
    </w:p>
    <w:p w14:paraId="24BE474C" w14:textId="77777777" w:rsidR="00544051" w:rsidRPr="00544051" w:rsidRDefault="00544051" w:rsidP="00544051">
      <w:pPr>
        <w:pStyle w:val="NoSpacing"/>
      </w:pPr>
      <w:r w:rsidRPr="00544051">
        <w:t xml:space="preserve">        /// &lt;summary&gt;</w:t>
      </w:r>
    </w:p>
    <w:p w14:paraId="32C1FF88" w14:textId="77777777" w:rsidR="00544051" w:rsidRPr="00544051" w:rsidRDefault="00544051" w:rsidP="00544051">
      <w:pPr>
        <w:pStyle w:val="NoSpacing"/>
      </w:pPr>
      <w:r w:rsidRPr="00544051">
        <w:t xml:space="preserve">        /// e Gets versions of axis in long format</w:t>
      </w:r>
    </w:p>
    <w:p w14:paraId="5774E4D6" w14:textId="77777777" w:rsidR="00544051" w:rsidRPr="00544051" w:rsidRDefault="00544051" w:rsidP="00544051">
      <w:pPr>
        <w:pStyle w:val="NoSpacing"/>
      </w:pPr>
      <w:r w:rsidRPr="00544051">
        <w:t xml:space="preserve">        /// &lt;/summary&gt;</w:t>
      </w:r>
    </w:p>
    <w:p w14:paraId="3A7BDD2E" w14:textId="77777777" w:rsidR="00544051" w:rsidRPr="00544051" w:rsidRDefault="00544051" w:rsidP="00544051">
      <w:pPr>
        <w:pStyle w:val="NoSpacing"/>
      </w:pPr>
      <w:r w:rsidRPr="00544051">
        <w:t xml:space="preserve">        /// &lt;param name="axis"&gt;&lt;/param&gt;</w:t>
      </w:r>
    </w:p>
    <w:p w14:paraId="3CE0F5B8" w14:textId="77777777" w:rsidR="00544051" w:rsidRPr="00544051" w:rsidRDefault="00544051" w:rsidP="00544051">
      <w:pPr>
        <w:pStyle w:val="NoSpacing"/>
      </w:pPr>
      <w:r w:rsidRPr="00544051">
        <w:t xml:space="preserve">        /// &lt;returns&gt;long axis version&lt;/returns&gt;</w:t>
      </w:r>
    </w:p>
    <w:p w14:paraId="1D3F5CAD" w14:textId="77777777" w:rsidR="00544051" w:rsidRPr="00544051" w:rsidRDefault="00544051" w:rsidP="00544051">
      <w:pPr>
        <w:pStyle w:val="NoSpacing"/>
      </w:pPr>
      <w:r w:rsidRPr="00544051">
        <w:t xml:space="preserve">        </w:t>
      </w:r>
      <w:r w:rsidRPr="00BA02BB">
        <w:rPr>
          <w:color w:val="C00000"/>
        </w:rPr>
        <w:t>long GetAxisVersion(int axis);</w:t>
      </w:r>
    </w:p>
    <w:p w14:paraId="22D3219B" w14:textId="77777777" w:rsidR="00544051" w:rsidRPr="00544051" w:rsidRDefault="00544051" w:rsidP="00544051">
      <w:pPr>
        <w:pStyle w:val="NoSpacing"/>
      </w:pPr>
      <w:r w:rsidRPr="00544051">
        <w:t xml:space="preserve">        /// &lt;summary&gt;</w:t>
      </w:r>
    </w:p>
    <w:p w14:paraId="18BCF919" w14:textId="77777777" w:rsidR="00544051" w:rsidRPr="00544051" w:rsidRDefault="00544051" w:rsidP="00544051">
      <w:pPr>
        <w:pStyle w:val="NoSpacing"/>
      </w:pPr>
      <w:r w:rsidRPr="00544051">
        <w:t xml:space="preserve">        /// e Gets version of axis in string readable format</w:t>
      </w:r>
    </w:p>
    <w:p w14:paraId="24ACF9FE" w14:textId="77777777" w:rsidR="00544051" w:rsidRPr="00544051" w:rsidRDefault="00544051" w:rsidP="00544051">
      <w:pPr>
        <w:pStyle w:val="NoSpacing"/>
      </w:pPr>
      <w:r w:rsidRPr="00544051">
        <w:t xml:space="preserve">        /// &lt;/summary&gt;</w:t>
      </w:r>
    </w:p>
    <w:p w14:paraId="1AFF4ACF" w14:textId="77777777" w:rsidR="00544051" w:rsidRPr="00544051" w:rsidRDefault="00544051" w:rsidP="00544051">
      <w:pPr>
        <w:pStyle w:val="NoSpacing"/>
      </w:pPr>
      <w:r w:rsidRPr="00544051">
        <w:t xml:space="preserve">        /// &lt;param name="axis"&gt;&lt;/param&gt;</w:t>
      </w:r>
    </w:p>
    <w:p w14:paraId="4EE5B041" w14:textId="77777777" w:rsidR="00544051" w:rsidRPr="00544051" w:rsidRDefault="00544051" w:rsidP="00544051">
      <w:pPr>
        <w:pStyle w:val="NoSpacing"/>
      </w:pPr>
      <w:r w:rsidRPr="00544051">
        <w:t xml:space="preserve">        /// &lt;returns&gt;string axis version as string&lt;/returns&gt;</w:t>
      </w:r>
    </w:p>
    <w:p w14:paraId="5CA78B46" w14:textId="77777777" w:rsidR="00544051" w:rsidRPr="00544051" w:rsidRDefault="00544051" w:rsidP="00544051">
      <w:pPr>
        <w:pStyle w:val="NoSpacing"/>
      </w:pPr>
      <w:r w:rsidRPr="00544051">
        <w:t xml:space="preserve">        </w:t>
      </w:r>
      <w:r w:rsidRPr="00BA02BB">
        <w:rPr>
          <w:color w:val="C00000"/>
        </w:rPr>
        <w:t>string GetAxisStringVersion(int axis);</w:t>
      </w:r>
    </w:p>
    <w:p w14:paraId="2296D838" w14:textId="77777777" w:rsidR="00544051" w:rsidRPr="00544051" w:rsidRDefault="00544051" w:rsidP="00544051">
      <w:pPr>
        <w:pStyle w:val="NoSpacing"/>
      </w:pPr>
      <w:r w:rsidRPr="00544051">
        <w:t xml:space="preserve">        /// &lt;summary&gt;</w:t>
      </w:r>
    </w:p>
    <w:p w14:paraId="0FF1A361" w14:textId="77777777" w:rsidR="00544051" w:rsidRPr="00544051" w:rsidRDefault="00544051" w:rsidP="00544051">
      <w:pPr>
        <w:pStyle w:val="NoSpacing"/>
      </w:pPr>
      <w:r w:rsidRPr="00544051">
        <w:t xml:space="preserve">        /// j Gets current axis position in degrees</w:t>
      </w:r>
    </w:p>
    <w:p w14:paraId="44157B35" w14:textId="77777777" w:rsidR="00544051" w:rsidRPr="00544051" w:rsidRDefault="00544051" w:rsidP="00544051">
      <w:pPr>
        <w:pStyle w:val="NoSpacing"/>
      </w:pPr>
      <w:r w:rsidRPr="00544051">
        <w:t xml:space="preserve">        /// &lt;/summary&gt;</w:t>
      </w:r>
    </w:p>
    <w:p w14:paraId="07247839" w14:textId="77777777" w:rsidR="00544051" w:rsidRPr="00544051" w:rsidRDefault="00544051" w:rsidP="00544051">
      <w:pPr>
        <w:pStyle w:val="NoSpacing"/>
      </w:pPr>
      <w:r w:rsidRPr="00544051">
        <w:t xml:space="preserve">        /// &lt;param name="axis"&gt;axis number 1 or 2&lt;/param&gt;</w:t>
      </w:r>
    </w:p>
    <w:p w14:paraId="1D24DFA0" w14:textId="77777777" w:rsidR="00544051" w:rsidRPr="00544051" w:rsidRDefault="00544051" w:rsidP="00544051">
      <w:pPr>
        <w:pStyle w:val="NoSpacing"/>
      </w:pPr>
      <w:r w:rsidRPr="00544051">
        <w:t xml:space="preserve">        /// &lt;returns&gt;Get Current Axis position as double&lt;/returns&gt;</w:t>
      </w:r>
    </w:p>
    <w:p w14:paraId="2AA3CA74" w14:textId="77777777" w:rsidR="00544051" w:rsidRPr="00BA02BB" w:rsidRDefault="00544051" w:rsidP="00544051">
      <w:pPr>
        <w:pStyle w:val="NoSpacing"/>
        <w:rPr>
          <w:color w:val="C00000"/>
        </w:rPr>
      </w:pPr>
      <w:r w:rsidRPr="00544051">
        <w:t xml:space="preserve">        </w:t>
      </w:r>
      <w:r w:rsidRPr="00BA02BB">
        <w:rPr>
          <w:color w:val="C00000"/>
        </w:rPr>
        <w:t>double GetAxisPosition(int axis);</w:t>
      </w:r>
    </w:p>
    <w:p w14:paraId="689A88FF" w14:textId="77777777" w:rsidR="00544051" w:rsidRPr="00544051" w:rsidRDefault="00544051" w:rsidP="00544051">
      <w:pPr>
        <w:pStyle w:val="NoSpacing"/>
      </w:pPr>
      <w:r w:rsidRPr="00544051">
        <w:t xml:space="preserve">        /// &lt;summary&gt;</w:t>
      </w:r>
    </w:p>
    <w:p w14:paraId="0B869C12" w14:textId="77777777" w:rsidR="00544051" w:rsidRPr="00544051" w:rsidRDefault="00544051" w:rsidP="00544051">
      <w:pPr>
        <w:pStyle w:val="NoSpacing"/>
      </w:pPr>
      <w:r w:rsidRPr="00544051">
        <w:t xml:space="preserve">        /// j Gets axis poistion counter</w:t>
      </w:r>
    </w:p>
    <w:p w14:paraId="461E1490" w14:textId="77777777" w:rsidR="00544051" w:rsidRPr="00544051" w:rsidRDefault="00544051" w:rsidP="00544051">
      <w:pPr>
        <w:pStyle w:val="NoSpacing"/>
      </w:pPr>
      <w:r w:rsidRPr="00544051">
        <w:t xml:space="preserve">        /// &lt;/summary&gt;</w:t>
      </w:r>
    </w:p>
    <w:p w14:paraId="0B07B0BB" w14:textId="77777777" w:rsidR="00544051" w:rsidRPr="00544051" w:rsidRDefault="00544051" w:rsidP="00544051">
      <w:pPr>
        <w:pStyle w:val="NoSpacing"/>
      </w:pPr>
      <w:r w:rsidRPr="00544051">
        <w:t xml:space="preserve">        /// &lt;param name="axis"&gt;axis number 1 or 2&lt;/param&gt;</w:t>
      </w:r>
    </w:p>
    <w:p w14:paraId="4113B64C" w14:textId="77777777" w:rsidR="00544051" w:rsidRPr="00544051" w:rsidRDefault="00544051" w:rsidP="00544051">
      <w:pPr>
        <w:pStyle w:val="NoSpacing"/>
      </w:pPr>
      <w:r w:rsidRPr="00544051">
        <w:t xml:space="preserve">        /// &lt;returns&gt;Cardinal encoder count as long&lt;/returns&gt;</w:t>
      </w:r>
    </w:p>
    <w:p w14:paraId="2C455C93" w14:textId="77777777" w:rsidR="00544051" w:rsidRPr="00544051" w:rsidRDefault="00544051" w:rsidP="00544051">
      <w:pPr>
        <w:pStyle w:val="NoSpacing"/>
      </w:pPr>
      <w:r w:rsidRPr="00544051">
        <w:t xml:space="preserve">        </w:t>
      </w:r>
      <w:r w:rsidRPr="00BA02BB">
        <w:rPr>
          <w:color w:val="C00000"/>
        </w:rPr>
        <w:t>long GetAxisPositionCounter(int axis);</w:t>
      </w:r>
    </w:p>
    <w:p w14:paraId="7BFD3A82" w14:textId="77777777" w:rsidR="00544051" w:rsidRPr="00544051" w:rsidRDefault="00544051" w:rsidP="00544051">
      <w:pPr>
        <w:pStyle w:val="NoSpacing"/>
      </w:pPr>
      <w:r w:rsidRPr="00544051">
        <w:lastRenderedPageBreak/>
        <w:t xml:space="preserve">        /// &lt;summary&gt;</w:t>
      </w:r>
    </w:p>
    <w:p w14:paraId="3CBA7587" w14:textId="77777777" w:rsidR="00544051" w:rsidRPr="00544051" w:rsidRDefault="00544051" w:rsidP="00544051">
      <w:pPr>
        <w:pStyle w:val="NoSpacing"/>
      </w:pPr>
      <w:r w:rsidRPr="00544051">
        <w:t xml:space="preserve">        /// d Gets Axis Current Encoder count</w:t>
      </w:r>
    </w:p>
    <w:p w14:paraId="583B8FE3" w14:textId="77777777" w:rsidR="00544051" w:rsidRPr="00544051" w:rsidRDefault="00544051" w:rsidP="00544051">
      <w:pPr>
        <w:pStyle w:val="NoSpacing"/>
      </w:pPr>
      <w:r w:rsidRPr="00544051">
        <w:t xml:space="preserve">        /// &lt;/summary&gt;</w:t>
      </w:r>
    </w:p>
    <w:p w14:paraId="000BDB20" w14:textId="77777777" w:rsidR="00544051" w:rsidRPr="00544051" w:rsidRDefault="00544051" w:rsidP="00544051">
      <w:pPr>
        <w:pStyle w:val="NoSpacing"/>
      </w:pPr>
      <w:r w:rsidRPr="00544051">
        <w:t xml:space="preserve">        /// &lt;param name="axis"&gt;axis number 1 or 2&lt;/param&gt;</w:t>
      </w:r>
    </w:p>
    <w:p w14:paraId="61E1FE10" w14:textId="77777777" w:rsidR="00544051" w:rsidRPr="00544051" w:rsidRDefault="00544051" w:rsidP="00544051">
      <w:pPr>
        <w:pStyle w:val="NoSpacing"/>
      </w:pPr>
      <w:r w:rsidRPr="00544051">
        <w:t xml:space="preserve">        /// &lt;returns&gt;count as double&lt;/returns&gt;</w:t>
      </w:r>
    </w:p>
    <w:p w14:paraId="35DCA8CC" w14:textId="77777777" w:rsidR="00544051" w:rsidRPr="00544051" w:rsidRDefault="00544051" w:rsidP="00544051">
      <w:pPr>
        <w:pStyle w:val="NoSpacing"/>
      </w:pPr>
      <w:r w:rsidRPr="00544051">
        <w:t xml:space="preserve">        </w:t>
      </w:r>
      <w:r w:rsidRPr="00BA02BB">
        <w:rPr>
          <w:color w:val="C00000"/>
        </w:rPr>
        <w:t>double GetEncoderCount(int axis);</w:t>
      </w:r>
    </w:p>
    <w:p w14:paraId="6D445A52" w14:textId="77777777" w:rsidR="00544051" w:rsidRPr="00544051" w:rsidRDefault="00544051" w:rsidP="00544051">
      <w:pPr>
        <w:pStyle w:val="NoSpacing"/>
      </w:pPr>
      <w:r w:rsidRPr="00544051">
        <w:t xml:space="preserve">        /// &lt;summary&gt;</w:t>
      </w:r>
    </w:p>
    <w:p w14:paraId="7249EF2D" w14:textId="77777777" w:rsidR="00544051" w:rsidRPr="00544051" w:rsidRDefault="00544051" w:rsidP="00544051">
      <w:pPr>
        <w:pStyle w:val="NoSpacing"/>
      </w:pPr>
      <w:r w:rsidRPr="00544051">
        <w:t xml:space="preserve">        /// Multiply the value of radians/second by this factor to get a 32-bit integer for the set speed used by the motor board.</w:t>
      </w:r>
    </w:p>
    <w:p w14:paraId="19698710" w14:textId="77777777" w:rsidR="00544051" w:rsidRPr="00544051" w:rsidRDefault="00544051" w:rsidP="00544051">
      <w:pPr>
        <w:pStyle w:val="NoSpacing"/>
      </w:pPr>
      <w:r w:rsidRPr="00544051">
        <w:t xml:space="preserve">        /// &lt;/summary&gt;</w:t>
      </w:r>
    </w:p>
    <w:p w14:paraId="006F3214" w14:textId="77777777" w:rsidR="00544051" w:rsidRPr="00544051" w:rsidRDefault="00544051" w:rsidP="00544051">
      <w:pPr>
        <w:pStyle w:val="NoSpacing"/>
      </w:pPr>
      <w:r w:rsidRPr="00544051">
        <w:t xml:space="preserve">        /// &lt;param name="axis"&gt;axis number 1 or 2&lt;/param&gt;</w:t>
      </w:r>
    </w:p>
    <w:p w14:paraId="44E0E4C2" w14:textId="77777777" w:rsidR="00544051" w:rsidRPr="00544051" w:rsidRDefault="00544051" w:rsidP="00544051">
      <w:pPr>
        <w:pStyle w:val="NoSpacing"/>
      </w:pPr>
      <w:r w:rsidRPr="00544051">
        <w:t xml:space="preserve">        /// &lt;returns&gt;factor used to get the speed&lt;/returns&gt;</w:t>
      </w:r>
    </w:p>
    <w:p w14:paraId="02B4C8DD" w14:textId="77777777" w:rsidR="00544051" w:rsidRPr="00BA02BB" w:rsidRDefault="00544051" w:rsidP="00544051">
      <w:pPr>
        <w:pStyle w:val="NoSpacing"/>
        <w:rPr>
          <w:color w:val="C00000"/>
        </w:rPr>
      </w:pPr>
      <w:r w:rsidRPr="00544051">
        <w:t xml:space="preserve">        </w:t>
      </w:r>
      <w:r w:rsidRPr="00BA02BB">
        <w:rPr>
          <w:color w:val="C00000"/>
        </w:rPr>
        <w:t>double GetFactorRadRateToInt(int axis);</w:t>
      </w:r>
    </w:p>
    <w:p w14:paraId="6C8A71D1" w14:textId="77777777" w:rsidR="00544051" w:rsidRPr="00544051" w:rsidRDefault="00544051" w:rsidP="00544051">
      <w:pPr>
        <w:pStyle w:val="NoSpacing"/>
      </w:pPr>
      <w:r w:rsidRPr="00544051">
        <w:t xml:space="preserve">        /// &lt;summary&gt;</w:t>
      </w:r>
    </w:p>
    <w:p w14:paraId="163D4D3A" w14:textId="77777777" w:rsidR="00544051" w:rsidRPr="00544051" w:rsidRDefault="00544051" w:rsidP="00544051">
      <w:pPr>
        <w:pStyle w:val="NoSpacing"/>
      </w:pPr>
      <w:r w:rsidRPr="00544051">
        <w:t xml:space="preserve">        /// Inquire motor high speed ratio</w:t>
      </w:r>
    </w:p>
    <w:p w14:paraId="48C85CA6" w14:textId="77777777" w:rsidR="00544051" w:rsidRPr="00544051" w:rsidRDefault="00544051" w:rsidP="00544051">
      <w:pPr>
        <w:pStyle w:val="NoSpacing"/>
      </w:pPr>
      <w:r w:rsidRPr="00544051">
        <w:t xml:space="preserve">        /// &lt;/summary&gt;</w:t>
      </w:r>
    </w:p>
    <w:p w14:paraId="49971715" w14:textId="77777777" w:rsidR="00544051" w:rsidRPr="00544051" w:rsidRDefault="00544051" w:rsidP="00544051">
      <w:pPr>
        <w:pStyle w:val="NoSpacing"/>
      </w:pPr>
      <w:r w:rsidRPr="00544051">
        <w:t xml:space="preserve">        /// &lt;param name="axis"&gt;axis number 1 or 2&lt;/param&gt;</w:t>
      </w:r>
    </w:p>
    <w:p w14:paraId="445D651C" w14:textId="77777777" w:rsidR="00544051" w:rsidRPr="00544051" w:rsidRDefault="00544051" w:rsidP="00544051">
      <w:pPr>
        <w:pStyle w:val="NoSpacing"/>
      </w:pPr>
      <w:r w:rsidRPr="00544051">
        <w:t xml:space="preserve">        /// &lt;returns&gt;Ratio used to determine high speed&lt;/returns&gt;</w:t>
      </w:r>
    </w:p>
    <w:p w14:paraId="4DFCACE7" w14:textId="77777777" w:rsidR="00544051" w:rsidRPr="00544051" w:rsidRDefault="00544051" w:rsidP="00544051">
      <w:pPr>
        <w:pStyle w:val="NoSpacing"/>
      </w:pPr>
      <w:r w:rsidRPr="00544051">
        <w:t xml:space="preserve">        </w:t>
      </w:r>
      <w:r w:rsidRPr="00BA02BB">
        <w:rPr>
          <w:color w:val="C00000"/>
        </w:rPr>
        <w:t>long GetHighSpeedRatio(int axis);</w:t>
      </w:r>
    </w:p>
    <w:p w14:paraId="7181E990" w14:textId="77777777" w:rsidR="00544051" w:rsidRPr="00544051" w:rsidRDefault="00544051" w:rsidP="00544051">
      <w:pPr>
        <w:pStyle w:val="NoSpacing"/>
      </w:pPr>
      <w:r w:rsidRPr="00544051">
        <w:t xml:space="preserve">        /// &lt;summary&gt;</w:t>
      </w:r>
    </w:p>
    <w:p w14:paraId="1FEA3CBD" w14:textId="77777777" w:rsidR="00544051" w:rsidRPr="00544051" w:rsidRDefault="00544051" w:rsidP="00544051">
      <w:pPr>
        <w:pStyle w:val="NoSpacing"/>
      </w:pPr>
      <w:r w:rsidRPr="00544051">
        <w:t xml:space="preserve">        /// q Get Home position </w:t>
      </w:r>
    </w:p>
    <w:p w14:paraId="7828E936" w14:textId="77777777" w:rsidR="00544051" w:rsidRPr="00544051" w:rsidRDefault="00544051" w:rsidP="00544051">
      <w:pPr>
        <w:pStyle w:val="NoSpacing"/>
      </w:pPr>
      <w:r w:rsidRPr="00544051">
        <w:t xml:space="preserve">        /// &lt;/summary&gt;</w:t>
      </w:r>
    </w:p>
    <w:p w14:paraId="5487B28E" w14:textId="77777777" w:rsidR="00544051" w:rsidRPr="00544051" w:rsidRDefault="00544051" w:rsidP="00544051">
      <w:pPr>
        <w:pStyle w:val="NoSpacing"/>
      </w:pPr>
      <w:r w:rsidRPr="00544051">
        <w:t xml:space="preserve">        /// &lt;param name="axis"&gt;axis number 1 or 2&lt;/param&gt; </w:t>
      </w:r>
    </w:p>
    <w:p w14:paraId="74D9C7D3" w14:textId="77777777" w:rsidR="00544051" w:rsidRPr="00544051" w:rsidRDefault="00544051" w:rsidP="00544051">
      <w:pPr>
        <w:pStyle w:val="NoSpacing"/>
      </w:pPr>
      <w:r w:rsidRPr="00544051">
        <w:t xml:space="preserve">        </w:t>
      </w:r>
      <w:r w:rsidRPr="00BA02BB">
        <w:rPr>
          <w:color w:val="C00000"/>
        </w:rPr>
        <w:t>long GetHomePosition(int axis);</w:t>
      </w:r>
    </w:p>
    <w:p w14:paraId="61D3EC7A" w14:textId="77777777" w:rsidR="00544051" w:rsidRPr="00544051" w:rsidRDefault="00544051" w:rsidP="00544051">
      <w:pPr>
        <w:pStyle w:val="NoSpacing"/>
      </w:pPr>
      <w:r w:rsidRPr="00544051">
        <w:t xml:space="preserve">        /// &lt;summary&gt;</w:t>
      </w:r>
    </w:p>
    <w:p w14:paraId="1A23E3DB" w14:textId="77777777" w:rsidR="00544051" w:rsidRPr="00544051" w:rsidRDefault="00544051" w:rsidP="00544051">
      <w:pPr>
        <w:pStyle w:val="NoSpacing"/>
      </w:pPr>
      <w:r w:rsidRPr="00544051">
        <w:t xml:space="preserve">        /// h Get Current "goto" target</w:t>
      </w:r>
    </w:p>
    <w:p w14:paraId="6DE912BC" w14:textId="77777777" w:rsidR="00544051" w:rsidRPr="00544051" w:rsidRDefault="00544051" w:rsidP="00544051">
      <w:pPr>
        <w:pStyle w:val="NoSpacing"/>
      </w:pPr>
      <w:r w:rsidRPr="00544051">
        <w:t xml:space="preserve">        /// &lt;/summary&gt;</w:t>
      </w:r>
    </w:p>
    <w:p w14:paraId="2180AFC2" w14:textId="77777777" w:rsidR="00544051" w:rsidRPr="00544051" w:rsidRDefault="00544051" w:rsidP="00544051">
      <w:pPr>
        <w:pStyle w:val="NoSpacing"/>
      </w:pPr>
      <w:r w:rsidRPr="00544051">
        <w:t xml:space="preserve">        /// &lt;param name="axis"&gt;axis number 1 or 2&lt;/param&gt;</w:t>
      </w:r>
    </w:p>
    <w:p w14:paraId="60E369E2" w14:textId="77777777" w:rsidR="00544051" w:rsidRPr="00544051" w:rsidRDefault="00544051" w:rsidP="00544051">
      <w:pPr>
        <w:pStyle w:val="NoSpacing"/>
      </w:pPr>
      <w:r w:rsidRPr="00544051">
        <w:t xml:space="preserve">        </w:t>
      </w:r>
      <w:r w:rsidRPr="00BA02BB">
        <w:rPr>
          <w:color w:val="C00000"/>
        </w:rPr>
        <w:t>double GetLastGoToTarget(int axis);</w:t>
      </w:r>
    </w:p>
    <w:p w14:paraId="0F61FD17" w14:textId="77777777" w:rsidR="00544051" w:rsidRPr="00544051" w:rsidRDefault="00544051" w:rsidP="00544051">
      <w:pPr>
        <w:pStyle w:val="NoSpacing"/>
      </w:pPr>
      <w:r w:rsidRPr="00544051">
        <w:t xml:space="preserve">        /// &lt;summary&gt;</w:t>
      </w:r>
    </w:p>
    <w:p w14:paraId="3D3703BE" w14:textId="77777777" w:rsidR="00544051" w:rsidRPr="00544051" w:rsidRDefault="00544051" w:rsidP="00544051">
      <w:pPr>
        <w:pStyle w:val="NoSpacing"/>
      </w:pPr>
      <w:r w:rsidRPr="00544051">
        <w:t xml:space="preserve">        /// i Get Current "slew" speed</w:t>
      </w:r>
    </w:p>
    <w:p w14:paraId="02976632" w14:textId="77777777" w:rsidR="00544051" w:rsidRPr="00544051" w:rsidRDefault="00544051" w:rsidP="00544051">
      <w:pPr>
        <w:pStyle w:val="NoSpacing"/>
      </w:pPr>
      <w:r w:rsidRPr="00544051">
        <w:t xml:space="preserve">        /// &lt;/summary&gt;</w:t>
      </w:r>
    </w:p>
    <w:p w14:paraId="05383B4C" w14:textId="77777777" w:rsidR="00544051" w:rsidRPr="00544051" w:rsidRDefault="00544051" w:rsidP="00544051">
      <w:pPr>
        <w:pStyle w:val="NoSpacing"/>
      </w:pPr>
      <w:r w:rsidRPr="00544051">
        <w:t xml:space="preserve">        /// &lt;param name="axis"&gt;axis number 1 or 2&lt;/param&gt;</w:t>
      </w:r>
    </w:p>
    <w:p w14:paraId="59478FC1" w14:textId="77777777" w:rsidR="00544051" w:rsidRPr="00544051" w:rsidRDefault="00544051" w:rsidP="00544051">
      <w:pPr>
        <w:pStyle w:val="NoSpacing"/>
      </w:pPr>
      <w:r w:rsidRPr="00544051">
        <w:t xml:space="preserve">        </w:t>
      </w:r>
      <w:r w:rsidRPr="00BA02BB">
        <w:rPr>
          <w:color w:val="C00000"/>
        </w:rPr>
        <w:t>long GetLastSlewSpeed(int axis);</w:t>
      </w:r>
    </w:p>
    <w:p w14:paraId="2962B1FA" w14:textId="77777777" w:rsidR="00544051" w:rsidRPr="00544051" w:rsidRDefault="00544051" w:rsidP="00544051">
      <w:pPr>
        <w:pStyle w:val="NoSpacing"/>
      </w:pPr>
      <w:r w:rsidRPr="00544051">
        <w:t xml:space="preserve">        /// &lt;summary&gt;</w:t>
      </w:r>
    </w:p>
    <w:p w14:paraId="4A528A54" w14:textId="77777777" w:rsidR="00544051" w:rsidRPr="00544051" w:rsidRDefault="00544051" w:rsidP="00544051">
      <w:pPr>
        <w:pStyle w:val="NoSpacing"/>
      </w:pPr>
      <w:r w:rsidRPr="00544051">
        <w:t xml:space="preserve">        /// Margin used to move from high speed to low speed</w:t>
      </w:r>
    </w:p>
    <w:p w14:paraId="5B918F6E" w14:textId="77777777" w:rsidR="00544051" w:rsidRPr="00544051" w:rsidRDefault="00544051" w:rsidP="00544051">
      <w:pPr>
        <w:pStyle w:val="NoSpacing"/>
      </w:pPr>
      <w:r w:rsidRPr="00544051">
        <w:t xml:space="preserve">        /// &lt;/summary&gt;</w:t>
      </w:r>
    </w:p>
    <w:p w14:paraId="7A3863C5" w14:textId="77777777" w:rsidR="00544051" w:rsidRPr="00544051" w:rsidRDefault="00544051" w:rsidP="00544051">
      <w:pPr>
        <w:pStyle w:val="NoSpacing"/>
      </w:pPr>
      <w:r w:rsidRPr="00544051">
        <w:t xml:space="preserve">        /// &lt;param name="axis"&gt;axis number 1 or 2&lt;/param&gt;</w:t>
      </w:r>
    </w:p>
    <w:p w14:paraId="60588396" w14:textId="77777777" w:rsidR="00544051" w:rsidRPr="00544051" w:rsidRDefault="00544051" w:rsidP="00544051">
      <w:pPr>
        <w:pStyle w:val="NoSpacing"/>
      </w:pPr>
      <w:r w:rsidRPr="00544051">
        <w:t xml:space="preserve">        /// &lt;returns&gt;&lt;/returns&gt;</w:t>
      </w:r>
    </w:p>
    <w:p w14:paraId="3EBCF79F" w14:textId="77777777" w:rsidR="00544051" w:rsidRPr="00544051" w:rsidRDefault="00544051" w:rsidP="00544051">
      <w:pPr>
        <w:pStyle w:val="NoSpacing"/>
      </w:pPr>
      <w:r w:rsidRPr="00544051">
        <w:t xml:space="preserve">        </w:t>
      </w:r>
      <w:r w:rsidRPr="00BA02BB">
        <w:rPr>
          <w:color w:val="C00000"/>
        </w:rPr>
        <w:t>long GetLowSpeedGotoMargin(int axis);</w:t>
      </w:r>
    </w:p>
    <w:p w14:paraId="72745857" w14:textId="77777777" w:rsidR="00544051" w:rsidRPr="00544051" w:rsidRDefault="00544051" w:rsidP="00544051">
      <w:pPr>
        <w:pStyle w:val="NoSpacing"/>
      </w:pPr>
      <w:r w:rsidRPr="00544051">
        <w:t xml:space="preserve">        /// &lt;summary&gt;</w:t>
      </w:r>
    </w:p>
    <w:p w14:paraId="746DE9AE" w14:textId="77777777" w:rsidR="00544051" w:rsidRPr="00544051" w:rsidRDefault="00544051" w:rsidP="00544051">
      <w:pPr>
        <w:pStyle w:val="NoSpacing"/>
      </w:pPr>
      <w:r w:rsidRPr="00544051">
        <w:t xml:space="preserve">        /// e Gets the complete version string</w:t>
      </w:r>
    </w:p>
    <w:p w14:paraId="37AA9D97" w14:textId="77777777" w:rsidR="00544051" w:rsidRPr="00544051" w:rsidRDefault="00544051" w:rsidP="00544051">
      <w:pPr>
        <w:pStyle w:val="NoSpacing"/>
      </w:pPr>
      <w:r w:rsidRPr="00544051">
        <w:t xml:space="preserve">        /// &lt;/summary&gt;</w:t>
      </w:r>
    </w:p>
    <w:p w14:paraId="276C7A8E" w14:textId="77777777" w:rsidR="00544051" w:rsidRPr="00544051" w:rsidRDefault="00544051" w:rsidP="00544051">
      <w:pPr>
        <w:pStyle w:val="NoSpacing"/>
      </w:pPr>
      <w:r w:rsidRPr="00544051">
        <w:t xml:space="preserve">        /// &lt;returns&gt;&lt;/returns&gt;</w:t>
      </w:r>
    </w:p>
    <w:p w14:paraId="07A6651E" w14:textId="77777777" w:rsidR="00544051" w:rsidRPr="00544051" w:rsidRDefault="00544051" w:rsidP="00544051">
      <w:pPr>
        <w:pStyle w:val="NoSpacing"/>
      </w:pPr>
      <w:r w:rsidRPr="00544051">
        <w:lastRenderedPageBreak/>
        <w:t xml:space="preserve">        </w:t>
      </w:r>
      <w:r w:rsidRPr="00BA02BB">
        <w:rPr>
          <w:color w:val="C00000"/>
        </w:rPr>
        <w:t>string GetMotorCardVersion(int axis);</w:t>
      </w:r>
    </w:p>
    <w:p w14:paraId="1581E6F9" w14:textId="77777777" w:rsidR="00544051" w:rsidRPr="00544051" w:rsidRDefault="00544051" w:rsidP="00544051">
      <w:pPr>
        <w:pStyle w:val="NoSpacing"/>
      </w:pPr>
      <w:r w:rsidRPr="00544051">
        <w:t xml:space="preserve">        /// &lt;summary&gt;</w:t>
      </w:r>
    </w:p>
    <w:p w14:paraId="3386A557" w14:textId="77777777" w:rsidR="00544051" w:rsidRPr="00544051" w:rsidRDefault="00544051" w:rsidP="00544051">
      <w:pPr>
        <w:pStyle w:val="NoSpacing"/>
      </w:pPr>
      <w:r w:rsidRPr="00544051">
        <w:t xml:space="preserve">        /// Runs a motor test to see of axis can move one step in GoTo mode</w:t>
      </w:r>
    </w:p>
    <w:p w14:paraId="4F81CE00" w14:textId="77777777" w:rsidR="00544051" w:rsidRPr="00544051" w:rsidRDefault="00544051" w:rsidP="00544051">
      <w:pPr>
        <w:pStyle w:val="NoSpacing"/>
      </w:pPr>
      <w:r w:rsidRPr="00544051">
        <w:t xml:space="preserve">        /// &lt;/summary&gt;</w:t>
      </w:r>
    </w:p>
    <w:p w14:paraId="41C8B635" w14:textId="77777777" w:rsidR="00544051" w:rsidRPr="00544051" w:rsidRDefault="00544051" w:rsidP="00544051">
      <w:pPr>
        <w:pStyle w:val="NoSpacing"/>
      </w:pPr>
      <w:r w:rsidRPr="00544051">
        <w:t xml:space="preserve">        /// &lt;param name="axis"&gt;axis number 1 or 2&lt;/param&gt;</w:t>
      </w:r>
    </w:p>
    <w:p w14:paraId="4C02F1C9" w14:textId="77777777" w:rsidR="00544051" w:rsidRPr="00544051" w:rsidRDefault="00544051" w:rsidP="00544051">
      <w:pPr>
        <w:pStyle w:val="NoSpacing"/>
      </w:pPr>
      <w:r w:rsidRPr="00544051">
        <w:t xml:space="preserve">        /// &lt;returns&gt;Result of each axis test&lt;/returns&gt;</w:t>
      </w:r>
    </w:p>
    <w:p w14:paraId="28028064" w14:textId="77777777" w:rsidR="00544051" w:rsidRPr="00BA02BB" w:rsidRDefault="00544051" w:rsidP="00544051">
      <w:pPr>
        <w:pStyle w:val="NoSpacing"/>
        <w:rPr>
          <w:color w:val="C00000"/>
        </w:rPr>
      </w:pPr>
      <w:r w:rsidRPr="00544051">
        <w:t xml:space="preserve">        </w:t>
      </w:r>
      <w:r w:rsidRPr="00BA02BB">
        <w:rPr>
          <w:color w:val="C00000"/>
        </w:rPr>
        <w:t>bool GetOneStepIndicator(int axis);</w:t>
      </w:r>
    </w:p>
    <w:p w14:paraId="0304440A" w14:textId="77777777" w:rsidR="00544051" w:rsidRPr="00544051" w:rsidRDefault="00544051" w:rsidP="00544051">
      <w:pPr>
        <w:pStyle w:val="NoSpacing"/>
      </w:pPr>
      <w:r w:rsidRPr="00544051">
        <w:t xml:space="preserve">        /// &lt;summary&gt;</w:t>
      </w:r>
    </w:p>
    <w:p w14:paraId="55B2E097" w14:textId="77777777" w:rsidR="00544051" w:rsidRPr="00544051" w:rsidRDefault="00544051" w:rsidP="00544051">
      <w:pPr>
        <w:pStyle w:val="NoSpacing"/>
      </w:pPr>
      <w:r w:rsidRPr="00544051">
        <w:t xml:space="preserve">        /// s Inquire PEC Period ":s(*1)", where *1: '1'= CH1, '2'= CH2, '3'= Both.</w:t>
      </w:r>
    </w:p>
    <w:p w14:paraId="4A5EDA19" w14:textId="77777777" w:rsidR="00544051" w:rsidRPr="00544051" w:rsidRDefault="00544051" w:rsidP="00544051">
      <w:pPr>
        <w:pStyle w:val="NoSpacing"/>
      </w:pPr>
      <w:r w:rsidRPr="00544051">
        <w:t xml:space="preserve">        /// &lt;/summary&gt;</w:t>
      </w:r>
    </w:p>
    <w:p w14:paraId="33E1C860" w14:textId="77777777" w:rsidR="00544051" w:rsidRPr="00544051" w:rsidRDefault="00544051" w:rsidP="00544051">
      <w:pPr>
        <w:pStyle w:val="NoSpacing"/>
      </w:pPr>
      <w:r w:rsidRPr="00544051">
        <w:t xml:space="preserve">        /// &lt;param name="axis"&gt;axis number 1 or 2&lt;/param&gt;</w:t>
      </w:r>
    </w:p>
    <w:p w14:paraId="77D0D5CD" w14:textId="77777777" w:rsidR="00544051" w:rsidRPr="00544051" w:rsidRDefault="00544051" w:rsidP="00544051">
      <w:pPr>
        <w:pStyle w:val="NoSpacing"/>
      </w:pPr>
      <w:r w:rsidRPr="00544051">
        <w:t xml:space="preserve">        </w:t>
      </w:r>
      <w:r w:rsidRPr="00BA02BB">
        <w:rPr>
          <w:color w:val="C00000"/>
        </w:rPr>
        <w:t>double GetPecPeriod(int axis);</w:t>
      </w:r>
    </w:p>
    <w:p w14:paraId="21A70BE4" w14:textId="77777777" w:rsidR="00544051" w:rsidRPr="00544051" w:rsidRDefault="00544051" w:rsidP="00544051">
      <w:pPr>
        <w:pStyle w:val="NoSpacing"/>
      </w:pPr>
      <w:r w:rsidRPr="00544051">
        <w:t xml:space="preserve">        /// &lt;summary&gt;</w:t>
      </w:r>
    </w:p>
    <w:p w14:paraId="207FEB65" w14:textId="77777777" w:rsidR="00544051" w:rsidRPr="00544051" w:rsidRDefault="00544051" w:rsidP="00544051">
      <w:pPr>
        <w:pStyle w:val="NoSpacing"/>
      </w:pPr>
      <w:r w:rsidRPr="00544051">
        <w:t xml:space="preserve">        /// c Microsteps from target where the rampdown process begins</w:t>
      </w:r>
    </w:p>
    <w:p w14:paraId="667632B1" w14:textId="77777777" w:rsidR="00544051" w:rsidRPr="00544051" w:rsidRDefault="00544051" w:rsidP="00544051">
      <w:pPr>
        <w:pStyle w:val="NoSpacing"/>
      </w:pPr>
      <w:r w:rsidRPr="00544051">
        <w:t xml:space="preserve">        /// &lt;/summary&gt;</w:t>
      </w:r>
    </w:p>
    <w:p w14:paraId="5F83A88F" w14:textId="77777777" w:rsidR="00544051" w:rsidRPr="00544051" w:rsidRDefault="00544051" w:rsidP="00544051">
      <w:pPr>
        <w:pStyle w:val="NoSpacing"/>
      </w:pPr>
      <w:r w:rsidRPr="00544051">
        <w:t xml:space="preserve">        /// &lt;param name="axis"&gt;axis number 1 or 2&lt;/param&gt;</w:t>
      </w:r>
    </w:p>
    <w:p w14:paraId="58E6643E" w14:textId="77777777" w:rsidR="00544051" w:rsidRPr="00544051" w:rsidRDefault="00544051" w:rsidP="00544051">
      <w:pPr>
        <w:pStyle w:val="NoSpacing"/>
      </w:pPr>
      <w:r w:rsidRPr="00544051">
        <w:t xml:space="preserve">        </w:t>
      </w:r>
      <w:r w:rsidRPr="00BA02BB">
        <w:rPr>
          <w:color w:val="C00000"/>
        </w:rPr>
        <w:t>double GetRampDownRange(int axis);</w:t>
      </w:r>
    </w:p>
    <w:p w14:paraId="19A086C0" w14:textId="77777777" w:rsidR="00544051" w:rsidRPr="00544051" w:rsidRDefault="00544051" w:rsidP="00544051">
      <w:pPr>
        <w:pStyle w:val="NoSpacing"/>
      </w:pPr>
      <w:r w:rsidRPr="00544051">
        <w:t xml:space="preserve">        /// &lt;summary&gt;</w:t>
      </w:r>
    </w:p>
    <w:p w14:paraId="3E5E40A0" w14:textId="77777777" w:rsidR="00544051" w:rsidRPr="00544051" w:rsidRDefault="00544051" w:rsidP="00544051">
      <w:pPr>
        <w:pStyle w:val="NoSpacing"/>
      </w:pPr>
      <w:r w:rsidRPr="00544051">
        <w:t xml:space="preserve">        /// D Sidereal rate in axis speed</w:t>
      </w:r>
    </w:p>
    <w:p w14:paraId="40E221E7" w14:textId="77777777" w:rsidR="00544051" w:rsidRPr="00544051" w:rsidRDefault="00544051" w:rsidP="00544051">
      <w:pPr>
        <w:pStyle w:val="NoSpacing"/>
      </w:pPr>
      <w:r w:rsidRPr="00544051">
        <w:t xml:space="preserve">        /// &lt;/summary&gt;</w:t>
      </w:r>
    </w:p>
    <w:p w14:paraId="3E3B6459" w14:textId="77777777" w:rsidR="00544051" w:rsidRPr="00544051" w:rsidRDefault="00544051" w:rsidP="00544051">
      <w:pPr>
        <w:pStyle w:val="NoSpacing"/>
      </w:pPr>
      <w:r w:rsidRPr="00544051">
        <w:t xml:space="preserve">        /// &lt;returns&gt;&lt;/returns&gt;</w:t>
      </w:r>
    </w:p>
    <w:p w14:paraId="07858479" w14:textId="77777777" w:rsidR="00544051" w:rsidRPr="00544051" w:rsidRDefault="00544051" w:rsidP="00544051">
      <w:pPr>
        <w:pStyle w:val="NoSpacing"/>
      </w:pPr>
      <w:r w:rsidRPr="00544051">
        <w:t xml:space="preserve">        /// &lt;param name="axis"&gt;axis number 1 or 2&lt;/param&gt;</w:t>
      </w:r>
    </w:p>
    <w:p w14:paraId="2837DD24" w14:textId="77777777" w:rsidR="00544051" w:rsidRPr="00544051" w:rsidRDefault="00544051" w:rsidP="00544051">
      <w:pPr>
        <w:pStyle w:val="NoSpacing"/>
      </w:pPr>
      <w:r w:rsidRPr="00544051">
        <w:t xml:space="preserve">        </w:t>
      </w:r>
      <w:r w:rsidRPr="00BA02BB">
        <w:rPr>
          <w:color w:val="C00000"/>
        </w:rPr>
        <w:t>long GetSiderealRate(int axis);</w:t>
      </w:r>
    </w:p>
    <w:p w14:paraId="022B76FD" w14:textId="77777777" w:rsidR="00544051" w:rsidRPr="00544051" w:rsidRDefault="00544051" w:rsidP="00544051">
      <w:pPr>
        <w:pStyle w:val="NoSpacing"/>
      </w:pPr>
      <w:r w:rsidRPr="00544051">
        <w:t xml:space="preserve">        /// &lt;summary&gt;</w:t>
      </w:r>
    </w:p>
    <w:p w14:paraId="58807145" w14:textId="77777777" w:rsidR="00544051" w:rsidRPr="00544051" w:rsidRDefault="00544051" w:rsidP="00544051">
      <w:pPr>
        <w:pStyle w:val="NoSpacing"/>
      </w:pPr>
      <w:r w:rsidRPr="00544051">
        <w:t xml:space="preserve">        /// Gets the angle in rad from amount of steps</w:t>
      </w:r>
    </w:p>
    <w:p w14:paraId="52864819" w14:textId="77777777" w:rsidR="00544051" w:rsidRPr="00544051" w:rsidRDefault="00544051" w:rsidP="00544051">
      <w:pPr>
        <w:pStyle w:val="NoSpacing"/>
      </w:pPr>
      <w:r w:rsidRPr="00544051">
        <w:t xml:space="preserve">        /// &lt;/summary&gt;</w:t>
      </w:r>
    </w:p>
    <w:p w14:paraId="0488C45F" w14:textId="77777777" w:rsidR="00544051" w:rsidRPr="00544051" w:rsidRDefault="00544051" w:rsidP="00544051">
      <w:pPr>
        <w:pStyle w:val="NoSpacing"/>
      </w:pPr>
      <w:r w:rsidRPr="00544051">
        <w:t xml:space="preserve">        /// &lt;param name="axis"&gt;&lt;/param&gt;</w:t>
      </w:r>
    </w:p>
    <w:p w14:paraId="0DE22976" w14:textId="77777777" w:rsidR="00544051" w:rsidRPr="00544051" w:rsidRDefault="00544051" w:rsidP="00544051">
      <w:pPr>
        <w:pStyle w:val="NoSpacing"/>
      </w:pPr>
      <w:r w:rsidRPr="00544051">
        <w:t xml:space="preserve">        /// &lt;param name="steps"&gt;&lt;/param&gt;</w:t>
      </w:r>
    </w:p>
    <w:p w14:paraId="385D4924" w14:textId="77777777" w:rsidR="00544051" w:rsidRPr="00544051" w:rsidRDefault="00544051" w:rsidP="00544051">
      <w:pPr>
        <w:pStyle w:val="NoSpacing"/>
      </w:pPr>
      <w:r w:rsidRPr="00544051">
        <w:t xml:space="preserve">        /// &lt;returns&gt;&lt;/returns&gt;</w:t>
      </w:r>
    </w:p>
    <w:p w14:paraId="6DCBC989" w14:textId="77777777" w:rsidR="00544051" w:rsidRPr="00544051" w:rsidRDefault="00544051" w:rsidP="00544051">
      <w:pPr>
        <w:pStyle w:val="NoSpacing"/>
      </w:pPr>
      <w:r w:rsidRPr="00544051">
        <w:t xml:space="preserve">        </w:t>
      </w:r>
      <w:r w:rsidRPr="00BA02BB">
        <w:rPr>
          <w:color w:val="C00000"/>
        </w:rPr>
        <w:t>double GetStepToAngle(int axis, long steps);</w:t>
      </w:r>
    </w:p>
    <w:p w14:paraId="3DFF7658" w14:textId="77777777" w:rsidR="00544051" w:rsidRPr="00544051" w:rsidRDefault="00544051" w:rsidP="00544051">
      <w:pPr>
        <w:pStyle w:val="NoSpacing"/>
      </w:pPr>
      <w:r w:rsidRPr="00544051">
        <w:t xml:space="preserve">        /// &lt;summary&gt;</w:t>
      </w:r>
    </w:p>
    <w:p w14:paraId="0C6BE544" w14:textId="77777777" w:rsidR="00544051" w:rsidRPr="00544051" w:rsidRDefault="00544051" w:rsidP="00544051">
      <w:pPr>
        <w:pStyle w:val="NoSpacing"/>
      </w:pPr>
      <w:r w:rsidRPr="00544051">
        <w:t xml:space="preserve">        /// a Steps per revolution</w:t>
      </w:r>
    </w:p>
    <w:p w14:paraId="22470645" w14:textId="77777777" w:rsidR="00544051" w:rsidRPr="00544051" w:rsidRDefault="00544051" w:rsidP="00544051">
      <w:pPr>
        <w:pStyle w:val="NoSpacing"/>
      </w:pPr>
      <w:r w:rsidRPr="00544051">
        <w:t xml:space="preserve">        /// &lt;/summary&gt;</w:t>
      </w:r>
    </w:p>
    <w:p w14:paraId="19C8511F" w14:textId="77777777" w:rsidR="00544051" w:rsidRPr="00544051" w:rsidRDefault="00544051" w:rsidP="00544051">
      <w:pPr>
        <w:pStyle w:val="NoSpacing"/>
      </w:pPr>
      <w:r w:rsidRPr="00544051">
        <w:t xml:space="preserve">        /// &lt;param name="axis"&gt;axis number 1 or 2&lt;/param&gt;</w:t>
      </w:r>
    </w:p>
    <w:p w14:paraId="34DCD3C0" w14:textId="77777777" w:rsidR="00544051" w:rsidRPr="00544051" w:rsidRDefault="00544051" w:rsidP="00544051">
      <w:pPr>
        <w:pStyle w:val="NoSpacing"/>
      </w:pPr>
      <w:r w:rsidRPr="00544051">
        <w:t xml:space="preserve">        /// &lt;returns&gt;Step Count&lt;/returns&gt;</w:t>
      </w:r>
    </w:p>
    <w:p w14:paraId="16B43D27" w14:textId="77777777" w:rsidR="00544051" w:rsidRPr="00544051" w:rsidRDefault="00544051" w:rsidP="00544051">
      <w:pPr>
        <w:pStyle w:val="NoSpacing"/>
      </w:pPr>
      <w:r w:rsidRPr="00544051">
        <w:t xml:space="preserve">        </w:t>
      </w:r>
      <w:r w:rsidRPr="00BA02BB">
        <w:rPr>
          <w:color w:val="C00000"/>
        </w:rPr>
        <w:t>long GetStepsPerRevolution(int axis);</w:t>
      </w:r>
    </w:p>
    <w:p w14:paraId="1B9AB0D3" w14:textId="77777777" w:rsidR="00544051" w:rsidRPr="00544051" w:rsidRDefault="00544051" w:rsidP="00544051">
      <w:pPr>
        <w:pStyle w:val="NoSpacing"/>
      </w:pPr>
      <w:r w:rsidRPr="00544051">
        <w:t xml:space="preserve">        /// &lt;summary&gt;</w:t>
      </w:r>
    </w:p>
    <w:p w14:paraId="187E5636" w14:textId="77777777" w:rsidR="00544051" w:rsidRPr="00544051" w:rsidRDefault="00544051" w:rsidP="00544051">
      <w:pPr>
        <w:pStyle w:val="NoSpacing"/>
      </w:pPr>
      <w:r w:rsidRPr="00544051">
        <w:t xml:space="preserve">        /// b Frequency of stepping timer</w:t>
      </w:r>
    </w:p>
    <w:p w14:paraId="41BE1B00" w14:textId="77777777" w:rsidR="00544051" w:rsidRPr="00544051" w:rsidRDefault="00544051" w:rsidP="00544051">
      <w:pPr>
        <w:pStyle w:val="NoSpacing"/>
      </w:pPr>
      <w:r w:rsidRPr="00544051">
        <w:t xml:space="preserve">        /// &lt;/summary&gt;</w:t>
      </w:r>
    </w:p>
    <w:p w14:paraId="351EB07C" w14:textId="77777777" w:rsidR="00544051" w:rsidRPr="00544051" w:rsidRDefault="00544051" w:rsidP="00544051">
      <w:pPr>
        <w:pStyle w:val="NoSpacing"/>
      </w:pPr>
      <w:r w:rsidRPr="00544051">
        <w:t xml:space="preserve">        /// &lt;param name="axis"&gt;axis number 1 or 2&lt;/param&gt;</w:t>
      </w:r>
    </w:p>
    <w:p w14:paraId="75654495" w14:textId="77777777" w:rsidR="00544051" w:rsidRPr="00544051" w:rsidRDefault="00544051" w:rsidP="00544051">
      <w:pPr>
        <w:pStyle w:val="NoSpacing"/>
      </w:pPr>
      <w:r w:rsidRPr="00544051">
        <w:t xml:space="preserve">        /// &lt;returns&gt;Frequency of stepping timer&lt;/returns&gt;</w:t>
      </w:r>
    </w:p>
    <w:p w14:paraId="49050988" w14:textId="77777777" w:rsidR="00544051" w:rsidRPr="00544051" w:rsidRDefault="00544051" w:rsidP="00544051">
      <w:pPr>
        <w:pStyle w:val="NoSpacing"/>
      </w:pPr>
      <w:r w:rsidRPr="00544051">
        <w:t xml:space="preserve">        </w:t>
      </w:r>
      <w:r w:rsidRPr="00BA02BB">
        <w:rPr>
          <w:color w:val="C00000"/>
        </w:rPr>
        <w:t>long GetStepTimeFreq(int axis);</w:t>
      </w:r>
    </w:p>
    <w:p w14:paraId="614B748E" w14:textId="77777777" w:rsidR="00544051" w:rsidRPr="00544051" w:rsidRDefault="00544051" w:rsidP="00544051">
      <w:pPr>
        <w:pStyle w:val="NoSpacing"/>
      </w:pPr>
      <w:r w:rsidRPr="00544051">
        <w:t xml:space="preserve">        /// &lt;summary&gt;</w:t>
      </w:r>
    </w:p>
    <w:p w14:paraId="26C356BC" w14:textId="77777777" w:rsidR="00544051" w:rsidRPr="00544051" w:rsidRDefault="00544051" w:rsidP="00544051">
      <w:pPr>
        <w:pStyle w:val="NoSpacing"/>
      </w:pPr>
      <w:r w:rsidRPr="00544051">
        <w:t xml:space="preserve">        /// The current Declination guide rate </w:t>
      </w:r>
    </w:p>
    <w:p w14:paraId="2EE33A66" w14:textId="77777777" w:rsidR="00544051" w:rsidRPr="00544051" w:rsidRDefault="00544051" w:rsidP="00544051">
      <w:pPr>
        <w:pStyle w:val="NoSpacing"/>
      </w:pPr>
      <w:r w:rsidRPr="00544051">
        <w:lastRenderedPageBreak/>
        <w:t xml:space="preserve">        /// &lt;/summary&gt;</w:t>
      </w:r>
    </w:p>
    <w:p w14:paraId="5E441533" w14:textId="77777777" w:rsidR="00544051" w:rsidRPr="00544051" w:rsidRDefault="00544051" w:rsidP="00544051">
      <w:pPr>
        <w:pStyle w:val="NoSpacing"/>
      </w:pPr>
      <w:r w:rsidRPr="00544051">
        <w:t xml:space="preserve">        </w:t>
      </w:r>
      <w:r w:rsidRPr="00BA02BB">
        <w:rPr>
          <w:color w:val="C00000"/>
        </w:rPr>
        <w:t>double GuideRateDeclination { get; set; }</w:t>
      </w:r>
    </w:p>
    <w:p w14:paraId="74EE1D91" w14:textId="77777777" w:rsidR="00544051" w:rsidRPr="00544051" w:rsidRDefault="00544051" w:rsidP="00544051">
      <w:pPr>
        <w:pStyle w:val="NoSpacing"/>
      </w:pPr>
      <w:r w:rsidRPr="00544051">
        <w:t xml:space="preserve">        /// &lt;summary&gt;</w:t>
      </w:r>
    </w:p>
    <w:p w14:paraId="6DF12DEC" w14:textId="77777777" w:rsidR="00544051" w:rsidRPr="00544051" w:rsidRDefault="00544051" w:rsidP="00544051">
      <w:pPr>
        <w:pStyle w:val="NoSpacing"/>
      </w:pPr>
      <w:r w:rsidRPr="00544051">
        <w:t xml:space="preserve">        /// The current Right Ascension guide rate </w:t>
      </w:r>
    </w:p>
    <w:p w14:paraId="587BA674" w14:textId="77777777" w:rsidR="00544051" w:rsidRPr="00544051" w:rsidRDefault="00544051" w:rsidP="00544051">
      <w:pPr>
        <w:pStyle w:val="NoSpacing"/>
      </w:pPr>
      <w:r w:rsidRPr="00544051">
        <w:t xml:space="preserve">        /// &lt;/summary&gt;</w:t>
      </w:r>
    </w:p>
    <w:p w14:paraId="1AAD8363" w14:textId="77777777" w:rsidR="00544051" w:rsidRPr="00544051" w:rsidRDefault="00544051" w:rsidP="00544051">
      <w:pPr>
        <w:pStyle w:val="NoSpacing"/>
      </w:pPr>
      <w:r w:rsidRPr="00544051">
        <w:t xml:space="preserve">        </w:t>
      </w:r>
      <w:r w:rsidRPr="00BA02BB">
        <w:rPr>
          <w:color w:val="C00000"/>
        </w:rPr>
        <w:t>double GuideRateRightAscension { get; set; }</w:t>
      </w:r>
    </w:p>
    <w:p w14:paraId="0D963F3D" w14:textId="77777777" w:rsidR="00544051" w:rsidRPr="00544051" w:rsidRDefault="00544051" w:rsidP="00544051">
      <w:pPr>
        <w:pStyle w:val="NoSpacing"/>
      </w:pPr>
      <w:r w:rsidRPr="00544051">
        <w:t xml:space="preserve">        /// &lt;summary&gt;</w:t>
      </w:r>
    </w:p>
    <w:p w14:paraId="5804CB92" w14:textId="77777777" w:rsidR="00544051" w:rsidRPr="00544051" w:rsidRDefault="00544051" w:rsidP="00544051">
      <w:pPr>
        <w:pStyle w:val="NoSpacing"/>
      </w:pPr>
      <w:r w:rsidRPr="00544051">
        <w:t xml:space="preserve">        /// F Initialize both Axes</w:t>
      </w:r>
    </w:p>
    <w:p w14:paraId="4B0273A9" w14:textId="77777777" w:rsidR="00544051" w:rsidRPr="00544051" w:rsidRDefault="00544051" w:rsidP="00544051">
      <w:pPr>
        <w:pStyle w:val="NoSpacing"/>
      </w:pPr>
      <w:r w:rsidRPr="00544051">
        <w:t xml:space="preserve">        /// &lt;/summary&gt;</w:t>
      </w:r>
    </w:p>
    <w:p w14:paraId="381BE925" w14:textId="77777777" w:rsidR="00544051" w:rsidRPr="00544051" w:rsidRDefault="00544051" w:rsidP="00544051">
      <w:pPr>
        <w:pStyle w:val="NoSpacing"/>
      </w:pPr>
      <w:r w:rsidRPr="00544051">
        <w:t xml:space="preserve">        </w:t>
      </w:r>
      <w:r w:rsidRPr="00BA02BB">
        <w:rPr>
          <w:color w:val="C00000"/>
        </w:rPr>
        <w:t>void InitializeAxes();</w:t>
      </w:r>
    </w:p>
    <w:p w14:paraId="21CC069C" w14:textId="77777777" w:rsidR="00544051" w:rsidRPr="00544051" w:rsidRDefault="00544051" w:rsidP="00544051">
      <w:pPr>
        <w:pStyle w:val="NoSpacing"/>
      </w:pPr>
      <w:r w:rsidRPr="00544051">
        <w:t xml:space="preserve">        /// &lt;summary&gt;</w:t>
      </w:r>
    </w:p>
    <w:p w14:paraId="2B26642B" w14:textId="77777777" w:rsidR="00544051" w:rsidRPr="00544051" w:rsidRDefault="00544051" w:rsidP="00544051">
      <w:pPr>
        <w:pStyle w:val="NoSpacing"/>
      </w:pPr>
      <w:r w:rsidRPr="00544051">
        <w:t xml:space="preserve">        /// Is the autohome process running</w:t>
      </w:r>
    </w:p>
    <w:p w14:paraId="7ADD82C2" w14:textId="77777777" w:rsidR="00544051" w:rsidRPr="00544051" w:rsidRDefault="00544051" w:rsidP="00544051">
      <w:pPr>
        <w:pStyle w:val="NoSpacing"/>
      </w:pPr>
      <w:r w:rsidRPr="00544051">
        <w:t xml:space="preserve">        /// &lt;/summary&gt;</w:t>
      </w:r>
    </w:p>
    <w:p w14:paraId="1EEE5513" w14:textId="77777777" w:rsidR="00544051" w:rsidRPr="00544051" w:rsidRDefault="00544051" w:rsidP="00544051">
      <w:pPr>
        <w:pStyle w:val="NoSpacing"/>
      </w:pPr>
      <w:r w:rsidRPr="00544051">
        <w:t xml:space="preserve">        </w:t>
      </w:r>
      <w:r w:rsidRPr="00BA02BB">
        <w:rPr>
          <w:color w:val="C00000"/>
        </w:rPr>
        <w:t>bool IsAutoHomeRunning { get; }</w:t>
      </w:r>
    </w:p>
    <w:p w14:paraId="38427279" w14:textId="77777777" w:rsidR="00544051" w:rsidRPr="00544051" w:rsidRDefault="00544051" w:rsidP="00544051">
      <w:pPr>
        <w:pStyle w:val="NoSpacing"/>
      </w:pPr>
      <w:r w:rsidRPr="00544051">
        <w:t xml:space="preserve">        /// &lt;summary&gt;</w:t>
      </w:r>
    </w:p>
    <w:p w14:paraId="682E6B1D" w14:textId="77777777" w:rsidR="00544051" w:rsidRPr="00544051" w:rsidRDefault="00544051" w:rsidP="00544051">
      <w:pPr>
        <w:pStyle w:val="NoSpacing"/>
      </w:pPr>
      <w:r w:rsidRPr="00544051">
        <w:t xml:space="preserve">        /// Is mount in a connected serial state</w:t>
      </w:r>
    </w:p>
    <w:p w14:paraId="57D02B99" w14:textId="77777777" w:rsidR="00544051" w:rsidRPr="00544051" w:rsidRDefault="00544051" w:rsidP="00544051">
      <w:pPr>
        <w:pStyle w:val="NoSpacing"/>
      </w:pPr>
      <w:r w:rsidRPr="00544051">
        <w:t xml:space="preserve">        /// &lt;/summary&gt;</w:t>
      </w:r>
    </w:p>
    <w:p w14:paraId="68257448" w14:textId="77777777" w:rsidR="00544051" w:rsidRPr="00544051" w:rsidRDefault="00544051" w:rsidP="00544051">
      <w:pPr>
        <w:pStyle w:val="NoSpacing"/>
      </w:pPr>
      <w:r w:rsidRPr="00544051">
        <w:t xml:space="preserve">        </w:t>
      </w:r>
      <w:r w:rsidRPr="00BA02BB">
        <w:rPr>
          <w:color w:val="C00000"/>
        </w:rPr>
        <w:t>bool IsConnected { get; }</w:t>
      </w:r>
    </w:p>
    <w:p w14:paraId="7FEAD6FA" w14:textId="77777777" w:rsidR="00544051" w:rsidRPr="00544051" w:rsidRDefault="00544051" w:rsidP="00544051">
      <w:pPr>
        <w:pStyle w:val="NoSpacing"/>
      </w:pPr>
      <w:r w:rsidRPr="00544051">
        <w:t xml:space="preserve">        /// &lt;summary&gt;</w:t>
      </w:r>
    </w:p>
    <w:p w14:paraId="6F463971" w14:textId="77777777" w:rsidR="00544051" w:rsidRPr="00544051" w:rsidRDefault="00544051" w:rsidP="00544051">
      <w:pPr>
        <w:pStyle w:val="NoSpacing"/>
      </w:pPr>
      <w:r w:rsidRPr="00544051">
        <w:t xml:space="preserve">        /// Starts or Stops mount and connection</w:t>
      </w:r>
    </w:p>
    <w:p w14:paraId="7416915E" w14:textId="77777777" w:rsidR="00544051" w:rsidRPr="00544051" w:rsidRDefault="00544051" w:rsidP="00544051">
      <w:pPr>
        <w:pStyle w:val="NoSpacing"/>
      </w:pPr>
      <w:r w:rsidRPr="00544051">
        <w:t xml:space="preserve">        /// &lt;/summary&gt;</w:t>
      </w:r>
    </w:p>
    <w:p w14:paraId="20D3C3F4" w14:textId="77777777" w:rsidR="00544051" w:rsidRPr="00544051" w:rsidRDefault="00544051" w:rsidP="00544051">
      <w:pPr>
        <w:pStyle w:val="NoSpacing"/>
      </w:pPr>
      <w:r w:rsidRPr="00544051">
        <w:t xml:space="preserve">        </w:t>
      </w:r>
      <w:r w:rsidRPr="00BA02BB">
        <w:rPr>
          <w:color w:val="C00000"/>
        </w:rPr>
        <w:t>bool IsMountRunning { get; set; }</w:t>
      </w:r>
    </w:p>
    <w:p w14:paraId="77112468" w14:textId="77777777" w:rsidR="00544051" w:rsidRPr="00544051" w:rsidRDefault="00544051" w:rsidP="00544051">
      <w:pPr>
        <w:pStyle w:val="NoSpacing"/>
      </w:pPr>
      <w:r w:rsidRPr="00544051">
        <w:t xml:space="preserve">        /// &lt;summary&gt;</w:t>
      </w:r>
    </w:p>
    <w:p w14:paraId="67AE8F88" w14:textId="77777777" w:rsidR="00544051" w:rsidRPr="00544051" w:rsidRDefault="00544051" w:rsidP="00544051">
      <w:pPr>
        <w:pStyle w:val="NoSpacing"/>
      </w:pPr>
      <w:r w:rsidRPr="00544051">
        <w:t xml:space="preserve">        /// Is mount parked</w:t>
      </w:r>
    </w:p>
    <w:p w14:paraId="2EC54806" w14:textId="77777777" w:rsidR="00544051" w:rsidRPr="00544051" w:rsidRDefault="00544051" w:rsidP="00544051">
      <w:pPr>
        <w:pStyle w:val="NoSpacing"/>
      </w:pPr>
      <w:r w:rsidRPr="00544051">
        <w:t xml:space="preserve">        /// &lt;/summary&gt;</w:t>
      </w:r>
    </w:p>
    <w:p w14:paraId="6168CC12" w14:textId="77777777" w:rsidR="00544051" w:rsidRPr="00BA02BB" w:rsidRDefault="00544051" w:rsidP="00544051">
      <w:pPr>
        <w:pStyle w:val="NoSpacing"/>
        <w:rPr>
          <w:color w:val="C00000"/>
        </w:rPr>
      </w:pPr>
      <w:r w:rsidRPr="00544051">
        <w:t xml:space="preserve">        </w:t>
      </w:r>
      <w:r w:rsidRPr="00BA02BB">
        <w:rPr>
          <w:color w:val="C00000"/>
        </w:rPr>
        <w:t>bool IsParked { get; }</w:t>
      </w:r>
    </w:p>
    <w:p w14:paraId="0C69A9BB" w14:textId="77777777" w:rsidR="00544051" w:rsidRPr="00544051" w:rsidRDefault="00544051" w:rsidP="00544051">
      <w:pPr>
        <w:pStyle w:val="NoSpacing"/>
      </w:pPr>
      <w:r w:rsidRPr="00544051">
        <w:t xml:space="preserve">        /// &lt;summary&gt;</w:t>
      </w:r>
    </w:p>
    <w:p w14:paraId="4CA12095" w14:textId="77777777" w:rsidR="00544051" w:rsidRPr="00544051" w:rsidRDefault="00544051" w:rsidP="00544051">
      <w:pPr>
        <w:pStyle w:val="NoSpacing"/>
      </w:pPr>
      <w:r w:rsidRPr="00544051">
        <w:t xml:space="preserve">        /// q Is the mount collecting PPEC data</w:t>
      </w:r>
    </w:p>
    <w:p w14:paraId="5C6BD011" w14:textId="77777777" w:rsidR="00544051" w:rsidRPr="00544051" w:rsidRDefault="00544051" w:rsidP="00544051">
      <w:pPr>
        <w:pStyle w:val="NoSpacing"/>
      </w:pPr>
      <w:r w:rsidRPr="00544051">
        <w:t xml:space="preserve">        /// &lt;/summary&gt;</w:t>
      </w:r>
    </w:p>
    <w:p w14:paraId="2F19F125" w14:textId="77777777" w:rsidR="00544051" w:rsidRPr="00544051" w:rsidRDefault="00544051" w:rsidP="00544051">
      <w:pPr>
        <w:pStyle w:val="NoSpacing"/>
      </w:pPr>
      <w:r w:rsidRPr="00544051">
        <w:t xml:space="preserve">        </w:t>
      </w:r>
      <w:r w:rsidRPr="00BA02BB">
        <w:rPr>
          <w:color w:val="C00000"/>
        </w:rPr>
        <w:t>bool IsPpecInTrainingOn { get; }</w:t>
      </w:r>
    </w:p>
    <w:p w14:paraId="1144F189" w14:textId="77777777" w:rsidR="00544051" w:rsidRPr="00544051" w:rsidRDefault="00544051" w:rsidP="00544051">
      <w:pPr>
        <w:pStyle w:val="NoSpacing"/>
      </w:pPr>
      <w:r w:rsidRPr="00544051">
        <w:t xml:space="preserve">        /// &lt;summary&gt;</w:t>
      </w:r>
    </w:p>
    <w:p w14:paraId="1CF2C720" w14:textId="77777777" w:rsidR="00544051" w:rsidRPr="00544051" w:rsidRDefault="00544051" w:rsidP="00544051">
      <w:pPr>
        <w:pStyle w:val="NoSpacing"/>
      </w:pPr>
      <w:r w:rsidRPr="00544051">
        <w:t xml:space="preserve">        /// q Does the mount have PPEC turned on</w:t>
      </w:r>
    </w:p>
    <w:p w14:paraId="28CDCC80" w14:textId="77777777" w:rsidR="00544051" w:rsidRPr="00544051" w:rsidRDefault="00544051" w:rsidP="00544051">
      <w:pPr>
        <w:pStyle w:val="NoSpacing"/>
      </w:pPr>
      <w:r w:rsidRPr="00544051">
        <w:t xml:space="preserve">        /// &lt;/summary&gt;</w:t>
      </w:r>
    </w:p>
    <w:p w14:paraId="7A2B14FA" w14:textId="77777777" w:rsidR="00544051" w:rsidRPr="00BA02BB" w:rsidRDefault="00544051" w:rsidP="00544051">
      <w:pPr>
        <w:pStyle w:val="NoSpacing"/>
        <w:rPr>
          <w:color w:val="C00000"/>
        </w:rPr>
      </w:pPr>
      <w:r w:rsidRPr="00544051">
        <w:t xml:space="preserve">        </w:t>
      </w:r>
      <w:r w:rsidRPr="00BA02BB">
        <w:rPr>
          <w:color w:val="C00000"/>
        </w:rPr>
        <w:t>bool IsPpecOn { get; }</w:t>
      </w:r>
    </w:p>
    <w:p w14:paraId="61D0A9CA" w14:textId="77777777" w:rsidR="00544051" w:rsidRPr="00544051" w:rsidRDefault="00544051" w:rsidP="00544051">
      <w:pPr>
        <w:pStyle w:val="NoSpacing"/>
      </w:pPr>
      <w:r w:rsidRPr="00544051">
        <w:t xml:space="preserve">        /// &lt;summary&gt;</w:t>
      </w:r>
    </w:p>
    <w:p w14:paraId="1D0E84AD" w14:textId="77777777" w:rsidR="00544051" w:rsidRPr="00544051" w:rsidRDefault="00544051" w:rsidP="00544051">
      <w:pPr>
        <w:pStyle w:val="NoSpacing"/>
      </w:pPr>
      <w:r w:rsidRPr="00544051">
        <w:t xml:space="preserve">        /// j Is axis at full stop</w:t>
      </w:r>
    </w:p>
    <w:p w14:paraId="51048F9A" w14:textId="77777777" w:rsidR="00544051" w:rsidRPr="00544051" w:rsidRDefault="00544051" w:rsidP="00544051">
      <w:pPr>
        <w:pStyle w:val="NoSpacing"/>
      </w:pPr>
      <w:r w:rsidRPr="00544051">
        <w:t xml:space="preserve">        /// &lt;/summary&gt;</w:t>
      </w:r>
    </w:p>
    <w:p w14:paraId="3705EDF9" w14:textId="77777777" w:rsidR="00544051" w:rsidRPr="00544051" w:rsidRDefault="00544051" w:rsidP="00544051">
      <w:pPr>
        <w:pStyle w:val="NoSpacing"/>
      </w:pPr>
      <w:r w:rsidRPr="00544051">
        <w:t xml:space="preserve">        /// &lt;param name="axis"&gt;axis number 1 or 2&lt;/param&gt;</w:t>
      </w:r>
    </w:p>
    <w:p w14:paraId="798739ED" w14:textId="77777777" w:rsidR="00544051" w:rsidRPr="00544051" w:rsidRDefault="00544051" w:rsidP="00544051">
      <w:pPr>
        <w:pStyle w:val="NoSpacing"/>
      </w:pPr>
      <w:r w:rsidRPr="00544051">
        <w:t xml:space="preserve">        /// &lt;returns&gt;&lt;/returns&gt;</w:t>
      </w:r>
    </w:p>
    <w:p w14:paraId="53C63C72" w14:textId="77777777" w:rsidR="00544051" w:rsidRPr="00544051" w:rsidRDefault="00544051" w:rsidP="00544051">
      <w:pPr>
        <w:pStyle w:val="NoSpacing"/>
      </w:pPr>
      <w:r w:rsidRPr="00544051">
        <w:t xml:space="preserve">        </w:t>
      </w:r>
      <w:r w:rsidRPr="00BA02BB">
        <w:rPr>
          <w:color w:val="C00000"/>
        </w:rPr>
        <w:t>bool IsFullStop(int axis);</w:t>
      </w:r>
    </w:p>
    <w:p w14:paraId="7709CB49" w14:textId="77777777" w:rsidR="00544051" w:rsidRPr="00544051" w:rsidRDefault="00544051" w:rsidP="00544051">
      <w:pPr>
        <w:pStyle w:val="NoSpacing"/>
      </w:pPr>
      <w:r w:rsidRPr="00544051">
        <w:t xml:space="preserve">        /// &lt;summary&gt;</w:t>
      </w:r>
    </w:p>
    <w:p w14:paraId="4DC8A29C" w14:textId="77777777" w:rsidR="00544051" w:rsidRPr="00544051" w:rsidRDefault="00544051" w:rsidP="00544051">
      <w:pPr>
        <w:pStyle w:val="NoSpacing"/>
      </w:pPr>
      <w:r w:rsidRPr="00544051">
        <w:t xml:space="preserve">        /// j Is axis in highspeed mode</w:t>
      </w:r>
    </w:p>
    <w:p w14:paraId="25131483" w14:textId="77777777" w:rsidR="00544051" w:rsidRPr="00544051" w:rsidRDefault="00544051" w:rsidP="00544051">
      <w:pPr>
        <w:pStyle w:val="NoSpacing"/>
      </w:pPr>
      <w:r w:rsidRPr="00544051">
        <w:t xml:space="preserve">        /// &lt;/summary&gt;</w:t>
      </w:r>
    </w:p>
    <w:p w14:paraId="6806B742" w14:textId="77777777" w:rsidR="00544051" w:rsidRPr="00544051" w:rsidRDefault="00544051" w:rsidP="00544051">
      <w:pPr>
        <w:pStyle w:val="NoSpacing"/>
      </w:pPr>
      <w:r w:rsidRPr="00544051">
        <w:t xml:space="preserve">        /// &lt;param name="axis"&gt;axis number 1 or 2&lt;/param&gt;</w:t>
      </w:r>
    </w:p>
    <w:p w14:paraId="64B15EBA" w14:textId="77777777" w:rsidR="00544051" w:rsidRPr="00544051" w:rsidRDefault="00544051" w:rsidP="00544051">
      <w:pPr>
        <w:pStyle w:val="NoSpacing"/>
      </w:pPr>
      <w:r w:rsidRPr="00544051">
        <w:lastRenderedPageBreak/>
        <w:t xml:space="preserve">        /// &lt;returns&gt;&lt;/returns&gt;</w:t>
      </w:r>
    </w:p>
    <w:p w14:paraId="038BFA2A" w14:textId="77777777" w:rsidR="00544051" w:rsidRPr="00544051" w:rsidRDefault="00544051" w:rsidP="00544051">
      <w:pPr>
        <w:pStyle w:val="NoSpacing"/>
      </w:pPr>
      <w:r w:rsidRPr="00544051">
        <w:t xml:space="preserve">        </w:t>
      </w:r>
      <w:r w:rsidRPr="00BA02BB">
        <w:rPr>
          <w:color w:val="C00000"/>
        </w:rPr>
        <w:t>bool IsHighSpeed(int axis);</w:t>
      </w:r>
    </w:p>
    <w:p w14:paraId="2C08C2A6" w14:textId="77777777" w:rsidR="00544051" w:rsidRPr="00544051" w:rsidRDefault="00544051" w:rsidP="00544051">
      <w:pPr>
        <w:pStyle w:val="NoSpacing"/>
      </w:pPr>
      <w:r w:rsidRPr="00544051">
        <w:t xml:space="preserve">        /// &lt;summary&gt;</w:t>
      </w:r>
    </w:p>
    <w:p w14:paraId="67202648" w14:textId="77777777" w:rsidR="00544051" w:rsidRPr="00544051" w:rsidRDefault="00544051" w:rsidP="00544051">
      <w:pPr>
        <w:pStyle w:val="NoSpacing"/>
      </w:pPr>
      <w:r w:rsidRPr="00544051">
        <w:t xml:space="preserve">        /// Is mount type set to SkyWatcher</w:t>
      </w:r>
    </w:p>
    <w:p w14:paraId="5769790A" w14:textId="77777777" w:rsidR="00544051" w:rsidRPr="00544051" w:rsidRDefault="00544051" w:rsidP="00544051">
      <w:pPr>
        <w:pStyle w:val="NoSpacing"/>
      </w:pPr>
      <w:r w:rsidRPr="00544051">
        <w:t xml:space="preserve">        /// &lt;/summary&gt;</w:t>
      </w:r>
    </w:p>
    <w:p w14:paraId="04554928" w14:textId="77777777" w:rsidR="00544051" w:rsidRPr="00544051" w:rsidRDefault="00544051" w:rsidP="00544051">
      <w:pPr>
        <w:pStyle w:val="NoSpacing"/>
      </w:pPr>
      <w:r w:rsidRPr="00544051">
        <w:t xml:space="preserve">        </w:t>
      </w:r>
      <w:r w:rsidRPr="00BA02BB">
        <w:rPr>
          <w:color w:val="C00000"/>
        </w:rPr>
        <w:t>bool IsServerSkyWatcher { get; }</w:t>
      </w:r>
    </w:p>
    <w:p w14:paraId="56E432CF" w14:textId="77777777" w:rsidR="00544051" w:rsidRPr="00544051" w:rsidRDefault="00544051" w:rsidP="00544051">
      <w:pPr>
        <w:pStyle w:val="NoSpacing"/>
      </w:pPr>
      <w:r w:rsidRPr="00544051">
        <w:t xml:space="preserve">        /// &lt;summary&gt;</w:t>
      </w:r>
    </w:p>
    <w:p w14:paraId="0B7E20A5" w14:textId="77777777" w:rsidR="00544051" w:rsidRPr="00544051" w:rsidRDefault="00544051" w:rsidP="00544051">
      <w:pPr>
        <w:pStyle w:val="NoSpacing"/>
      </w:pPr>
      <w:r w:rsidRPr="00544051">
        <w:t xml:space="preserve">        /// f Is axis slewing normal mode</w:t>
      </w:r>
    </w:p>
    <w:p w14:paraId="00B70D92" w14:textId="77777777" w:rsidR="00544051" w:rsidRPr="00544051" w:rsidRDefault="00544051" w:rsidP="00544051">
      <w:pPr>
        <w:pStyle w:val="NoSpacing"/>
      </w:pPr>
      <w:r w:rsidRPr="00544051">
        <w:t xml:space="preserve">        /// &lt;/summary&gt;</w:t>
      </w:r>
    </w:p>
    <w:p w14:paraId="0990534A" w14:textId="77777777" w:rsidR="00544051" w:rsidRPr="00544051" w:rsidRDefault="00544051" w:rsidP="00544051">
      <w:pPr>
        <w:pStyle w:val="NoSpacing"/>
      </w:pPr>
      <w:r w:rsidRPr="00544051">
        <w:t xml:space="preserve">        /// &lt;param name="axis"&gt;axis number 1 or 2&lt;/param&gt;</w:t>
      </w:r>
    </w:p>
    <w:p w14:paraId="00D7E8AC" w14:textId="77777777" w:rsidR="00544051" w:rsidRPr="00544051" w:rsidRDefault="00544051" w:rsidP="00544051">
      <w:pPr>
        <w:pStyle w:val="NoSpacing"/>
      </w:pPr>
      <w:r w:rsidRPr="00544051">
        <w:t xml:space="preserve">        /// &lt;returns&gt;&lt;/returns&gt;</w:t>
      </w:r>
    </w:p>
    <w:p w14:paraId="7605C298" w14:textId="77777777" w:rsidR="00544051" w:rsidRPr="00544051" w:rsidRDefault="00544051" w:rsidP="00544051">
      <w:pPr>
        <w:pStyle w:val="NoSpacing"/>
      </w:pPr>
      <w:r w:rsidRPr="00544051">
        <w:t xml:space="preserve">        </w:t>
      </w:r>
      <w:r w:rsidRPr="00BA02BB">
        <w:rPr>
          <w:color w:val="C00000"/>
        </w:rPr>
        <w:t>bool IsSlewing(int axis);</w:t>
      </w:r>
    </w:p>
    <w:p w14:paraId="56073AF1" w14:textId="77777777" w:rsidR="00544051" w:rsidRPr="00544051" w:rsidRDefault="00544051" w:rsidP="00544051">
      <w:pPr>
        <w:pStyle w:val="NoSpacing"/>
      </w:pPr>
      <w:r w:rsidRPr="00544051">
        <w:t xml:space="preserve">        /// &lt;summary&gt;</w:t>
      </w:r>
    </w:p>
    <w:p w14:paraId="6E6D0498" w14:textId="77777777" w:rsidR="00544051" w:rsidRPr="00544051" w:rsidRDefault="00544051" w:rsidP="00544051">
      <w:pPr>
        <w:pStyle w:val="NoSpacing"/>
      </w:pPr>
      <w:r w:rsidRPr="00544051">
        <w:t xml:space="preserve">        /// f Is axis slewing in a positive direction</w:t>
      </w:r>
    </w:p>
    <w:p w14:paraId="67561B46" w14:textId="77777777" w:rsidR="00544051" w:rsidRPr="00544051" w:rsidRDefault="00544051" w:rsidP="00544051">
      <w:pPr>
        <w:pStyle w:val="NoSpacing"/>
      </w:pPr>
      <w:r w:rsidRPr="00544051">
        <w:t xml:space="preserve">        /// &lt;/summary&gt;</w:t>
      </w:r>
    </w:p>
    <w:p w14:paraId="6D614789" w14:textId="77777777" w:rsidR="00544051" w:rsidRPr="00544051" w:rsidRDefault="00544051" w:rsidP="00544051">
      <w:pPr>
        <w:pStyle w:val="NoSpacing"/>
      </w:pPr>
      <w:r w:rsidRPr="00544051">
        <w:t xml:space="preserve">        /// &lt;param name="axis"&gt;axis number 1 or 2&lt;/param&gt;</w:t>
      </w:r>
    </w:p>
    <w:p w14:paraId="48023D51" w14:textId="77777777" w:rsidR="00544051" w:rsidRPr="00544051" w:rsidRDefault="00544051" w:rsidP="00544051">
      <w:pPr>
        <w:pStyle w:val="NoSpacing"/>
      </w:pPr>
      <w:r w:rsidRPr="00544051">
        <w:t xml:space="preserve">        /// &lt;returns&gt;&lt;/returns&gt;</w:t>
      </w:r>
    </w:p>
    <w:p w14:paraId="18F731A8" w14:textId="77777777" w:rsidR="00544051" w:rsidRPr="00544051" w:rsidRDefault="00544051" w:rsidP="00544051">
      <w:pPr>
        <w:pStyle w:val="NoSpacing"/>
      </w:pPr>
      <w:r w:rsidRPr="00544051">
        <w:t xml:space="preserve">        </w:t>
      </w:r>
      <w:r w:rsidRPr="00BA02BB">
        <w:rPr>
          <w:color w:val="C00000"/>
        </w:rPr>
        <w:t>bool IsSlewingFoward(int axis);</w:t>
      </w:r>
    </w:p>
    <w:p w14:paraId="5E38BCB7" w14:textId="77777777" w:rsidR="00544051" w:rsidRPr="00544051" w:rsidRDefault="00544051" w:rsidP="00544051">
      <w:pPr>
        <w:pStyle w:val="NoSpacing"/>
      </w:pPr>
      <w:r w:rsidRPr="00544051">
        <w:t xml:space="preserve">        /// &lt;summary&gt;</w:t>
      </w:r>
    </w:p>
    <w:p w14:paraId="41ACABA5" w14:textId="77777777" w:rsidR="00544051" w:rsidRPr="00544051" w:rsidRDefault="00544051" w:rsidP="00544051">
      <w:pPr>
        <w:pStyle w:val="NoSpacing"/>
      </w:pPr>
      <w:r w:rsidRPr="00544051">
        <w:t xml:space="preserve">        /// f Is axis slewing in goto mode</w:t>
      </w:r>
    </w:p>
    <w:p w14:paraId="1841B9C0" w14:textId="77777777" w:rsidR="00544051" w:rsidRPr="00544051" w:rsidRDefault="00544051" w:rsidP="00544051">
      <w:pPr>
        <w:pStyle w:val="NoSpacing"/>
      </w:pPr>
      <w:r w:rsidRPr="00544051">
        <w:t xml:space="preserve">        /// &lt;/summary&gt;</w:t>
      </w:r>
    </w:p>
    <w:p w14:paraId="2C7FC84D" w14:textId="77777777" w:rsidR="00544051" w:rsidRPr="00544051" w:rsidRDefault="00544051" w:rsidP="00544051">
      <w:pPr>
        <w:pStyle w:val="NoSpacing"/>
      </w:pPr>
      <w:r w:rsidRPr="00544051">
        <w:t xml:space="preserve">        /// &lt;param name="axis"&gt;axis number 1 or 2&lt;/param&gt;</w:t>
      </w:r>
    </w:p>
    <w:p w14:paraId="3D340BBD" w14:textId="77777777" w:rsidR="00544051" w:rsidRPr="00544051" w:rsidRDefault="00544051" w:rsidP="00544051">
      <w:pPr>
        <w:pStyle w:val="NoSpacing"/>
      </w:pPr>
      <w:r w:rsidRPr="00544051">
        <w:t xml:space="preserve">        /// &lt;returns&gt;&lt;/returns&gt;</w:t>
      </w:r>
    </w:p>
    <w:p w14:paraId="10B31C5E" w14:textId="77777777" w:rsidR="00544051" w:rsidRPr="00544051" w:rsidRDefault="00544051" w:rsidP="00544051">
      <w:pPr>
        <w:pStyle w:val="NoSpacing"/>
      </w:pPr>
      <w:r w:rsidRPr="00544051">
        <w:t xml:space="preserve">        </w:t>
      </w:r>
      <w:r w:rsidRPr="00BA02BB">
        <w:rPr>
          <w:color w:val="C00000"/>
        </w:rPr>
        <w:t>bool IsSlewingTo(int axis);</w:t>
      </w:r>
    </w:p>
    <w:p w14:paraId="4253F94C" w14:textId="77777777" w:rsidR="00544051" w:rsidRPr="00544051" w:rsidRDefault="00544051" w:rsidP="00544051">
      <w:pPr>
        <w:pStyle w:val="NoSpacing"/>
      </w:pPr>
      <w:r w:rsidRPr="00544051">
        <w:t xml:space="preserve">        /// &lt;summary&gt;</w:t>
      </w:r>
    </w:p>
    <w:p w14:paraId="2A8FA676" w14:textId="77777777" w:rsidR="00544051" w:rsidRPr="00544051" w:rsidRDefault="00544051" w:rsidP="00544051">
      <w:pPr>
        <w:pStyle w:val="NoSpacing"/>
      </w:pPr>
      <w:r w:rsidRPr="00544051">
        <w:t xml:space="preserve">        /// Last known error from the AutoHome Process</w:t>
      </w:r>
    </w:p>
    <w:p w14:paraId="63F1CC24" w14:textId="77777777" w:rsidR="00544051" w:rsidRPr="00544051" w:rsidRDefault="00544051" w:rsidP="00544051">
      <w:pPr>
        <w:pStyle w:val="NoSpacing"/>
      </w:pPr>
      <w:r w:rsidRPr="00544051">
        <w:t xml:space="preserve">        /// &lt;/summary&gt;</w:t>
      </w:r>
    </w:p>
    <w:p w14:paraId="4E3161A9" w14:textId="77777777" w:rsidR="00544051" w:rsidRPr="00544051" w:rsidRDefault="00544051" w:rsidP="00544051">
      <w:pPr>
        <w:pStyle w:val="NoSpacing"/>
      </w:pPr>
      <w:r w:rsidRPr="00544051">
        <w:t xml:space="preserve">        </w:t>
      </w:r>
      <w:r w:rsidRPr="00BA02BB">
        <w:rPr>
          <w:color w:val="C00000"/>
        </w:rPr>
        <w:t>string LastAutoHomeError { get; }</w:t>
      </w:r>
    </w:p>
    <w:p w14:paraId="577C6F67" w14:textId="77777777" w:rsidR="00544051" w:rsidRPr="00544051" w:rsidRDefault="00544051" w:rsidP="00544051">
      <w:pPr>
        <w:pStyle w:val="NoSpacing"/>
      </w:pPr>
      <w:r w:rsidRPr="00544051">
        <w:t xml:space="preserve">        /// &lt;summary&gt;</w:t>
      </w:r>
    </w:p>
    <w:p w14:paraId="5BCAA88B" w14:textId="77777777" w:rsidR="00544051" w:rsidRPr="00544051" w:rsidRDefault="00544051" w:rsidP="00544051">
      <w:pPr>
        <w:pStyle w:val="NoSpacing"/>
      </w:pPr>
      <w:r w:rsidRPr="00544051">
        <w:t xml:space="preserve">        /// e Identify type of mount</w:t>
      </w:r>
    </w:p>
    <w:p w14:paraId="08B0CC71" w14:textId="77777777" w:rsidR="00544051" w:rsidRPr="00544051" w:rsidRDefault="00544051" w:rsidP="00544051">
      <w:pPr>
        <w:pStyle w:val="NoSpacing"/>
      </w:pPr>
      <w:r w:rsidRPr="00544051">
        <w:t xml:space="preserve">        /// &lt;/summary&gt;</w:t>
      </w:r>
    </w:p>
    <w:p w14:paraId="019FCCC4" w14:textId="77777777" w:rsidR="00544051" w:rsidRPr="00544051" w:rsidRDefault="00544051" w:rsidP="00544051">
      <w:pPr>
        <w:pStyle w:val="NoSpacing"/>
      </w:pPr>
      <w:r w:rsidRPr="00544051">
        <w:t xml:space="preserve">        </w:t>
      </w:r>
      <w:r w:rsidRPr="00BA02BB">
        <w:rPr>
          <w:color w:val="C00000"/>
        </w:rPr>
        <w:t>bool MountType { get; }</w:t>
      </w:r>
    </w:p>
    <w:p w14:paraId="6A7F3A24" w14:textId="77777777" w:rsidR="00544051" w:rsidRPr="00544051" w:rsidRDefault="00544051" w:rsidP="00544051">
      <w:pPr>
        <w:pStyle w:val="NoSpacing"/>
      </w:pPr>
      <w:r w:rsidRPr="00544051">
        <w:t xml:space="preserve">        /// &lt;summary&gt;</w:t>
      </w:r>
    </w:p>
    <w:p w14:paraId="2DE66719" w14:textId="77777777" w:rsidR="00544051" w:rsidRPr="00544051" w:rsidRDefault="00544051" w:rsidP="00544051">
      <w:pPr>
        <w:pStyle w:val="NoSpacing"/>
      </w:pPr>
      <w:r w:rsidRPr="00544051">
        <w:t xml:space="preserve">        /// e Identify board version</w:t>
      </w:r>
    </w:p>
    <w:p w14:paraId="7B0DFE39" w14:textId="77777777" w:rsidR="00544051" w:rsidRPr="00544051" w:rsidRDefault="00544051" w:rsidP="00544051">
      <w:pPr>
        <w:pStyle w:val="NoSpacing"/>
      </w:pPr>
      <w:r w:rsidRPr="00544051">
        <w:t xml:space="preserve">        /// &lt;/summary&gt;</w:t>
      </w:r>
    </w:p>
    <w:p w14:paraId="62DED03C" w14:textId="77777777" w:rsidR="00544051" w:rsidRPr="00544051" w:rsidRDefault="00544051" w:rsidP="00544051">
      <w:pPr>
        <w:pStyle w:val="NoSpacing"/>
      </w:pPr>
      <w:r w:rsidRPr="00544051">
        <w:t xml:space="preserve">        </w:t>
      </w:r>
      <w:r w:rsidRPr="00BA02BB">
        <w:rPr>
          <w:color w:val="C00000"/>
        </w:rPr>
        <w:t>bool MountVersion { get; }</w:t>
      </w:r>
    </w:p>
    <w:p w14:paraId="18E76DA2" w14:textId="77777777" w:rsidR="00544051" w:rsidRPr="00544051" w:rsidRDefault="00544051" w:rsidP="00544051">
      <w:pPr>
        <w:pStyle w:val="NoSpacing"/>
      </w:pPr>
      <w:r w:rsidRPr="00544051">
        <w:t xml:space="preserve">        /// &lt;summary&gt;</w:t>
      </w:r>
    </w:p>
    <w:p w14:paraId="01659F8B" w14:textId="77777777" w:rsidR="00544051" w:rsidRPr="00544051" w:rsidRDefault="00544051" w:rsidP="00544051">
      <w:pPr>
        <w:pStyle w:val="NoSpacing"/>
      </w:pPr>
      <w:r w:rsidRPr="00544051">
        <w:t xml:space="preserve">        /// Park mount to the current selected park position</w:t>
      </w:r>
    </w:p>
    <w:p w14:paraId="32A65A1C" w14:textId="77777777" w:rsidR="00544051" w:rsidRPr="00544051" w:rsidRDefault="00544051" w:rsidP="00544051">
      <w:pPr>
        <w:pStyle w:val="NoSpacing"/>
      </w:pPr>
      <w:r w:rsidRPr="00544051">
        <w:t xml:space="preserve">        /// &lt;/summary&gt;</w:t>
      </w:r>
    </w:p>
    <w:p w14:paraId="32DBAA02" w14:textId="77777777" w:rsidR="00544051" w:rsidRPr="00544051" w:rsidRDefault="00544051" w:rsidP="00544051">
      <w:pPr>
        <w:pStyle w:val="NoSpacing"/>
      </w:pPr>
      <w:r w:rsidRPr="00544051">
        <w:t xml:space="preserve">        </w:t>
      </w:r>
      <w:r w:rsidRPr="00BA02BB">
        <w:rPr>
          <w:color w:val="C00000"/>
        </w:rPr>
        <w:t>void Park();</w:t>
      </w:r>
    </w:p>
    <w:p w14:paraId="3015D8CB" w14:textId="77777777" w:rsidR="00544051" w:rsidRPr="00544051" w:rsidRDefault="00544051" w:rsidP="00544051">
      <w:pPr>
        <w:pStyle w:val="NoSpacing"/>
      </w:pPr>
      <w:r w:rsidRPr="00544051">
        <w:t xml:space="preserve">        /// &lt;summary&gt;</w:t>
      </w:r>
    </w:p>
    <w:p w14:paraId="512ABF92" w14:textId="77777777" w:rsidR="00544051" w:rsidRPr="00544051" w:rsidRDefault="00544051" w:rsidP="00544051">
      <w:pPr>
        <w:pStyle w:val="NoSpacing"/>
      </w:pPr>
      <w:r w:rsidRPr="00544051">
        <w:t xml:space="preserve">        /// Get parked selected or Set to an existing park position name</w:t>
      </w:r>
    </w:p>
    <w:p w14:paraId="700421BC" w14:textId="77777777" w:rsidR="00544051" w:rsidRPr="00544051" w:rsidRDefault="00544051" w:rsidP="00544051">
      <w:pPr>
        <w:pStyle w:val="NoSpacing"/>
      </w:pPr>
      <w:r w:rsidRPr="00544051">
        <w:t xml:space="preserve">        /// &lt;/summary&gt;</w:t>
      </w:r>
    </w:p>
    <w:p w14:paraId="698F1BC9" w14:textId="77777777" w:rsidR="00544051" w:rsidRPr="00544051" w:rsidRDefault="00544051" w:rsidP="00544051">
      <w:pPr>
        <w:pStyle w:val="NoSpacing"/>
      </w:pPr>
      <w:r w:rsidRPr="00544051">
        <w:t xml:space="preserve">        </w:t>
      </w:r>
      <w:r w:rsidRPr="00BA02BB">
        <w:rPr>
          <w:color w:val="C00000"/>
        </w:rPr>
        <w:t>string ParkPosition { get; set; }</w:t>
      </w:r>
    </w:p>
    <w:p w14:paraId="3229DCD7" w14:textId="77777777" w:rsidR="00544051" w:rsidRPr="00544051" w:rsidRDefault="00544051" w:rsidP="00544051">
      <w:pPr>
        <w:pStyle w:val="NoSpacing"/>
      </w:pPr>
      <w:r w:rsidRPr="00544051">
        <w:lastRenderedPageBreak/>
        <w:t xml:space="preserve">        /// &lt;summary&gt;</w:t>
      </w:r>
    </w:p>
    <w:p w14:paraId="0B09F063" w14:textId="77777777" w:rsidR="00544051" w:rsidRPr="00544051" w:rsidRDefault="00544051" w:rsidP="00544051">
      <w:pPr>
        <w:pStyle w:val="NoSpacing"/>
      </w:pPr>
      <w:r w:rsidRPr="00544051">
        <w:t xml:space="preserve">        /// Turns PPEC off during movements and then back on for error correction moves</w:t>
      </w:r>
    </w:p>
    <w:p w14:paraId="1757B5FF" w14:textId="77777777" w:rsidR="00544051" w:rsidRPr="00544051" w:rsidRDefault="00544051" w:rsidP="00544051">
      <w:pPr>
        <w:pStyle w:val="NoSpacing"/>
      </w:pPr>
      <w:r w:rsidRPr="00544051">
        <w:t xml:space="preserve">        /// &lt;/summary&gt;</w:t>
      </w:r>
    </w:p>
    <w:p w14:paraId="1AEDBBAD" w14:textId="77777777" w:rsidR="00544051" w:rsidRPr="00544051" w:rsidRDefault="00544051" w:rsidP="00544051">
      <w:pPr>
        <w:pStyle w:val="NoSpacing"/>
      </w:pPr>
      <w:r w:rsidRPr="00544051">
        <w:t xml:space="preserve">        /// &lt;param name="on"&gt;&lt;/param&gt;</w:t>
      </w:r>
    </w:p>
    <w:p w14:paraId="2D458CA1" w14:textId="77777777" w:rsidR="00544051" w:rsidRPr="00BA02BB" w:rsidRDefault="00544051" w:rsidP="00544051">
      <w:pPr>
        <w:pStyle w:val="NoSpacing"/>
        <w:rPr>
          <w:color w:val="C00000"/>
        </w:rPr>
      </w:pPr>
      <w:r w:rsidRPr="00544051">
        <w:t xml:space="preserve">        </w:t>
      </w:r>
      <w:r w:rsidRPr="00BA02BB">
        <w:rPr>
          <w:color w:val="C00000"/>
        </w:rPr>
        <w:t>void SkySetAlternatingPpec(bool on);</w:t>
      </w:r>
    </w:p>
    <w:p w14:paraId="6030B97A" w14:textId="77777777" w:rsidR="00544051" w:rsidRPr="00544051" w:rsidRDefault="00544051" w:rsidP="00544051">
      <w:pPr>
        <w:pStyle w:val="NoSpacing"/>
      </w:pPr>
      <w:r w:rsidRPr="00544051">
        <w:t xml:space="preserve">        /// &lt;summary&gt;</w:t>
      </w:r>
    </w:p>
    <w:p w14:paraId="484877FA" w14:textId="77777777" w:rsidR="00544051" w:rsidRPr="00544051" w:rsidRDefault="00544051" w:rsidP="00544051">
      <w:pPr>
        <w:pStyle w:val="NoSpacing"/>
      </w:pPr>
      <w:r w:rsidRPr="00544051">
        <w:t xml:space="preserve">        /// E Reset the position of an axis</w:t>
      </w:r>
    </w:p>
    <w:p w14:paraId="1F2F98ED" w14:textId="77777777" w:rsidR="00544051" w:rsidRPr="00544051" w:rsidRDefault="00544051" w:rsidP="00544051">
      <w:pPr>
        <w:pStyle w:val="NoSpacing"/>
      </w:pPr>
      <w:r w:rsidRPr="00544051">
        <w:t xml:space="preserve">        /// &lt;/summary&gt;</w:t>
      </w:r>
    </w:p>
    <w:p w14:paraId="000A6D2E" w14:textId="77777777" w:rsidR="00544051" w:rsidRPr="00544051" w:rsidRDefault="00544051" w:rsidP="00544051">
      <w:pPr>
        <w:pStyle w:val="NoSpacing"/>
      </w:pPr>
      <w:r w:rsidRPr="00544051">
        <w:t xml:space="preserve">        /// &lt;param name="axis"&gt;axis number 1 or 2&lt;/param&gt;</w:t>
      </w:r>
    </w:p>
    <w:p w14:paraId="2B0B3037" w14:textId="77777777" w:rsidR="00544051" w:rsidRPr="00544051" w:rsidRDefault="00544051" w:rsidP="00544051">
      <w:pPr>
        <w:pStyle w:val="NoSpacing"/>
      </w:pPr>
      <w:r w:rsidRPr="00544051">
        <w:t xml:space="preserve">        /// &lt;param name="position"&gt;degrees&lt;/param&gt;</w:t>
      </w:r>
    </w:p>
    <w:p w14:paraId="674571CA" w14:textId="77777777" w:rsidR="00544051" w:rsidRPr="00D372F9" w:rsidRDefault="00544051" w:rsidP="00544051">
      <w:pPr>
        <w:pStyle w:val="NoSpacing"/>
        <w:rPr>
          <w:lang w:val="fr-FR"/>
        </w:rPr>
      </w:pPr>
      <w:r w:rsidRPr="00544051">
        <w:t xml:space="preserve">        </w:t>
      </w:r>
      <w:r w:rsidRPr="00D372F9">
        <w:rPr>
          <w:color w:val="C00000"/>
          <w:lang w:val="fr-FR"/>
        </w:rPr>
        <w:t>void SetAxisPosition(int axis, double position);</w:t>
      </w:r>
    </w:p>
    <w:p w14:paraId="6E2B489E" w14:textId="77777777" w:rsidR="00544051" w:rsidRPr="00544051" w:rsidRDefault="00544051" w:rsidP="00544051">
      <w:pPr>
        <w:pStyle w:val="NoSpacing"/>
      </w:pPr>
      <w:r w:rsidRPr="00D372F9">
        <w:rPr>
          <w:lang w:val="fr-FR"/>
        </w:rPr>
        <w:t xml:space="preserve">        </w:t>
      </w:r>
      <w:r w:rsidRPr="00544051">
        <w:t>/// &lt;summary&gt;</w:t>
      </w:r>
    </w:p>
    <w:p w14:paraId="0D8DC75E" w14:textId="77777777" w:rsidR="00544051" w:rsidRPr="00544051" w:rsidRDefault="00544051" w:rsidP="00544051">
      <w:pPr>
        <w:pStyle w:val="NoSpacing"/>
      </w:pPr>
      <w:r w:rsidRPr="00544051">
        <w:t xml:space="preserve">        /// M Set the break point increment</w:t>
      </w:r>
    </w:p>
    <w:p w14:paraId="13261F44" w14:textId="77777777" w:rsidR="00544051" w:rsidRPr="00544051" w:rsidRDefault="00544051" w:rsidP="00544051">
      <w:pPr>
        <w:pStyle w:val="NoSpacing"/>
      </w:pPr>
      <w:r w:rsidRPr="00544051">
        <w:t xml:space="preserve">        /// &lt;/summary&gt;</w:t>
      </w:r>
    </w:p>
    <w:p w14:paraId="388A3D6F" w14:textId="77777777" w:rsidR="00544051" w:rsidRPr="00544051" w:rsidRDefault="00544051" w:rsidP="00544051">
      <w:pPr>
        <w:pStyle w:val="NoSpacing"/>
      </w:pPr>
      <w:r w:rsidRPr="00544051">
        <w:t xml:space="preserve">        /// &lt;param name="axis"&gt;axis number 1 or 2&lt;/param&gt;</w:t>
      </w:r>
    </w:p>
    <w:p w14:paraId="2A639AFA" w14:textId="77777777" w:rsidR="00544051" w:rsidRPr="00544051" w:rsidRDefault="00544051" w:rsidP="00544051">
      <w:pPr>
        <w:pStyle w:val="NoSpacing"/>
      </w:pPr>
      <w:r w:rsidRPr="00544051">
        <w:t xml:space="preserve">        /// &lt;param name="stepsCount"&gt;The steps count.&lt;/param&gt;</w:t>
      </w:r>
    </w:p>
    <w:p w14:paraId="4A3D1F85" w14:textId="77777777" w:rsidR="00544051" w:rsidRPr="00544051" w:rsidRDefault="00544051" w:rsidP="00544051">
      <w:pPr>
        <w:pStyle w:val="NoSpacing"/>
      </w:pPr>
      <w:r w:rsidRPr="00544051">
        <w:t xml:space="preserve">        </w:t>
      </w:r>
      <w:r w:rsidRPr="00BA02BB">
        <w:rPr>
          <w:color w:val="C00000"/>
        </w:rPr>
        <w:t>void SetBreakPointIncrement(int axis, long stepsCount);</w:t>
      </w:r>
    </w:p>
    <w:p w14:paraId="25EEFBB9" w14:textId="77777777" w:rsidR="00544051" w:rsidRPr="00544051" w:rsidRDefault="00544051" w:rsidP="00544051">
      <w:pPr>
        <w:pStyle w:val="NoSpacing"/>
      </w:pPr>
      <w:r w:rsidRPr="00544051">
        <w:t xml:space="preserve">        /// &lt;summary&gt;</w:t>
      </w:r>
    </w:p>
    <w:p w14:paraId="5C3BA9D8" w14:textId="77777777" w:rsidR="00544051" w:rsidRPr="00544051" w:rsidRDefault="00544051" w:rsidP="00544051">
      <w:pPr>
        <w:pStyle w:val="NoSpacing"/>
      </w:pPr>
      <w:r w:rsidRPr="00544051">
        <w:t xml:space="preserve">        /// Turns on or off converting a Dec pulse guide into a Dec GoTo</w:t>
      </w:r>
    </w:p>
    <w:p w14:paraId="77EFA1CD" w14:textId="77777777" w:rsidR="00544051" w:rsidRPr="00544051" w:rsidRDefault="00544051" w:rsidP="00544051">
      <w:pPr>
        <w:pStyle w:val="NoSpacing"/>
      </w:pPr>
      <w:r w:rsidRPr="00544051">
        <w:t xml:space="preserve">        /// &lt;/summary&gt;</w:t>
      </w:r>
    </w:p>
    <w:p w14:paraId="3F1F299D" w14:textId="77777777" w:rsidR="00544051" w:rsidRPr="00544051" w:rsidRDefault="00544051" w:rsidP="00544051">
      <w:pPr>
        <w:pStyle w:val="NoSpacing"/>
      </w:pPr>
      <w:r w:rsidRPr="00544051">
        <w:t xml:space="preserve">        /// &lt;param name="on"&gt;&lt;/param&gt;</w:t>
      </w:r>
    </w:p>
    <w:p w14:paraId="298C347E" w14:textId="77777777" w:rsidR="00544051" w:rsidRPr="00544051" w:rsidRDefault="00544051" w:rsidP="00544051">
      <w:pPr>
        <w:pStyle w:val="NoSpacing"/>
      </w:pPr>
      <w:r w:rsidRPr="00544051">
        <w:t xml:space="preserve">        </w:t>
      </w:r>
      <w:r w:rsidRPr="00BA02BB">
        <w:rPr>
          <w:color w:val="C00000"/>
        </w:rPr>
        <w:t>void SetDecPulseToGoTo(bool on);</w:t>
      </w:r>
    </w:p>
    <w:p w14:paraId="02C6920E" w14:textId="77777777" w:rsidR="00544051" w:rsidRPr="00544051" w:rsidRDefault="00544051" w:rsidP="00544051">
      <w:pPr>
        <w:pStyle w:val="NoSpacing"/>
      </w:pPr>
      <w:r w:rsidRPr="00544051">
        <w:t xml:space="preserve">        /// &lt;summary&gt;</w:t>
      </w:r>
    </w:p>
    <w:p w14:paraId="16DDD31E" w14:textId="77777777" w:rsidR="00544051" w:rsidRPr="00544051" w:rsidRDefault="00544051" w:rsidP="00544051">
      <w:pPr>
        <w:pStyle w:val="NoSpacing"/>
      </w:pPr>
      <w:r w:rsidRPr="00544051">
        <w:t xml:space="preserve">        /// W 4-5 Turn on off encoders</w:t>
      </w:r>
    </w:p>
    <w:p w14:paraId="56F8E9EF" w14:textId="77777777" w:rsidR="00544051" w:rsidRPr="00544051" w:rsidRDefault="00544051" w:rsidP="00544051">
      <w:pPr>
        <w:pStyle w:val="NoSpacing"/>
      </w:pPr>
      <w:r w:rsidRPr="00544051">
        <w:t xml:space="preserve">        /// &lt;/summary&gt;</w:t>
      </w:r>
    </w:p>
    <w:p w14:paraId="263363F9" w14:textId="77777777" w:rsidR="00544051" w:rsidRPr="00544051" w:rsidRDefault="00544051" w:rsidP="00544051">
      <w:pPr>
        <w:pStyle w:val="NoSpacing"/>
      </w:pPr>
      <w:r w:rsidRPr="00544051">
        <w:t xml:space="preserve">        /// &lt;param name="axis"&gt;axis number 1 or 2&lt;/param&gt;</w:t>
      </w:r>
    </w:p>
    <w:p w14:paraId="1C8EFB63" w14:textId="77777777" w:rsidR="00544051" w:rsidRPr="00544051" w:rsidRDefault="00544051" w:rsidP="00544051">
      <w:pPr>
        <w:pStyle w:val="NoSpacing"/>
      </w:pPr>
      <w:r w:rsidRPr="00544051">
        <w:t xml:space="preserve">        /// &lt;param name="on"&gt;&lt;/param&gt;</w:t>
      </w:r>
    </w:p>
    <w:p w14:paraId="344EB3B9" w14:textId="77777777" w:rsidR="00544051" w:rsidRPr="00544051" w:rsidRDefault="00544051" w:rsidP="00544051">
      <w:pPr>
        <w:pStyle w:val="NoSpacing"/>
      </w:pPr>
      <w:r w:rsidRPr="00544051">
        <w:t xml:space="preserve">        </w:t>
      </w:r>
      <w:r w:rsidRPr="00BA02BB">
        <w:rPr>
          <w:color w:val="C00000"/>
        </w:rPr>
        <w:t>void SetEncoder(int axis, bool on);</w:t>
      </w:r>
    </w:p>
    <w:p w14:paraId="4A5180DF" w14:textId="77777777" w:rsidR="00544051" w:rsidRPr="00544051" w:rsidRDefault="00544051" w:rsidP="00544051">
      <w:pPr>
        <w:pStyle w:val="NoSpacing"/>
      </w:pPr>
      <w:r w:rsidRPr="00544051">
        <w:t xml:space="preserve">        /// &lt;summary&gt;</w:t>
      </w:r>
    </w:p>
    <w:p w14:paraId="33C9BB7C" w14:textId="77777777" w:rsidR="00544051" w:rsidRPr="00544051" w:rsidRDefault="00544051" w:rsidP="00544051">
      <w:pPr>
        <w:pStyle w:val="NoSpacing"/>
      </w:pPr>
      <w:r w:rsidRPr="00544051">
        <w:t xml:space="preserve">        /// W 6 Enable or Disable Full Current Low speed</w:t>
      </w:r>
    </w:p>
    <w:p w14:paraId="5D2A6108" w14:textId="77777777" w:rsidR="00544051" w:rsidRPr="00544051" w:rsidRDefault="00544051" w:rsidP="00544051">
      <w:pPr>
        <w:pStyle w:val="NoSpacing"/>
      </w:pPr>
      <w:r w:rsidRPr="00544051">
        <w:t xml:space="preserve">        /// &lt;/summary&gt;</w:t>
      </w:r>
    </w:p>
    <w:p w14:paraId="3DD959B5" w14:textId="77777777" w:rsidR="00544051" w:rsidRPr="00544051" w:rsidRDefault="00544051" w:rsidP="00544051">
      <w:pPr>
        <w:pStyle w:val="NoSpacing"/>
      </w:pPr>
      <w:r w:rsidRPr="00544051">
        <w:t xml:space="preserve">        /// &lt;param name="axis"&gt;axis number 1 or 2&lt;/param&gt;</w:t>
      </w:r>
    </w:p>
    <w:p w14:paraId="56533A83" w14:textId="77777777" w:rsidR="00544051" w:rsidRPr="00544051" w:rsidRDefault="00544051" w:rsidP="00544051">
      <w:pPr>
        <w:pStyle w:val="NoSpacing"/>
      </w:pPr>
      <w:r w:rsidRPr="00544051">
        <w:t xml:space="preserve">        /// &lt;param name="on"&gt;&lt;/param&gt;</w:t>
      </w:r>
    </w:p>
    <w:p w14:paraId="51F8918D" w14:textId="77777777" w:rsidR="00544051" w:rsidRPr="00544051" w:rsidRDefault="00544051" w:rsidP="00544051">
      <w:pPr>
        <w:pStyle w:val="NoSpacing"/>
      </w:pPr>
      <w:r w:rsidRPr="00544051">
        <w:t xml:space="preserve">        </w:t>
      </w:r>
      <w:r w:rsidRPr="00BA02BB">
        <w:rPr>
          <w:color w:val="C00000"/>
        </w:rPr>
        <w:t>void SetFullCurrentLowSpeed(int axis, bool on);</w:t>
      </w:r>
    </w:p>
    <w:p w14:paraId="47F49F85" w14:textId="77777777" w:rsidR="00544051" w:rsidRPr="00544051" w:rsidRDefault="00544051" w:rsidP="00544051">
      <w:pPr>
        <w:pStyle w:val="NoSpacing"/>
      </w:pPr>
      <w:r w:rsidRPr="00544051">
        <w:t xml:space="preserve">        /// &lt;summary&gt;</w:t>
      </w:r>
    </w:p>
    <w:p w14:paraId="0E988E3B" w14:textId="77777777" w:rsidR="00544051" w:rsidRPr="00544051" w:rsidRDefault="00544051" w:rsidP="00544051">
      <w:pPr>
        <w:pStyle w:val="NoSpacing"/>
      </w:pPr>
      <w:r w:rsidRPr="00544051">
        <w:t xml:space="preserve">        ///  H Set the goto target increment in steps</w:t>
      </w:r>
    </w:p>
    <w:p w14:paraId="0D9529E7" w14:textId="77777777" w:rsidR="00544051" w:rsidRPr="00544051" w:rsidRDefault="00544051" w:rsidP="00544051">
      <w:pPr>
        <w:pStyle w:val="NoSpacing"/>
      </w:pPr>
      <w:r w:rsidRPr="00544051">
        <w:t xml:space="preserve">        /// &lt;/summary&gt;</w:t>
      </w:r>
    </w:p>
    <w:p w14:paraId="2E754CCC" w14:textId="77777777" w:rsidR="00544051" w:rsidRPr="00544051" w:rsidRDefault="00544051" w:rsidP="00544051">
      <w:pPr>
        <w:pStyle w:val="NoSpacing"/>
      </w:pPr>
      <w:r w:rsidRPr="00544051">
        <w:t xml:space="preserve">        /// &lt;param name="axis"&gt;axis number 1 or 2&lt;/param&gt;</w:t>
      </w:r>
    </w:p>
    <w:p w14:paraId="65100BB1" w14:textId="77777777" w:rsidR="00544051" w:rsidRPr="00544051" w:rsidRDefault="00544051" w:rsidP="00544051">
      <w:pPr>
        <w:pStyle w:val="NoSpacing"/>
      </w:pPr>
      <w:r w:rsidRPr="00544051">
        <w:t xml:space="preserve">        /// &lt;param name="stepsCount"&gt;&lt;/param&gt;</w:t>
      </w:r>
    </w:p>
    <w:p w14:paraId="339D807C" w14:textId="77777777" w:rsidR="00544051" w:rsidRPr="00544051" w:rsidRDefault="00544051" w:rsidP="00544051">
      <w:pPr>
        <w:pStyle w:val="NoSpacing"/>
      </w:pPr>
      <w:r w:rsidRPr="00544051">
        <w:t xml:space="preserve">        </w:t>
      </w:r>
      <w:r w:rsidRPr="00BA02BB">
        <w:rPr>
          <w:color w:val="C00000"/>
        </w:rPr>
        <w:t>void SetGotoTargetIncrement(int axis, long stepsCount);</w:t>
      </w:r>
    </w:p>
    <w:p w14:paraId="3C56E033" w14:textId="77777777" w:rsidR="00544051" w:rsidRPr="00544051" w:rsidRDefault="00544051" w:rsidP="00544051">
      <w:pPr>
        <w:pStyle w:val="NoSpacing"/>
      </w:pPr>
      <w:r w:rsidRPr="00544051">
        <w:t xml:space="preserve">        /// &lt;summary&gt;</w:t>
      </w:r>
    </w:p>
    <w:p w14:paraId="6BE3E57B" w14:textId="77777777" w:rsidR="00544051" w:rsidRPr="00544051" w:rsidRDefault="00544051" w:rsidP="00544051">
      <w:pPr>
        <w:pStyle w:val="NoSpacing"/>
      </w:pPr>
      <w:r w:rsidRPr="00544051">
        <w:t xml:space="preserve">        /// W 8 Reset the home position index</w:t>
      </w:r>
    </w:p>
    <w:p w14:paraId="20E7A189" w14:textId="77777777" w:rsidR="00544051" w:rsidRPr="00544051" w:rsidRDefault="00544051" w:rsidP="00544051">
      <w:pPr>
        <w:pStyle w:val="NoSpacing"/>
      </w:pPr>
      <w:r w:rsidRPr="00544051">
        <w:t xml:space="preserve">        /// &lt;/summary&gt;</w:t>
      </w:r>
    </w:p>
    <w:p w14:paraId="712CD65D" w14:textId="77777777" w:rsidR="00544051" w:rsidRPr="00544051" w:rsidRDefault="00544051" w:rsidP="00544051">
      <w:pPr>
        <w:pStyle w:val="NoSpacing"/>
      </w:pPr>
      <w:r w:rsidRPr="00544051">
        <w:t xml:space="preserve">        /// &lt;param name="axis"&gt;axis number 1 or 2&lt;/param&gt;</w:t>
      </w:r>
    </w:p>
    <w:p w14:paraId="6028A691" w14:textId="77777777" w:rsidR="00544051" w:rsidRPr="00BA02BB" w:rsidRDefault="00544051" w:rsidP="00544051">
      <w:pPr>
        <w:pStyle w:val="NoSpacing"/>
        <w:rPr>
          <w:color w:val="C00000"/>
        </w:rPr>
      </w:pPr>
      <w:r w:rsidRPr="00544051">
        <w:lastRenderedPageBreak/>
        <w:t xml:space="preserve">        </w:t>
      </w:r>
      <w:r w:rsidRPr="00BA02BB">
        <w:rPr>
          <w:color w:val="C00000"/>
        </w:rPr>
        <w:t>void SetHomePositionIndex(int axis);</w:t>
      </w:r>
    </w:p>
    <w:p w14:paraId="128B0163" w14:textId="77777777" w:rsidR="00544051" w:rsidRPr="00544051" w:rsidRDefault="00544051" w:rsidP="00544051">
      <w:pPr>
        <w:pStyle w:val="NoSpacing"/>
      </w:pPr>
      <w:r w:rsidRPr="00544051">
        <w:t xml:space="preserve">        /// &lt;summary&gt;</w:t>
      </w:r>
    </w:p>
    <w:p w14:paraId="79C0FE57" w14:textId="77777777" w:rsidR="00544051" w:rsidRPr="00544051" w:rsidRDefault="00544051" w:rsidP="00544051">
      <w:pPr>
        <w:pStyle w:val="NoSpacing"/>
      </w:pPr>
      <w:r w:rsidRPr="00544051">
        <w:t xml:space="preserve">        /// J Start motion based on previous settings</w:t>
      </w:r>
    </w:p>
    <w:p w14:paraId="7BEA4577" w14:textId="77777777" w:rsidR="00544051" w:rsidRPr="00544051" w:rsidRDefault="00544051" w:rsidP="00544051">
      <w:pPr>
        <w:pStyle w:val="NoSpacing"/>
      </w:pPr>
      <w:r w:rsidRPr="00544051">
        <w:t xml:space="preserve">        /// &lt;/summary&gt;</w:t>
      </w:r>
    </w:p>
    <w:p w14:paraId="6577DBCA" w14:textId="77777777" w:rsidR="00544051" w:rsidRPr="00544051" w:rsidRDefault="00544051" w:rsidP="00544051">
      <w:pPr>
        <w:pStyle w:val="NoSpacing"/>
      </w:pPr>
      <w:r w:rsidRPr="00544051">
        <w:t xml:space="preserve">        /// &lt;param name="axis"&gt;axis number 1 or 2&lt;/param&gt;</w:t>
      </w:r>
    </w:p>
    <w:p w14:paraId="4237D46F" w14:textId="77777777" w:rsidR="00544051" w:rsidRPr="00544051" w:rsidRDefault="00544051" w:rsidP="00544051">
      <w:pPr>
        <w:pStyle w:val="NoSpacing"/>
      </w:pPr>
      <w:r w:rsidRPr="00544051">
        <w:t xml:space="preserve">        </w:t>
      </w:r>
      <w:r w:rsidRPr="00BA02BB">
        <w:rPr>
          <w:color w:val="C00000"/>
        </w:rPr>
        <w:t>void StartMotion(int axis);</w:t>
      </w:r>
    </w:p>
    <w:p w14:paraId="72DD906B" w14:textId="77777777" w:rsidR="00544051" w:rsidRPr="00544051" w:rsidRDefault="00544051" w:rsidP="00544051">
      <w:pPr>
        <w:pStyle w:val="NoSpacing"/>
      </w:pPr>
      <w:r w:rsidRPr="00544051">
        <w:t xml:space="preserve">        /// &lt;summary&gt;</w:t>
      </w:r>
    </w:p>
    <w:p w14:paraId="38FA60DE" w14:textId="77777777" w:rsidR="00544051" w:rsidRPr="00544051" w:rsidRDefault="00544051" w:rsidP="00544051">
      <w:pPr>
        <w:pStyle w:val="NoSpacing"/>
      </w:pPr>
      <w:r w:rsidRPr="00544051">
        <w:t xml:space="preserve">        /// G Set a different motion mode</w:t>
      </w:r>
    </w:p>
    <w:p w14:paraId="7862F232" w14:textId="77777777" w:rsidR="00544051" w:rsidRPr="00544051" w:rsidRDefault="00544051" w:rsidP="00544051">
      <w:pPr>
        <w:pStyle w:val="NoSpacing"/>
      </w:pPr>
      <w:r w:rsidRPr="00544051">
        <w:t xml:space="preserve">        /// &lt;/summary&gt;</w:t>
      </w:r>
    </w:p>
    <w:p w14:paraId="06F2684C" w14:textId="77777777" w:rsidR="00544051" w:rsidRPr="00544051" w:rsidRDefault="00544051" w:rsidP="00544051">
      <w:pPr>
        <w:pStyle w:val="NoSpacing"/>
      </w:pPr>
      <w:r w:rsidRPr="00544051">
        <w:t xml:space="preserve">        /// &lt;param name="axis"&gt;Axis number 1 or 2&lt;/param&gt;</w:t>
      </w:r>
    </w:p>
    <w:p w14:paraId="1C97D01A" w14:textId="77777777" w:rsidR="00544051" w:rsidRPr="00544051" w:rsidRDefault="00544051" w:rsidP="00544051">
      <w:pPr>
        <w:pStyle w:val="NoSpacing"/>
      </w:pPr>
      <w:r w:rsidRPr="00544051">
        <w:t xml:space="preserve">        /// &lt;param name="func"&gt;'0' high speed GOTO slewing,'1' low speed slewing mode,'2' low speed GOTO mode,'3' High slewing mode&lt;/param&gt;</w:t>
      </w:r>
    </w:p>
    <w:p w14:paraId="07173A88" w14:textId="75FD0E91" w:rsidR="00544051" w:rsidRPr="00544051" w:rsidRDefault="00544051" w:rsidP="00544051">
      <w:pPr>
        <w:pStyle w:val="NoSpacing"/>
      </w:pPr>
      <w:r w:rsidRPr="00544051">
        <w:t xml:space="preserve">        /// &lt;param name="direction"&gt;0=forward (CW) right, 1=</w:t>
      </w:r>
      <w:r w:rsidR="00D05DED" w:rsidRPr="00544051">
        <w:t>backward</w:t>
      </w:r>
      <w:r w:rsidRPr="00544051">
        <w:t xml:space="preserve"> (CCW) left, also based on </w:t>
      </w:r>
      <w:r w:rsidR="00D05DED" w:rsidRPr="00544051">
        <w:t>observatory</w:t>
      </w:r>
      <w:r w:rsidRPr="00544051">
        <w:t xml:space="preserve"> settings&lt;/param&gt;</w:t>
      </w:r>
    </w:p>
    <w:p w14:paraId="212D3904" w14:textId="77777777" w:rsidR="00544051" w:rsidRPr="00544051" w:rsidRDefault="00544051" w:rsidP="00544051">
      <w:pPr>
        <w:pStyle w:val="NoSpacing"/>
      </w:pPr>
      <w:r w:rsidRPr="00544051">
        <w:t xml:space="preserve">        </w:t>
      </w:r>
      <w:r w:rsidRPr="00BA02BB">
        <w:rPr>
          <w:color w:val="C00000"/>
        </w:rPr>
        <w:t>void SetMotionMode(int axis, int func, int direction);</w:t>
      </w:r>
    </w:p>
    <w:p w14:paraId="5EF11E7A" w14:textId="77777777" w:rsidR="00544051" w:rsidRPr="00544051" w:rsidRDefault="00544051" w:rsidP="00544051">
      <w:pPr>
        <w:pStyle w:val="NoSpacing"/>
      </w:pPr>
      <w:r w:rsidRPr="00544051">
        <w:t xml:space="preserve">        /// &lt;summary&gt;</w:t>
      </w:r>
    </w:p>
    <w:p w14:paraId="632B07DC" w14:textId="77777777" w:rsidR="00544051" w:rsidRPr="00544051" w:rsidRDefault="00544051" w:rsidP="00544051">
      <w:pPr>
        <w:pStyle w:val="NoSpacing"/>
      </w:pPr>
      <w:r w:rsidRPr="00544051">
        <w:t xml:space="preserve">        /// W 2-3 Turn on off PPEC</w:t>
      </w:r>
    </w:p>
    <w:p w14:paraId="04D95F16" w14:textId="77777777" w:rsidR="00544051" w:rsidRPr="00544051" w:rsidRDefault="00544051" w:rsidP="00544051">
      <w:pPr>
        <w:pStyle w:val="NoSpacing"/>
      </w:pPr>
      <w:r w:rsidRPr="00544051">
        <w:t xml:space="preserve">        /// &lt;/summary&gt;</w:t>
      </w:r>
    </w:p>
    <w:p w14:paraId="22219281" w14:textId="77777777" w:rsidR="00544051" w:rsidRPr="00544051" w:rsidRDefault="00544051" w:rsidP="00544051">
      <w:pPr>
        <w:pStyle w:val="NoSpacing"/>
      </w:pPr>
      <w:r w:rsidRPr="00544051">
        <w:t xml:space="preserve">        /// &lt;param name="axis"&gt;axis number 1 or 2&lt;/param&gt;</w:t>
      </w:r>
    </w:p>
    <w:p w14:paraId="7CFE2B96" w14:textId="77777777" w:rsidR="00544051" w:rsidRPr="00544051" w:rsidRDefault="00544051" w:rsidP="00544051">
      <w:pPr>
        <w:pStyle w:val="NoSpacing"/>
      </w:pPr>
      <w:r w:rsidRPr="00544051">
        <w:t xml:space="preserve">        /// &lt;param name="on"&gt;&lt;/param&gt;</w:t>
      </w:r>
    </w:p>
    <w:p w14:paraId="3DDB19B2" w14:textId="77777777" w:rsidR="00544051" w:rsidRPr="00544051" w:rsidRDefault="00544051" w:rsidP="00544051">
      <w:pPr>
        <w:pStyle w:val="NoSpacing"/>
      </w:pPr>
      <w:r w:rsidRPr="00544051">
        <w:t xml:space="preserve">        </w:t>
      </w:r>
      <w:r w:rsidRPr="00BA02BB">
        <w:rPr>
          <w:color w:val="C00000"/>
        </w:rPr>
        <w:t>void SetPpec(int axis, bool on);</w:t>
      </w:r>
    </w:p>
    <w:p w14:paraId="1975936A" w14:textId="77777777" w:rsidR="00544051" w:rsidRPr="00544051" w:rsidRDefault="00544051" w:rsidP="00544051">
      <w:pPr>
        <w:pStyle w:val="NoSpacing"/>
      </w:pPr>
      <w:r w:rsidRPr="00544051">
        <w:t xml:space="preserve">        /// &lt;summary&gt;</w:t>
      </w:r>
    </w:p>
    <w:p w14:paraId="4EA50380" w14:textId="77777777" w:rsidR="00544051" w:rsidRPr="00544051" w:rsidRDefault="00544051" w:rsidP="00544051">
      <w:pPr>
        <w:pStyle w:val="NoSpacing"/>
      </w:pPr>
      <w:r w:rsidRPr="00544051">
        <w:t xml:space="preserve">        /// W 0-1 Turn on off PPEC training</w:t>
      </w:r>
    </w:p>
    <w:p w14:paraId="2B8435F8" w14:textId="77777777" w:rsidR="00544051" w:rsidRPr="00544051" w:rsidRDefault="00544051" w:rsidP="00544051">
      <w:pPr>
        <w:pStyle w:val="NoSpacing"/>
      </w:pPr>
      <w:r w:rsidRPr="00544051">
        <w:t xml:space="preserve">        /// &lt;/summary&gt;</w:t>
      </w:r>
    </w:p>
    <w:p w14:paraId="0A173739" w14:textId="77777777" w:rsidR="00544051" w:rsidRPr="00544051" w:rsidRDefault="00544051" w:rsidP="00544051">
      <w:pPr>
        <w:pStyle w:val="NoSpacing"/>
      </w:pPr>
      <w:r w:rsidRPr="00544051">
        <w:t xml:space="preserve">        /// &lt;param name="axis"&gt;axis number 1 or 2&lt;/param&gt;</w:t>
      </w:r>
    </w:p>
    <w:p w14:paraId="37AE4E2A" w14:textId="77777777" w:rsidR="00544051" w:rsidRPr="00544051" w:rsidRDefault="00544051" w:rsidP="00544051">
      <w:pPr>
        <w:pStyle w:val="NoSpacing"/>
      </w:pPr>
      <w:r w:rsidRPr="00544051">
        <w:t xml:space="preserve">        /// &lt;param name="on"&gt;&lt;/param&gt;</w:t>
      </w:r>
    </w:p>
    <w:p w14:paraId="34F96D89" w14:textId="77777777" w:rsidR="00544051" w:rsidRPr="00BA02BB" w:rsidRDefault="00544051" w:rsidP="00544051">
      <w:pPr>
        <w:pStyle w:val="NoSpacing"/>
        <w:rPr>
          <w:color w:val="C00000"/>
        </w:rPr>
      </w:pPr>
      <w:r w:rsidRPr="00544051">
        <w:t xml:space="preserve">        </w:t>
      </w:r>
      <w:r w:rsidRPr="00BA02BB">
        <w:rPr>
          <w:color w:val="C00000"/>
        </w:rPr>
        <w:t>void SetPpecTrain(int axis, bool on);</w:t>
      </w:r>
    </w:p>
    <w:p w14:paraId="5FEBF729" w14:textId="77777777" w:rsidR="00544051" w:rsidRPr="00544051" w:rsidRDefault="00544051" w:rsidP="00544051">
      <w:pPr>
        <w:pStyle w:val="NoSpacing"/>
      </w:pPr>
      <w:r w:rsidRPr="00544051">
        <w:t xml:space="preserve">        /// &lt;summary&gt;</w:t>
      </w:r>
    </w:p>
    <w:p w14:paraId="7A75CA4A" w14:textId="77777777" w:rsidR="00544051" w:rsidRPr="00544051" w:rsidRDefault="00544051" w:rsidP="00544051">
      <w:pPr>
        <w:pStyle w:val="NoSpacing"/>
      </w:pPr>
      <w:r w:rsidRPr="00544051">
        <w:t xml:space="preserve">        /// I Set slewing rate, seems to relate to amount of skipped step counts.  </w:t>
      </w:r>
    </w:p>
    <w:p w14:paraId="13DE7664" w14:textId="77777777" w:rsidR="00544051" w:rsidRPr="00544051" w:rsidRDefault="00544051" w:rsidP="00544051">
      <w:pPr>
        <w:pStyle w:val="NoSpacing"/>
      </w:pPr>
      <w:r w:rsidRPr="00544051">
        <w:t xml:space="preserve">        /// &lt;/summary&gt;</w:t>
      </w:r>
    </w:p>
    <w:p w14:paraId="58709765" w14:textId="77777777" w:rsidR="00544051" w:rsidRPr="00544051" w:rsidRDefault="00544051" w:rsidP="00544051">
      <w:pPr>
        <w:pStyle w:val="NoSpacing"/>
      </w:pPr>
      <w:r w:rsidRPr="00544051">
        <w:t xml:space="preserve">        /// &lt;param name="axis"&gt;axis number 1 or 2&lt;/param&gt;</w:t>
      </w:r>
    </w:p>
    <w:p w14:paraId="726CD8F4" w14:textId="77777777" w:rsidR="00544051" w:rsidRPr="00544051" w:rsidRDefault="00544051" w:rsidP="00544051">
      <w:pPr>
        <w:pStyle w:val="NoSpacing"/>
      </w:pPr>
      <w:r w:rsidRPr="00544051">
        <w:t xml:space="preserve">        /// &lt;param name="stepSpeed"&gt;StepSpeed = 1 motor step movement, higher counts means slower movements&lt;/param&gt;</w:t>
      </w:r>
    </w:p>
    <w:p w14:paraId="54CBEB9F" w14:textId="77777777" w:rsidR="00544051" w:rsidRPr="00544051" w:rsidRDefault="00544051" w:rsidP="00544051">
      <w:pPr>
        <w:pStyle w:val="NoSpacing"/>
      </w:pPr>
      <w:r w:rsidRPr="00544051">
        <w:t xml:space="preserve">        </w:t>
      </w:r>
      <w:r w:rsidRPr="00BA02BB">
        <w:rPr>
          <w:color w:val="C00000"/>
        </w:rPr>
        <w:t>void SetStepSpeed(int axis, long stepSpeed);</w:t>
      </w:r>
    </w:p>
    <w:p w14:paraId="2E1B0AA7" w14:textId="77777777" w:rsidR="00544051" w:rsidRPr="00544051" w:rsidRDefault="00544051" w:rsidP="00544051">
      <w:pPr>
        <w:pStyle w:val="NoSpacing"/>
      </w:pPr>
      <w:r w:rsidRPr="00544051">
        <w:t xml:space="preserve">        /// &lt;summary&gt;</w:t>
      </w:r>
    </w:p>
    <w:p w14:paraId="5E7484FA" w14:textId="77777777" w:rsidR="00544051" w:rsidRPr="00544051" w:rsidRDefault="00544051" w:rsidP="00544051">
      <w:pPr>
        <w:pStyle w:val="NoSpacing"/>
      </w:pPr>
      <w:r w:rsidRPr="00544051">
        <w:t xml:space="preserve">        /// S Set absolute goto target </w:t>
      </w:r>
    </w:p>
    <w:p w14:paraId="371E62A2" w14:textId="77777777" w:rsidR="00544051" w:rsidRPr="00544051" w:rsidRDefault="00544051" w:rsidP="00544051">
      <w:pPr>
        <w:pStyle w:val="NoSpacing"/>
      </w:pPr>
      <w:r w:rsidRPr="00544051">
        <w:t xml:space="preserve">        /// &lt;/summary&gt;</w:t>
      </w:r>
    </w:p>
    <w:p w14:paraId="23BAA557" w14:textId="77777777" w:rsidR="00544051" w:rsidRPr="00544051" w:rsidRDefault="00544051" w:rsidP="00544051">
      <w:pPr>
        <w:pStyle w:val="NoSpacing"/>
      </w:pPr>
      <w:r w:rsidRPr="00544051">
        <w:t xml:space="preserve">        /// &lt;param name="axis"&gt;axis number 1 or 2&lt;/param&gt;</w:t>
      </w:r>
    </w:p>
    <w:p w14:paraId="4A65AED5" w14:textId="77777777" w:rsidR="00544051" w:rsidRPr="00544051" w:rsidRDefault="00544051" w:rsidP="00544051">
      <w:pPr>
        <w:pStyle w:val="NoSpacing"/>
      </w:pPr>
      <w:r w:rsidRPr="00544051">
        <w:t xml:space="preserve">        /// &lt;param name="position"&gt;&lt;/param&gt;</w:t>
      </w:r>
    </w:p>
    <w:p w14:paraId="39F0EC02" w14:textId="77777777" w:rsidR="00544051" w:rsidRPr="00544051" w:rsidRDefault="00544051" w:rsidP="00544051">
      <w:pPr>
        <w:pStyle w:val="NoSpacing"/>
      </w:pPr>
      <w:r w:rsidRPr="00544051">
        <w:t xml:space="preserve">        </w:t>
      </w:r>
      <w:r w:rsidRPr="00BA02BB">
        <w:rPr>
          <w:color w:val="C00000"/>
        </w:rPr>
        <w:t>void SetTargetPosition(int axis, double position);</w:t>
      </w:r>
    </w:p>
    <w:p w14:paraId="6A9ADF44" w14:textId="77777777" w:rsidR="00544051" w:rsidRPr="00544051" w:rsidRDefault="00544051" w:rsidP="00544051">
      <w:pPr>
        <w:pStyle w:val="NoSpacing"/>
      </w:pPr>
      <w:r w:rsidRPr="00544051">
        <w:t xml:space="preserve">        /// &lt;summary&gt;</w:t>
      </w:r>
    </w:p>
    <w:p w14:paraId="52742C0A" w14:textId="77777777" w:rsidR="00544051" w:rsidRPr="00544051" w:rsidRDefault="00544051" w:rsidP="00544051">
      <w:pPr>
        <w:pStyle w:val="NoSpacing"/>
      </w:pPr>
      <w:r w:rsidRPr="00544051">
        <w:t xml:space="preserve">        /// shutdown and close the server</w:t>
      </w:r>
    </w:p>
    <w:p w14:paraId="4DCA4A88" w14:textId="77777777" w:rsidR="00544051" w:rsidRPr="00544051" w:rsidRDefault="00544051" w:rsidP="00544051">
      <w:pPr>
        <w:pStyle w:val="NoSpacing"/>
      </w:pPr>
      <w:r w:rsidRPr="00544051">
        <w:t xml:space="preserve">        /// &lt;/summary&gt;</w:t>
      </w:r>
    </w:p>
    <w:p w14:paraId="649A2782" w14:textId="77777777" w:rsidR="00544051" w:rsidRPr="00544051" w:rsidRDefault="00544051" w:rsidP="00544051">
      <w:pPr>
        <w:pStyle w:val="NoSpacing"/>
      </w:pPr>
      <w:r w:rsidRPr="00544051">
        <w:t xml:space="preserve">        </w:t>
      </w:r>
      <w:r w:rsidRPr="00BA02BB">
        <w:rPr>
          <w:color w:val="C00000"/>
        </w:rPr>
        <w:t>void ShutdownServer();</w:t>
      </w:r>
    </w:p>
    <w:p w14:paraId="08EA99D8" w14:textId="77777777" w:rsidR="00544051" w:rsidRPr="00544051" w:rsidRDefault="00544051" w:rsidP="00544051">
      <w:pPr>
        <w:pStyle w:val="NoSpacing"/>
      </w:pPr>
      <w:r w:rsidRPr="00544051">
        <w:lastRenderedPageBreak/>
        <w:t xml:space="preserve">        /// &lt;summary&gt;</w:t>
      </w:r>
    </w:p>
    <w:p w14:paraId="2B1CB15C" w14:textId="77777777" w:rsidR="00544051" w:rsidRPr="00544051" w:rsidRDefault="00544051" w:rsidP="00544051">
      <w:pPr>
        <w:pStyle w:val="NoSpacing"/>
      </w:pPr>
      <w:r w:rsidRPr="00544051">
        <w:t xml:space="preserve">        /// UnPark mount</w:t>
      </w:r>
    </w:p>
    <w:p w14:paraId="06CCF19D" w14:textId="77777777" w:rsidR="00544051" w:rsidRPr="00544051" w:rsidRDefault="00544051" w:rsidP="00544051">
      <w:pPr>
        <w:pStyle w:val="NoSpacing"/>
      </w:pPr>
      <w:r w:rsidRPr="00544051">
        <w:t xml:space="preserve">        /// &lt;/summary&gt;</w:t>
      </w:r>
    </w:p>
    <w:p w14:paraId="7F5DC9AE" w14:textId="77777777" w:rsidR="00544051" w:rsidRPr="00544051" w:rsidRDefault="00544051" w:rsidP="00544051">
      <w:pPr>
        <w:pStyle w:val="NoSpacing"/>
      </w:pPr>
      <w:r w:rsidRPr="00544051">
        <w:t xml:space="preserve">        </w:t>
      </w:r>
      <w:r w:rsidRPr="00BA02BB">
        <w:rPr>
          <w:color w:val="C00000"/>
        </w:rPr>
        <w:t>void UnPark();</w:t>
      </w:r>
    </w:p>
    <w:p w14:paraId="78AF2ED5" w14:textId="4C0F1A83" w:rsidR="00544051" w:rsidRPr="00544051" w:rsidRDefault="00544051" w:rsidP="00544051">
      <w:pPr>
        <w:pStyle w:val="NoSpacing"/>
      </w:pPr>
      <w:r w:rsidRPr="00544051">
        <w:t xml:space="preserve">    }</w:t>
      </w:r>
    </w:p>
    <w:bookmarkStart w:id="187" w:name="_Toc62017201"/>
    <w:bookmarkStart w:id="188" w:name="_Toc108536335"/>
    <w:bookmarkStart w:id="189" w:name="_Toc155026678"/>
    <w:p w14:paraId="3406E09C" w14:textId="77777777" w:rsidR="008F67CC" w:rsidRDefault="008F67CC" w:rsidP="00F017BD">
      <w:pPr>
        <w:pStyle w:val="Heading1"/>
        <w:numPr>
          <w:ilvl w:val="0"/>
          <w:numId w:val="27"/>
        </w:numPr>
      </w:pPr>
      <w:r>
        <w:rPr>
          <w:noProof/>
          <w:lang w:eastAsia="en-US"/>
        </w:rPr>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87"/>
      <w:bookmarkEnd w:id="188"/>
      <w:bookmarkEnd w:id="189"/>
    </w:p>
    <w:p w14:paraId="06E3A05C" w14:textId="77777777" w:rsidR="008F67CC" w:rsidRPr="002019A5" w:rsidRDefault="008F67CC" w:rsidP="008F67CC"/>
    <w:p w14:paraId="658B9B2C" w14:textId="1963BC00" w:rsidR="008F67CC" w:rsidRDefault="008F67CC" w:rsidP="00D372F9">
      <w:r>
        <w:t xml:space="preserve">Join us on </w:t>
      </w:r>
      <w:r w:rsidR="00F2465C">
        <w:t xml:space="preserve">Groups.io at </w:t>
      </w:r>
      <w:hyperlink r:id="rId68" w:history="1">
        <w:r w:rsidR="00F2465C">
          <w:rPr>
            <w:rStyle w:val="Hyperlink"/>
          </w:rPr>
          <w:t>https://groups.io/g/GSS/topics</w:t>
        </w:r>
      </w:hyperlink>
    </w:p>
    <w:p w14:paraId="22300313" w14:textId="467943F5" w:rsidR="00F2465C" w:rsidRDefault="00F2465C" w:rsidP="00D372F9">
      <w:r>
        <w:t xml:space="preserve">Videos available at </w:t>
      </w:r>
      <w:hyperlink r:id="rId69" w:history="1">
        <w:r>
          <w:rPr>
            <w:rStyle w:val="Hyperlink"/>
          </w:rPr>
          <w:t>https://vimeo.com/user103775098</w:t>
        </w:r>
      </w:hyperlink>
    </w:p>
    <w:p w14:paraId="19666DF9" w14:textId="2677B990" w:rsidR="0081680A" w:rsidRDefault="0081680A" w:rsidP="00D372F9">
      <w:r>
        <w:t xml:space="preserve">Facebook at </w:t>
      </w:r>
      <w:hyperlink r:id="rId70" w:history="1">
        <w:r>
          <w:rPr>
            <w:rStyle w:val="Hyperlink"/>
          </w:rPr>
          <w:t>https://www.facebook.com/groups/517303835383709/</w:t>
        </w:r>
      </w:hyperlink>
    </w:p>
    <w:p w14:paraId="159C9B84" w14:textId="455F7FF9" w:rsidR="008F67CC" w:rsidRPr="00D372F9" w:rsidRDefault="008F67CC" w:rsidP="00D372F9">
      <w:pPr>
        <w:rPr>
          <w:sz w:val="20"/>
        </w:rPr>
      </w:pPr>
    </w:p>
    <w:sectPr w:rsidR="008F67CC" w:rsidRPr="00D372F9">
      <w:headerReference w:type="default" r:id="rId71"/>
      <w:footerReference w:type="default" r:id="rId7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D967EC" w14:textId="77777777" w:rsidR="00060F51" w:rsidRDefault="00060F51" w:rsidP="00D372F9">
      <w:pPr>
        <w:spacing w:after="0" w:line="240" w:lineRule="auto"/>
      </w:pPr>
      <w:r>
        <w:separator/>
      </w:r>
    </w:p>
  </w:endnote>
  <w:endnote w:type="continuationSeparator" w:id="0">
    <w:p w14:paraId="42DA1F16" w14:textId="77777777" w:rsidR="00060F51" w:rsidRDefault="00060F51" w:rsidP="00D372F9">
      <w:pPr>
        <w:spacing w:after="0" w:line="240" w:lineRule="auto"/>
      </w:pPr>
      <w:r>
        <w:continuationSeparator/>
      </w:r>
    </w:p>
  </w:endnote>
  <w:endnote w:type="continuationNotice" w:id="1">
    <w:p w14:paraId="7EAA4E28" w14:textId="77777777" w:rsidR="00060F51" w:rsidRDefault="00060F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0AFF" w:usb1="5000785B"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3630584"/>
      <w:docPartObj>
        <w:docPartGallery w:val="Page Numbers (Bottom of Page)"/>
        <w:docPartUnique/>
      </w:docPartObj>
    </w:sdtPr>
    <w:sdtEndPr>
      <w:rPr>
        <w:noProof/>
      </w:rPr>
    </w:sdtEndPr>
    <w:sdtContent>
      <w:p w14:paraId="3C1DA6CC" w14:textId="5DB4052E" w:rsidR="00610D76" w:rsidRDefault="00610D76" w:rsidP="00D372F9">
        <w:pPr>
          <w:pStyle w:val="Footer"/>
        </w:pPr>
        <w:r>
          <w:fldChar w:fldCharType="begin"/>
        </w:r>
        <w:r>
          <w:instrText xml:space="preserve"> PAGE   \* MERGEFORMAT </w:instrText>
        </w:r>
        <w:r>
          <w:fldChar w:fldCharType="separate"/>
        </w:r>
        <w:r w:rsidR="009353E1">
          <w:rPr>
            <w:noProof/>
          </w:rPr>
          <w:t>36</w:t>
        </w:r>
        <w:r>
          <w:rPr>
            <w:noProof/>
          </w:rPr>
          <w:fldChar w:fldCharType="end"/>
        </w:r>
      </w:p>
    </w:sdtContent>
  </w:sdt>
  <w:p w14:paraId="145AEF42" w14:textId="311CE22D" w:rsidR="00610D76" w:rsidRDefault="00610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9D789E" w14:textId="77777777" w:rsidR="00060F51" w:rsidRDefault="00060F51" w:rsidP="00D372F9">
      <w:pPr>
        <w:spacing w:after="0" w:line="240" w:lineRule="auto"/>
      </w:pPr>
      <w:r>
        <w:separator/>
      </w:r>
    </w:p>
  </w:footnote>
  <w:footnote w:type="continuationSeparator" w:id="0">
    <w:p w14:paraId="0D46C5D3" w14:textId="77777777" w:rsidR="00060F51" w:rsidRDefault="00060F51" w:rsidP="00D372F9">
      <w:pPr>
        <w:spacing w:after="0" w:line="240" w:lineRule="auto"/>
      </w:pPr>
      <w:r>
        <w:continuationSeparator/>
      </w:r>
    </w:p>
  </w:footnote>
  <w:footnote w:type="continuationNotice" w:id="1">
    <w:p w14:paraId="367E6D78" w14:textId="77777777" w:rsidR="00060F51" w:rsidRDefault="00060F5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AB15E8" w14:textId="77777777" w:rsidR="00610D76" w:rsidRDefault="00610D76">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5pt;height:15.75pt;visibility:visible;mso-wrap-style:square" o:bullet="t">
        <v:imagedata r:id="rId1" o:title=""/>
      </v:shape>
    </w:pict>
  </w:numPicBullet>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2E2B4D"/>
    <w:multiLevelType w:val="hybridMultilevel"/>
    <w:tmpl w:val="E0409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0"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35CF13D2"/>
    <w:multiLevelType w:val="hybridMultilevel"/>
    <w:tmpl w:val="33E89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6"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834C5"/>
    <w:multiLevelType w:val="hybridMultilevel"/>
    <w:tmpl w:val="5D200A6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3"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3662028">
    <w:abstractNumId w:val="23"/>
  </w:num>
  <w:num w:numId="2" w16cid:durableId="513417260">
    <w:abstractNumId w:val="14"/>
  </w:num>
  <w:num w:numId="3" w16cid:durableId="604924617">
    <w:abstractNumId w:val="2"/>
  </w:num>
  <w:num w:numId="4" w16cid:durableId="551580251">
    <w:abstractNumId w:val="16"/>
  </w:num>
  <w:num w:numId="5" w16cid:durableId="1601715148">
    <w:abstractNumId w:val="6"/>
  </w:num>
  <w:num w:numId="6" w16cid:durableId="144863914">
    <w:abstractNumId w:val="22"/>
  </w:num>
  <w:num w:numId="7" w16cid:durableId="1627421186">
    <w:abstractNumId w:val="20"/>
  </w:num>
  <w:num w:numId="8" w16cid:durableId="1134953899">
    <w:abstractNumId w:val="26"/>
  </w:num>
  <w:num w:numId="9" w16cid:durableId="1725563412">
    <w:abstractNumId w:val="7"/>
  </w:num>
  <w:num w:numId="10" w16cid:durableId="2020308967">
    <w:abstractNumId w:val="31"/>
  </w:num>
  <w:num w:numId="11" w16cid:durableId="1222059098">
    <w:abstractNumId w:val="27"/>
  </w:num>
  <w:num w:numId="12" w16cid:durableId="1406102467">
    <w:abstractNumId w:val="5"/>
  </w:num>
  <w:num w:numId="13" w16cid:durableId="1609582362">
    <w:abstractNumId w:val="13"/>
  </w:num>
  <w:num w:numId="14" w16cid:durableId="446509116">
    <w:abstractNumId w:val="0"/>
  </w:num>
  <w:num w:numId="15" w16cid:durableId="1148135603">
    <w:abstractNumId w:val="29"/>
  </w:num>
  <w:num w:numId="16" w16cid:durableId="1678389450">
    <w:abstractNumId w:val="11"/>
  </w:num>
  <w:num w:numId="17" w16cid:durableId="333729420">
    <w:abstractNumId w:val="21"/>
  </w:num>
  <w:num w:numId="18" w16cid:durableId="1893806734">
    <w:abstractNumId w:val="28"/>
  </w:num>
  <w:num w:numId="19" w16cid:durableId="703403868">
    <w:abstractNumId w:val="18"/>
  </w:num>
  <w:num w:numId="20" w16cid:durableId="1956671058">
    <w:abstractNumId w:val="9"/>
  </w:num>
  <w:num w:numId="21" w16cid:durableId="987436275">
    <w:abstractNumId w:val="4"/>
  </w:num>
  <w:num w:numId="22" w16cid:durableId="271523720">
    <w:abstractNumId w:val="3"/>
  </w:num>
  <w:num w:numId="23" w16cid:durableId="1962613413">
    <w:abstractNumId w:val="25"/>
  </w:num>
  <w:num w:numId="24" w16cid:durableId="979965315">
    <w:abstractNumId w:val="24"/>
  </w:num>
  <w:num w:numId="25" w16cid:durableId="1209949436">
    <w:abstractNumId w:val="30"/>
  </w:num>
  <w:num w:numId="26" w16cid:durableId="1742753821">
    <w:abstractNumId w:val="19"/>
  </w:num>
  <w:num w:numId="27" w16cid:durableId="339040980">
    <w:abstractNumId w:val="1"/>
  </w:num>
  <w:num w:numId="28" w16cid:durableId="1955866561">
    <w:abstractNumId w:val="10"/>
  </w:num>
  <w:num w:numId="29" w16cid:durableId="1645236371">
    <w:abstractNumId w:val="34"/>
  </w:num>
  <w:num w:numId="30" w16cid:durableId="1000818419">
    <w:abstractNumId w:val="33"/>
  </w:num>
  <w:num w:numId="31" w16cid:durableId="1598251254">
    <w:abstractNumId w:val="17"/>
  </w:num>
  <w:num w:numId="32" w16cid:durableId="1446464854">
    <w:abstractNumId w:val="35"/>
  </w:num>
  <w:num w:numId="33" w16cid:durableId="631596752">
    <w:abstractNumId w:val="15"/>
  </w:num>
  <w:num w:numId="34" w16cid:durableId="1891306943">
    <w:abstractNumId w:val="32"/>
  </w:num>
  <w:num w:numId="35" w16cid:durableId="1104686961">
    <w:abstractNumId w:val="12"/>
  </w:num>
  <w:num w:numId="36" w16cid:durableId="3195073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B7F"/>
    <w:rsid w:val="00001F3C"/>
    <w:rsid w:val="00016276"/>
    <w:rsid w:val="00027355"/>
    <w:rsid w:val="000276E9"/>
    <w:rsid w:val="00031A7D"/>
    <w:rsid w:val="00052D17"/>
    <w:rsid w:val="000559BC"/>
    <w:rsid w:val="00060F51"/>
    <w:rsid w:val="0006100C"/>
    <w:rsid w:val="000630B8"/>
    <w:rsid w:val="00065FBC"/>
    <w:rsid w:val="00071708"/>
    <w:rsid w:val="00072F43"/>
    <w:rsid w:val="000818FB"/>
    <w:rsid w:val="000B3D99"/>
    <w:rsid w:val="000B68D6"/>
    <w:rsid w:val="000D5C9D"/>
    <w:rsid w:val="000D7E23"/>
    <w:rsid w:val="000E24CC"/>
    <w:rsid w:val="000E520E"/>
    <w:rsid w:val="000E5EE6"/>
    <w:rsid w:val="001038C4"/>
    <w:rsid w:val="00106953"/>
    <w:rsid w:val="001218AA"/>
    <w:rsid w:val="00122805"/>
    <w:rsid w:val="001339CA"/>
    <w:rsid w:val="00142161"/>
    <w:rsid w:val="001515A2"/>
    <w:rsid w:val="00153918"/>
    <w:rsid w:val="00180BCE"/>
    <w:rsid w:val="00183EC7"/>
    <w:rsid w:val="00186679"/>
    <w:rsid w:val="001872B3"/>
    <w:rsid w:val="00192CAA"/>
    <w:rsid w:val="001966CA"/>
    <w:rsid w:val="001B0EE5"/>
    <w:rsid w:val="001B4131"/>
    <w:rsid w:val="001B455F"/>
    <w:rsid w:val="001B69A6"/>
    <w:rsid w:val="001C3E94"/>
    <w:rsid w:val="001D0C9D"/>
    <w:rsid w:val="001E04AB"/>
    <w:rsid w:val="001E25D6"/>
    <w:rsid w:val="001E2835"/>
    <w:rsid w:val="001E6410"/>
    <w:rsid w:val="001E7282"/>
    <w:rsid w:val="001E7E3D"/>
    <w:rsid w:val="002019A5"/>
    <w:rsid w:val="00210C26"/>
    <w:rsid w:val="00216925"/>
    <w:rsid w:val="0021764C"/>
    <w:rsid w:val="00221AE8"/>
    <w:rsid w:val="00223261"/>
    <w:rsid w:val="00223D3E"/>
    <w:rsid w:val="002303C6"/>
    <w:rsid w:val="00230B46"/>
    <w:rsid w:val="00235529"/>
    <w:rsid w:val="00241814"/>
    <w:rsid w:val="002426BE"/>
    <w:rsid w:val="00246531"/>
    <w:rsid w:val="00250D02"/>
    <w:rsid w:val="002518CB"/>
    <w:rsid w:val="00253FA6"/>
    <w:rsid w:val="00257911"/>
    <w:rsid w:val="00270071"/>
    <w:rsid w:val="002910DE"/>
    <w:rsid w:val="00293B56"/>
    <w:rsid w:val="0029512A"/>
    <w:rsid w:val="002A058D"/>
    <w:rsid w:val="002A47CB"/>
    <w:rsid w:val="002A73F5"/>
    <w:rsid w:val="002B276B"/>
    <w:rsid w:val="002B6A98"/>
    <w:rsid w:val="002B75F6"/>
    <w:rsid w:val="002C2432"/>
    <w:rsid w:val="002C45ED"/>
    <w:rsid w:val="002C6AEE"/>
    <w:rsid w:val="002C7519"/>
    <w:rsid w:val="002D0EB5"/>
    <w:rsid w:val="002D356B"/>
    <w:rsid w:val="002D35A7"/>
    <w:rsid w:val="002D3C71"/>
    <w:rsid w:val="002E0534"/>
    <w:rsid w:val="002E1E10"/>
    <w:rsid w:val="00321B52"/>
    <w:rsid w:val="00330CE7"/>
    <w:rsid w:val="00333F48"/>
    <w:rsid w:val="00343701"/>
    <w:rsid w:val="00346334"/>
    <w:rsid w:val="00346D0F"/>
    <w:rsid w:val="00354279"/>
    <w:rsid w:val="003576AB"/>
    <w:rsid w:val="00365368"/>
    <w:rsid w:val="003855DB"/>
    <w:rsid w:val="00395CD8"/>
    <w:rsid w:val="003A4EF3"/>
    <w:rsid w:val="003B53BF"/>
    <w:rsid w:val="003C452A"/>
    <w:rsid w:val="003C5DA0"/>
    <w:rsid w:val="003C7BC4"/>
    <w:rsid w:val="003E4FFD"/>
    <w:rsid w:val="003F5AAE"/>
    <w:rsid w:val="00401161"/>
    <w:rsid w:val="0040675D"/>
    <w:rsid w:val="00407007"/>
    <w:rsid w:val="00411FDC"/>
    <w:rsid w:val="004256FB"/>
    <w:rsid w:val="00425A1E"/>
    <w:rsid w:val="0043337C"/>
    <w:rsid w:val="0043473F"/>
    <w:rsid w:val="00444980"/>
    <w:rsid w:val="00445F72"/>
    <w:rsid w:val="00446882"/>
    <w:rsid w:val="00450821"/>
    <w:rsid w:val="004877EE"/>
    <w:rsid w:val="00492A08"/>
    <w:rsid w:val="004930C0"/>
    <w:rsid w:val="00496EA4"/>
    <w:rsid w:val="004A5E06"/>
    <w:rsid w:val="004A5E9C"/>
    <w:rsid w:val="004A68F8"/>
    <w:rsid w:val="004B03EC"/>
    <w:rsid w:val="004B3DDD"/>
    <w:rsid w:val="004C1399"/>
    <w:rsid w:val="004C43B5"/>
    <w:rsid w:val="004D5788"/>
    <w:rsid w:val="004D6AE0"/>
    <w:rsid w:val="004F6A52"/>
    <w:rsid w:val="00500B5C"/>
    <w:rsid w:val="005076A4"/>
    <w:rsid w:val="00510786"/>
    <w:rsid w:val="005114EC"/>
    <w:rsid w:val="0052149D"/>
    <w:rsid w:val="00524C38"/>
    <w:rsid w:val="00526D8C"/>
    <w:rsid w:val="00544051"/>
    <w:rsid w:val="00545CD9"/>
    <w:rsid w:val="00552A55"/>
    <w:rsid w:val="00556602"/>
    <w:rsid w:val="00567792"/>
    <w:rsid w:val="0057248A"/>
    <w:rsid w:val="005807ED"/>
    <w:rsid w:val="005A3AC1"/>
    <w:rsid w:val="005B7587"/>
    <w:rsid w:val="005D28AB"/>
    <w:rsid w:val="005F018E"/>
    <w:rsid w:val="005F092A"/>
    <w:rsid w:val="005F1562"/>
    <w:rsid w:val="005F6B65"/>
    <w:rsid w:val="00606201"/>
    <w:rsid w:val="00610D76"/>
    <w:rsid w:val="00615257"/>
    <w:rsid w:val="00617435"/>
    <w:rsid w:val="0063782F"/>
    <w:rsid w:val="006508C5"/>
    <w:rsid w:val="00653C85"/>
    <w:rsid w:val="00654607"/>
    <w:rsid w:val="00654655"/>
    <w:rsid w:val="006578A6"/>
    <w:rsid w:val="006701F8"/>
    <w:rsid w:val="00671920"/>
    <w:rsid w:val="00672347"/>
    <w:rsid w:val="0067545E"/>
    <w:rsid w:val="00676785"/>
    <w:rsid w:val="00682CCD"/>
    <w:rsid w:val="00690D63"/>
    <w:rsid w:val="006929B1"/>
    <w:rsid w:val="00694BF5"/>
    <w:rsid w:val="006A3D04"/>
    <w:rsid w:val="006A760A"/>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07A2"/>
    <w:rsid w:val="00787491"/>
    <w:rsid w:val="0079144A"/>
    <w:rsid w:val="00791CF0"/>
    <w:rsid w:val="007A1BC3"/>
    <w:rsid w:val="007B4DE3"/>
    <w:rsid w:val="007B5231"/>
    <w:rsid w:val="007C2243"/>
    <w:rsid w:val="007C7661"/>
    <w:rsid w:val="007C7DBB"/>
    <w:rsid w:val="007F1422"/>
    <w:rsid w:val="007F45C1"/>
    <w:rsid w:val="007F78CE"/>
    <w:rsid w:val="0080146B"/>
    <w:rsid w:val="00803736"/>
    <w:rsid w:val="00804F2F"/>
    <w:rsid w:val="00805089"/>
    <w:rsid w:val="008057FE"/>
    <w:rsid w:val="00807ED5"/>
    <w:rsid w:val="008113D5"/>
    <w:rsid w:val="0081680A"/>
    <w:rsid w:val="008253B3"/>
    <w:rsid w:val="00827241"/>
    <w:rsid w:val="00831AC6"/>
    <w:rsid w:val="008322E1"/>
    <w:rsid w:val="00832B7F"/>
    <w:rsid w:val="00834B52"/>
    <w:rsid w:val="00840533"/>
    <w:rsid w:val="00850515"/>
    <w:rsid w:val="00857C26"/>
    <w:rsid w:val="00860377"/>
    <w:rsid w:val="008736CE"/>
    <w:rsid w:val="00875356"/>
    <w:rsid w:val="00881A92"/>
    <w:rsid w:val="00883000"/>
    <w:rsid w:val="008940F5"/>
    <w:rsid w:val="0089772E"/>
    <w:rsid w:val="008A2B91"/>
    <w:rsid w:val="008A3282"/>
    <w:rsid w:val="008A3683"/>
    <w:rsid w:val="008A3E35"/>
    <w:rsid w:val="008A40B4"/>
    <w:rsid w:val="008A5301"/>
    <w:rsid w:val="008A757D"/>
    <w:rsid w:val="008B6093"/>
    <w:rsid w:val="008C054E"/>
    <w:rsid w:val="008D1568"/>
    <w:rsid w:val="008E12AE"/>
    <w:rsid w:val="008E1804"/>
    <w:rsid w:val="008E6C6B"/>
    <w:rsid w:val="008F131C"/>
    <w:rsid w:val="008F17F9"/>
    <w:rsid w:val="008F67CC"/>
    <w:rsid w:val="00902113"/>
    <w:rsid w:val="00904F1A"/>
    <w:rsid w:val="0091139B"/>
    <w:rsid w:val="00915EB9"/>
    <w:rsid w:val="0091629A"/>
    <w:rsid w:val="009175E2"/>
    <w:rsid w:val="00924603"/>
    <w:rsid w:val="0093022B"/>
    <w:rsid w:val="009351B2"/>
    <w:rsid w:val="009353E1"/>
    <w:rsid w:val="009372F0"/>
    <w:rsid w:val="00940629"/>
    <w:rsid w:val="00945AE0"/>
    <w:rsid w:val="009507CA"/>
    <w:rsid w:val="00952D5D"/>
    <w:rsid w:val="00960327"/>
    <w:rsid w:val="00961B25"/>
    <w:rsid w:val="00972084"/>
    <w:rsid w:val="00975863"/>
    <w:rsid w:val="00984D07"/>
    <w:rsid w:val="00985F22"/>
    <w:rsid w:val="00987A68"/>
    <w:rsid w:val="00992578"/>
    <w:rsid w:val="009A040A"/>
    <w:rsid w:val="009A709A"/>
    <w:rsid w:val="009B074F"/>
    <w:rsid w:val="009B508A"/>
    <w:rsid w:val="009C0C0B"/>
    <w:rsid w:val="009D119C"/>
    <w:rsid w:val="009D2481"/>
    <w:rsid w:val="009D3582"/>
    <w:rsid w:val="009E3396"/>
    <w:rsid w:val="009E3F60"/>
    <w:rsid w:val="009E73D5"/>
    <w:rsid w:val="009F71D9"/>
    <w:rsid w:val="00A01E53"/>
    <w:rsid w:val="00A060AC"/>
    <w:rsid w:val="00A07B3E"/>
    <w:rsid w:val="00A16D5F"/>
    <w:rsid w:val="00A21DAE"/>
    <w:rsid w:val="00A228C6"/>
    <w:rsid w:val="00A2600A"/>
    <w:rsid w:val="00A27892"/>
    <w:rsid w:val="00A300A5"/>
    <w:rsid w:val="00A32627"/>
    <w:rsid w:val="00A35169"/>
    <w:rsid w:val="00A37168"/>
    <w:rsid w:val="00A40203"/>
    <w:rsid w:val="00A42E17"/>
    <w:rsid w:val="00A4614A"/>
    <w:rsid w:val="00A51643"/>
    <w:rsid w:val="00A5607E"/>
    <w:rsid w:val="00A62D18"/>
    <w:rsid w:val="00A702B6"/>
    <w:rsid w:val="00A741B2"/>
    <w:rsid w:val="00A82D29"/>
    <w:rsid w:val="00A84E16"/>
    <w:rsid w:val="00A94444"/>
    <w:rsid w:val="00AA0AEE"/>
    <w:rsid w:val="00AA3EE0"/>
    <w:rsid w:val="00AA7225"/>
    <w:rsid w:val="00AB10BE"/>
    <w:rsid w:val="00AC2658"/>
    <w:rsid w:val="00AC26ED"/>
    <w:rsid w:val="00AC43EB"/>
    <w:rsid w:val="00AD56D5"/>
    <w:rsid w:val="00AE412C"/>
    <w:rsid w:val="00AE4402"/>
    <w:rsid w:val="00AF2071"/>
    <w:rsid w:val="00AF3C8B"/>
    <w:rsid w:val="00AF3CB3"/>
    <w:rsid w:val="00B02819"/>
    <w:rsid w:val="00B0775D"/>
    <w:rsid w:val="00B10FA7"/>
    <w:rsid w:val="00B31CCB"/>
    <w:rsid w:val="00B324C2"/>
    <w:rsid w:val="00B42103"/>
    <w:rsid w:val="00B47E0F"/>
    <w:rsid w:val="00B8691C"/>
    <w:rsid w:val="00B87466"/>
    <w:rsid w:val="00BA02BB"/>
    <w:rsid w:val="00BA24A0"/>
    <w:rsid w:val="00BB1ACC"/>
    <w:rsid w:val="00BB31CE"/>
    <w:rsid w:val="00BB3F2D"/>
    <w:rsid w:val="00BC047B"/>
    <w:rsid w:val="00BC4B6B"/>
    <w:rsid w:val="00BD5448"/>
    <w:rsid w:val="00BE0C58"/>
    <w:rsid w:val="00BE61AE"/>
    <w:rsid w:val="00BF2EBC"/>
    <w:rsid w:val="00BF51E1"/>
    <w:rsid w:val="00BF5904"/>
    <w:rsid w:val="00BF5CA9"/>
    <w:rsid w:val="00C01CBE"/>
    <w:rsid w:val="00C06F42"/>
    <w:rsid w:val="00C11688"/>
    <w:rsid w:val="00C11AB6"/>
    <w:rsid w:val="00C144A4"/>
    <w:rsid w:val="00C17491"/>
    <w:rsid w:val="00C236B2"/>
    <w:rsid w:val="00C2676B"/>
    <w:rsid w:val="00C26938"/>
    <w:rsid w:val="00C37CCE"/>
    <w:rsid w:val="00C41910"/>
    <w:rsid w:val="00C42891"/>
    <w:rsid w:val="00C52A09"/>
    <w:rsid w:val="00C57CD7"/>
    <w:rsid w:val="00C65AC8"/>
    <w:rsid w:val="00C70931"/>
    <w:rsid w:val="00C750F7"/>
    <w:rsid w:val="00C8722C"/>
    <w:rsid w:val="00C96C33"/>
    <w:rsid w:val="00CB0E08"/>
    <w:rsid w:val="00CB22C3"/>
    <w:rsid w:val="00CB7384"/>
    <w:rsid w:val="00CC1238"/>
    <w:rsid w:val="00CD2665"/>
    <w:rsid w:val="00CF1FC9"/>
    <w:rsid w:val="00CF2D3B"/>
    <w:rsid w:val="00CF6FAE"/>
    <w:rsid w:val="00CF7969"/>
    <w:rsid w:val="00D003F3"/>
    <w:rsid w:val="00D0447A"/>
    <w:rsid w:val="00D05421"/>
    <w:rsid w:val="00D05DED"/>
    <w:rsid w:val="00D073B0"/>
    <w:rsid w:val="00D07CD9"/>
    <w:rsid w:val="00D11850"/>
    <w:rsid w:val="00D22D12"/>
    <w:rsid w:val="00D372F9"/>
    <w:rsid w:val="00D449B3"/>
    <w:rsid w:val="00D515A0"/>
    <w:rsid w:val="00D54D56"/>
    <w:rsid w:val="00D54D95"/>
    <w:rsid w:val="00D6015E"/>
    <w:rsid w:val="00D606CD"/>
    <w:rsid w:val="00D61D66"/>
    <w:rsid w:val="00D65E87"/>
    <w:rsid w:val="00D71749"/>
    <w:rsid w:val="00D7240C"/>
    <w:rsid w:val="00D80799"/>
    <w:rsid w:val="00D82BA5"/>
    <w:rsid w:val="00D95166"/>
    <w:rsid w:val="00DA0C51"/>
    <w:rsid w:val="00DA11E3"/>
    <w:rsid w:val="00DB6D20"/>
    <w:rsid w:val="00DC30BF"/>
    <w:rsid w:val="00DD3BAA"/>
    <w:rsid w:val="00DD43AF"/>
    <w:rsid w:val="00DD7144"/>
    <w:rsid w:val="00DE5E5C"/>
    <w:rsid w:val="00DF5FCE"/>
    <w:rsid w:val="00E0137D"/>
    <w:rsid w:val="00E0305D"/>
    <w:rsid w:val="00E03B1D"/>
    <w:rsid w:val="00E052E4"/>
    <w:rsid w:val="00E22F35"/>
    <w:rsid w:val="00E23746"/>
    <w:rsid w:val="00E27B82"/>
    <w:rsid w:val="00E30855"/>
    <w:rsid w:val="00E32284"/>
    <w:rsid w:val="00E35F41"/>
    <w:rsid w:val="00E3713D"/>
    <w:rsid w:val="00E3796F"/>
    <w:rsid w:val="00E471B5"/>
    <w:rsid w:val="00E51991"/>
    <w:rsid w:val="00E51C14"/>
    <w:rsid w:val="00E52B07"/>
    <w:rsid w:val="00E60FBE"/>
    <w:rsid w:val="00E63B67"/>
    <w:rsid w:val="00E7284A"/>
    <w:rsid w:val="00E75D7D"/>
    <w:rsid w:val="00E8189F"/>
    <w:rsid w:val="00E8391C"/>
    <w:rsid w:val="00E93A5A"/>
    <w:rsid w:val="00EA497C"/>
    <w:rsid w:val="00EC3E00"/>
    <w:rsid w:val="00EC50EA"/>
    <w:rsid w:val="00EC64F1"/>
    <w:rsid w:val="00ED2003"/>
    <w:rsid w:val="00ED279D"/>
    <w:rsid w:val="00ED2C56"/>
    <w:rsid w:val="00EE1981"/>
    <w:rsid w:val="00EE4839"/>
    <w:rsid w:val="00EE73EC"/>
    <w:rsid w:val="00EF745A"/>
    <w:rsid w:val="00F017BD"/>
    <w:rsid w:val="00F02B04"/>
    <w:rsid w:val="00F04B71"/>
    <w:rsid w:val="00F11AC3"/>
    <w:rsid w:val="00F11F51"/>
    <w:rsid w:val="00F2465C"/>
    <w:rsid w:val="00F26FB3"/>
    <w:rsid w:val="00F320D1"/>
    <w:rsid w:val="00F47899"/>
    <w:rsid w:val="00F538C3"/>
    <w:rsid w:val="00F56AAC"/>
    <w:rsid w:val="00F609B0"/>
    <w:rsid w:val="00F674F5"/>
    <w:rsid w:val="00F73A9E"/>
    <w:rsid w:val="00F76763"/>
    <w:rsid w:val="00F809FB"/>
    <w:rsid w:val="00F8341E"/>
    <w:rsid w:val="00F85400"/>
    <w:rsid w:val="00F85E77"/>
    <w:rsid w:val="00F95F4B"/>
    <w:rsid w:val="00FA3100"/>
    <w:rsid w:val="00FA5CAC"/>
    <w:rsid w:val="00FB0DB4"/>
    <w:rsid w:val="00FB1609"/>
    <w:rsid w:val="00FB2747"/>
    <w:rsid w:val="00FD777D"/>
    <w:rsid w:val="00FE1C7D"/>
    <w:rsid w:val="00FE5DD7"/>
    <w:rsid w:val="00FE67E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97C"/>
    <w:pPr>
      <w:ind w:left="450"/>
    </w:pPr>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 w:type="paragraph" w:styleId="Revision">
    <w:name w:val="Revision"/>
    <w:hidden/>
    <w:uiPriority w:val="99"/>
    <w:semiHidden/>
    <w:rsid w:val="003855DB"/>
    <w:pPr>
      <w:spacing w:after="0" w:line="240" w:lineRule="auto"/>
    </w:pPr>
    <w:rPr>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607438">
      <w:bodyDiv w:val="1"/>
      <w:marLeft w:val="0"/>
      <w:marRight w:val="0"/>
      <w:marTop w:val="0"/>
      <w:marBottom w:val="0"/>
      <w:divBdr>
        <w:top w:val="none" w:sz="0" w:space="0" w:color="auto"/>
        <w:left w:val="none" w:sz="0" w:space="0" w:color="auto"/>
        <w:bottom w:val="none" w:sz="0" w:space="0" w:color="auto"/>
        <w:right w:val="none" w:sz="0" w:space="0" w:color="auto"/>
      </w:divBdr>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 w:id="1780875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groups.io/g/GSS/topics" TargetMode="Externa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9.png"/><Relationship Id="rId11" Type="http://schemas.openxmlformats.org/officeDocument/2006/relationships/hyperlink" Target="http://www.store.shoestringastronomy.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hyperlink" Target="http://astronomy.tools/calculators/field_of_view/"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vimeo.com/user103775098"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www.facebook.com/groups/517303835383709/"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png"/><Relationship Id="rId10" Type="http://schemas.openxmlformats.org/officeDocument/2006/relationships/image" Target="media/image3.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E43A0195-D232-490C-AF30-9192F47260D2}">
  <ds:schemaRefs>
    <ds:schemaRef ds:uri="http://schemas.openxmlformats.org/officeDocument/2006/bibliography"/>
  </ds:schemaRefs>
</ds:datastoreItem>
</file>

<file path=customXml/itemProps2.xml><?xml version="1.0" encoding="utf-8"?>
<ds:datastoreItem xmlns:ds="http://schemas.openxmlformats.org/officeDocument/2006/customXml" ds:itemID="{58B12D87-EAD4-40AB-B795-3545114630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Welcome to Word.dotx</Template>
  <TotalTime>12352</TotalTime>
  <Pages>57</Pages>
  <Words>10638</Words>
  <Characters>60641</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Andy Watson</cp:lastModifiedBy>
  <cp:revision>25</cp:revision>
  <cp:lastPrinted>2023-01-14T14:15:00Z</cp:lastPrinted>
  <dcterms:created xsi:type="dcterms:W3CDTF">2018-08-12T12:30:00Z</dcterms:created>
  <dcterms:modified xsi:type="dcterms:W3CDTF">2024-04-06T15:24:00Z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