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0C988D" w14:textId="0382F02E" w:rsidR="00BD5448" w:rsidRDefault="006B24D0">
      <w:r w:rsidRPr="00690D63">
        <w:rPr>
          <w:noProof/>
          <w:color w:val="auto"/>
          <w:lang w:eastAsia="en-US"/>
        </w:rPr>
        <mc:AlternateContent>
          <mc:Choice Requires="wpg">
            <w:drawing>
              <wp:anchor distT="0" distB="0" distL="114300" distR="114300" simplePos="0" relativeHeight="251662336" behindDoc="0" locked="0" layoutInCell="1" allowOverlap="1" wp14:anchorId="58722CB8" wp14:editId="456CB4BD">
                <wp:simplePos x="0" y="0"/>
                <wp:positionH relativeFrom="column">
                  <wp:posOffset>-291548</wp:posOffset>
                </wp:positionH>
                <wp:positionV relativeFrom="margin">
                  <wp:posOffset>-410817</wp:posOffset>
                </wp:positionV>
                <wp:extent cx="6537960" cy="9144000"/>
                <wp:effectExtent l="0" t="0" r="0" b="0"/>
                <wp:wrapNone/>
                <wp:docPr id="3" name="Group 3"/>
                <wp:cNvGraphicFramePr/>
                <a:graphic xmlns:a="http://schemas.openxmlformats.org/drawingml/2006/main">
                  <a:graphicData uri="http://schemas.microsoft.com/office/word/2010/wordprocessingGroup">
                    <wpg:wgp>
                      <wpg:cNvGrpSpPr/>
                      <wpg:grpSpPr>
                        <a:xfrm>
                          <a:off x="0" y="0"/>
                          <a:ext cx="6537960" cy="9144000"/>
                          <a:chOff x="0" y="0"/>
                          <a:chExt cx="6537960" cy="9144000"/>
                        </a:xfrm>
                        <a:solidFill>
                          <a:schemeClr val="tx1">
                            <a:lumMod val="75000"/>
                            <a:lumOff val="25000"/>
                          </a:schemeClr>
                        </a:solidFill>
                      </wpg:grpSpPr>
                      <wps:wsp>
                        <wps:cNvPr id="388" name="Rectangle 388"/>
                        <wps:cNvSpPr/>
                        <wps:spPr>
                          <a:xfrm>
                            <a:off x="0" y="0"/>
                            <a:ext cx="6537960" cy="9144000"/>
                          </a:xfrm>
                          <a:prstGeom prst="rect">
                            <a:avLst/>
                          </a:prstGeom>
                          <a:gr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390111" y="5303354"/>
                            <a:ext cx="5912069" cy="914400"/>
                          </a:xfrm>
                          <a:prstGeom prst="rect">
                            <a:avLst/>
                          </a:prstGeom>
                          <a:solidFill>
                            <a:schemeClr val="tx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466E3" w14:textId="510165E5" w:rsidR="0006100C" w:rsidRPr="00E32284" w:rsidRDefault="0006100C"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06100C" w:rsidRDefault="0006100C">
                              <w:pPr>
                                <w:rPr>
                                  <w:rFonts w:ascii="Segoe UI Light" w:hAnsi="Segoe UI Light" w:cs="Segoe UI Light"/>
                                  <w:color w:val="FFFFFF" w:themeColor="background1"/>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662608" y="6347173"/>
                            <a:ext cx="5599595" cy="2107713"/>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D23F3" w14:textId="528077CD" w:rsidR="0006100C" w:rsidRDefault="0006100C" w:rsidP="00257911">
                              <w:pPr>
                                <w:shd w:val="clear" w:color="auto" w:fill="404040" w:themeFill="text1" w:themeFillTint="BF"/>
                                <w:rPr>
                                  <w:rFonts w:asciiTheme="majorHAnsi" w:eastAsiaTheme="majorEastAsia" w:hAnsiTheme="majorHAnsi" w:cstheme="majorBidi"/>
                                  <w:color w:val="FFFFFF" w:themeColor="background1"/>
                                  <w:sz w:val="52"/>
                                  <w:szCs w:val="48"/>
                                </w:rPr>
                              </w:pPr>
                              <w:r>
                                <w:rPr>
                                  <w:rFonts w:asciiTheme="majorHAnsi" w:eastAsiaTheme="majorEastAsia" w:hAnsiTheme="majorHAnsi" w:cstheme="majorBidi"/>
                                  <w:color w:val="FFFFFF" w:themeColor="background1"/>
                                  <w:sz w:val="52"/>
                                  <w:szCs w:val="52"/>
                                </w:rPr>
                                <w:t>a simpler way to clear skies</w:t>
                              </w:r>
                              <w:r>
                                <w:rPr>
                                  <w:rFonts w:asciiTheme="majorHAnsi" w:eastAsiaTheme="majorEastAsia" w:hAnsiTheme="majorHAnsi" w:cstheme="majorBidi"/>
                                  <w:color w:val="FFFFFF" w:themeColor="background1"/>
                                  <w:sz w:val="52"/>
                                  <w:szCs w:val="52"/>
                                </w:rPr>
                                <w:br/>
                              </w:r>
                              <w:r w:rsidRPr="006B24D0">
                                <w:rPr>
                                  <w:rFonts w:asciiTheme="majorHAnsi" w:eastAsiaTheme="majorEastAsia" w:hAnsiTheme="majorHAnsi" w:cstheme="majorBidi"/>
                                  <w:color w:val="FFFFFF" w:themeColor="background1"/>
                                  <w:sz w:val="24"/>
                                  <w:szCs w:val="24"/>
                                </w:rPr>
                                <w:t>ASCOM Telescope simulator and SkyWatcher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GS Server includes ASCOM telescope driver support and the SkyWatcher Protocol for Synta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AzGTi.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110000</wp14:pctWidth>
                </wp14:sizeRelH>
                <wp14:sizeRelV relativeFrom="margin">
                  <wp14:pctHeight>110000</wp14:pctHeight>
                </wp14:sizeRelV>
              </wp:anchor>
            </w:drawing>
          </mc:Choice>
          <mc:Fallback>
            <w:pict>
              <v:group w14:anchorId="58722CB8" id="Group 3" o:spid="_x0000_s1026" style="position:absolute;margin-left:-22.95pt;margin-top:-32.35pt;width:514.8pt;height:10in;z-index:251662336;mso-width-percent:1100;mso-height-percent:1100;mso-position-vertical-relative:margin;mso-width-percent:1100;mso-height-percent:1100;mso-width-relative:margin;mso-height-relative:margin" coordsize="6537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">
                <v:rect id="Rectangle 388" o:spid="_x0000_s1027" style="position:absolute;width:65379;height:9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EzK8EA&#10;AADcAAAADwAAAGRycy9kb3ducmV2LnhtbERPW2vCMBR+H/gfwhH2NlM3kFKNooJsw4cxL+/H5NgW&#10;m5OSxLb+e/Mw2OPHd1+sBtuIjnyoHSuYTjIQxNqZmksFp+PuLQcRIrLBxjEpeFCA1XL0ssDCuJ5/&#10;qTvEUqQQDgUqqGJsCymDrshimLiWOHFX5y3GBH0pjcc+hdtGvmfZTFqsOTVU2NK2In073K2Cs7tu&#10;eqsv/N09fur7595rne+Veh0P6zmISEP8F/+5v4yCjzytTWfSEZ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xMyvBAAAA3AAAAA8AAAAAAAAAAAAAAAAAmAIAAGRycy9kb3du&#10;cmV2LnhtbFBLBQYAAAAABAAEAPUAAACGAwAAAAA=&#10;" filled="f" stroked="f" strokeweight="1pt"/>
                <v:shapetype id="_x0000_t202" coordsize="21600,21600" o:spt="202" path="m,l,21600r21600,l21600,xe">
                  <v:stroke joinstyle="miter"/>
                  <v:path gradientshapeok="t" o:connecttype="rect"/>
                </v:shapetype>
                <v:shape id="Text Box 1" o:spid="_x0000_s1028" type="#_x0000_t202" style="position:absolute;left:3901;top:53033;width:59120;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L6cEA&#10;AADaAAAADwAAAGRycy9kb3ducmV2LnhtbERPTWvCQBC9F/oflil4aza1KJq6iijFCGppLD0P2WkS&#10;mp0N2dVEf70rFHoaHu9zZove1OJMrassK3iJYhDEudUVFwq+ju/PExDOI2usLZOCCzlYzB8fZpho&#10;2/EnnTNfiBDCLkEFpfdNIqXLSzLoItsQB+7HtgZ9gG0hdYtdCDe1HMbxWBqsODSU2NCqpPw3OxkF&#10;36/mo1/vN9d0tN1N9YFcweiUGjz1yzcQnnr/L/5zpzrMh/sr9yvn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wi+nBAAAA2gAAAA8AAAAAAAAAAAAAAAAAmAIAAGRycy9kb3du&#10;cmV2LnhtbFBLBQYAAAAABAAEAPUAAACGAwAAAAA=&#10;" fillcolor="black [3213]" stroked="f" strokeweight=".5pt">
                  <v:textbox>
                    <w:txbxContent>
                      <w:p w14:paraId="463466E3" w14:textId="510165E5" w:rsidR="0006100C" w:rsidRPr="00E32284" w:rsidRDefault="0006100C"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06100C" w:rsidRDefault="0006100C">
                        <w:pPr>
                          <w:rPr>
                            <w:rFonts w:ascii="Segoe UI Light" w:hAnsi="Segoe UI Light" w:cs="Segoe UI Light"/>
                            <w:color w:val="FFFFFF" w:themeColor="background1"/>
                            <w:sz w:val="96"/>
                            <w:szCs w:val="96"/>
                          </w:rPr>
                        </w:pPr>
                      </w:p>
                    </w:txbxContent>
                  </v:textbox>
                </v:shape>
                <v:shape id="Text Box 2" o:spid="_x0000_s1029" type="#_x0000_t202" style="position:absolute;left:6626;top:63471;width:55996;height:2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14:paraId="1A3D23F3" w14:textId="528077CD" w:rsidR="0006100C" w:rsidRDefault="0006100C" w:rsidP="00257911">
                        <w:pPr>
                          <w:shd w:val="clear" w:color="auto" w:fill="404040" w:themeFill="text1" w:themeFillTint="BF"/>
                          <w:rPr>
                            <w:rFonts w:asciiTheme="majorHAnsi" w:eastAsiaTheme="majorEastAsia" w:hAnsiTheme="majorHAnsi" w:cstheme="majorBidi"/>
                            <w:color w:val="FFFFFF" w:themeColor="background1"/>
                            <w:sz w:val="52"/>
                            <w:szCs w:val="48"/>
                          </w:rPr>
                        </w:pPr>
                        <w:proofErr w:type="gramStart"/>
                        <w:r>
                          <w:rPr>
                            <w:rFonts w:asciiTheme="majorHAnsi" w:eastAsiaTheme="majorEastAsia" w:hAnsiTheme="majorHAnsi" w:cstheme="majorBidi"/>
                            <w:color w:val="FFFFFF" w:themeColor="background1"/>
                            <w:sz w:val="52"/>
                            <w:szCs w:val="52"/>
                          </w:rPr>
                          <w:t>a</w:t>
                        </w:r>
                        <w:proofErr w:type="gramEnd"/>
                        <w:r>
                          <w:rPr>
                            <w:rFonts w:asciiTheme="majorHAnsi" w:eastAsiaTheme="majorEastAsia" w:hAnsiTheme="majorHAnsi" w:cstheme="majorBidi"/>
                            <w:color w:val="FFFFFF" w:themeColor="background1"/>
                            <w:sz w:val="52"/>
                            <w:szCs w:val="52"/>
                          </w:rPr>
                          <w:t xml:space="preserve"> simpler way to clear skies</w:t>
                        </w:r>
                        <w:r>
                          <w:rPr>
                            <w:rFonts w:asciiTheme="majorHAnsi" w:eastAsiaTheme="majorEastAsia" w:hAnsiTheme="majorHAnsi" w:cstheme="majorBidi"/>
                            <w:color w:val="FFFFFF" w:themeColor="background1"/>
                            <w:sz w:val="52"/>
                            <w:szCs w:val="52"/>
                          </w:rPr>
                          <w:br/>
                        </w:r>
                        <w:r w:rsidRPr="006B24D0">
                          <w:rPr>
                            <w:rFonts w:asciiTheme="majorHAnsi" w:eastAsiaTheme="majorEastAsia" w:hAnsiTheme="majorHAnsi" w:cstheme="majorBidi"/>
                            <w:color w:val="FFFFFF" w:themeColor="background1"/>
                            <w:sz w:val="24"/>
                            <w:szCs w:val="24"/>
                          </w:rPr>
                          <w:t>ASCOM Telescope simulator and SkyWatcher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GS Server includes ASCOM telescope driver support and the SkyWatcher Protocol for Synta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gramStart"/>
                        <w:r w:rsidRPr="002C7519">
                          <w:rPr>
                            <w:rFonts w:asciiTheme="majorHAnsi" w:eastAsiaTheme="majorEastAsia" w:hAnsiTheme="majorHAnsi" w:cstheme="majorBidi"/>
                            <w:color w:val="FFFFFF" w:themeColor="background1"/>
                            <w:sz w:val="24"/>
                            <w:szCs w:val="24"/>
                          </w:rPr>
                          <w:t>AzGTi</w:t>
                        </w:r>
                        <w:proofErr w:type="gramEnd"/>
                        <w:r w:rsidRPr="002C7519">
                          <w:rPr>
                            <w:rFonts w:asciiTheme="majorHAnsi" w:eastAsiaTheme="majorEastAsia" w:hAnsiTheme="majorHAnsi" w:cstheme="majorBidi"/>
                            <w:color w:val="FFFFFF" w:themeColor="background1"/>
                            <w:sz w:val="24"/>
                            <w:szCs w:val="24"/>
                          </w:rPr>
                          <w:t>.</w:t>
                        </w:r>
                      </w:p>
                    </w:txbxContent>
                  </v:textbox>
                </v:shape>
                <w10:wrap anchory="margin"/>
              </v:group>
            </w:pict>
          </mc:Fallback>
        </mc:AlternateContent>
      </w:r>
      <w:r w:rsidR="00BD5448">
        <w:t xml:space="preserve"> </w:t>
      </w:r>
      <w:r w:rsidR="001D0C9D">
        <w:t xml:space="preserve"> </w:t>
      </w:r>
    </w:p>
    <w:sdt>
      <w:sdtPr>
        <w:id w:val="-1296670098"/>
        <w:docPartObj>
          <w:docPartGallery w:val="Cover Pages"/>
          <w:docPartUnique/>
        </w:docPartObj>
      </w:sdtPr>
      <w:sdtEndPr/>
      <w:sdtContent>
        <w:p w14:paraId="5C7B5FFB" w14:textId="5FA52898" w:rsidR="0021764C" w:rsidRDefault="0021764C"/>
        <w:p w14:paraId="041E1381" w14:textId="4B0C3D37" w:rsidR="0021764C" w:rsidRDefault="00E32284">
          <w:r>
            <w:rPr>
              <w:noProof/>
              <w:lang w:eastAsia="en-US"/>
            </w:rPr>
            <w:drawing>
              <wp:anchor distT="0" distB="0" distL="114300" distR="114300" simplePos="0" relativeHeight="251667456" behindDoc="1" locked="0" layoutInCell="1" allowOverlap="1" wp14:anchorId="5D26CA42" wp14:editId="0D461A0F">
                <wp:simplePos x="0" y="0"/>
                <wp:positionH relativeFrom="margin">
                  <wp:align>center</wp:align>
                </wp:positionH>
                <wp:positionV relativeFrom="margin">
                  <wp:posOffset>742122</wp:posOffset>
                </wp:positionV>
                <wp:extent cx="3551555" cy="3608070"/>
                <wp:effectExtent l="285750" t="285750" r="277495" b="2781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eenSwamp1.jpg"/>
                        <pic:cNvPicPr/>
                      </pic:nvPicPr>
                      <pic:blipFill>
                        <a:blip r:embed="rId9">
                          <a:extLst>
                            <a:ext uri="{28A0092B-C50C-407E-A947-70E740481C1C}">
                              <a14:useLocalDpi xmlns:a14="http://schemas.microsoft.com/office/drawing/2010/main" val="0"/>
                            </a:ext>
                          </a:extLst>
                        </a:blip>
                        <a:stretch>
                          <a:fillRect/>
                        </a:stretch>
                      </pic:blipFill>
                      <pic:spPr>
                        <a:xfrm>
                          <a:off x="0" y="0"/>
                          <a:ext cx="3551555" cy="3608070"/>
                        </a:xfrm>
                        <a:prstGeom prst="rect">
                          <a:avLst/>
                        </a:prstGeom>
                        <a:effectLst>
                          <a:glow rad="279400">
                            <a:srgbClr val="92D050">
                              <a:alpha val="82000"/>
                            </a:srgbClr>
                          </a:glow>
                          <a:softEdge rad="0"/>
                        </a:effectLst>
                      </pic:spPr>
                    </pic:pic>
                  </a:graphicData>
                </a:graphic>
              </wp:anchor>
            </w:drawing>
          </w:r>
        </w:p>
        <w:p w14:paraId="10DEDDE2" w14:textId="58D82D74" w:rsidR="0021764C" w:rsidRDefault="0021764C"/>
        <w:p w14:paraId="50F2EC69" w14:textId="03C7E73B" w:rsidR="0021764C" w:rsidRDefault="0021764C"/>
        <w:p w14:paraId="126452A9" w14:textId="26FE807A" w:rsidR="0021764C" w:rsidRDefault="00881A92">
          <w:pPr>
            <w:spacing w:after="70"/>
          </w:pPr>
          <w:r w:rsidRPr="00881A92">
            <w:rPr>
              <w:noProof/>
              <w:lang w:eastAsia="en-US"/>
            </w:rPr>
            <mc:AlternateContent>
              <mc:Choice Requires="wps">
                <w:drawing>
                  <wp:anchor distT="0" distB="0" distL="114300" distR="114300" simplePos="0" relativeHeight="251674624" behindDoc="0" locked="0" layoutInCell="1" allowOverlap="1" wp14:anchorId="4E44A7DB" wp14:editId="383E37A3">
                    <wp:simplePos x="0" y="0"/>
                    <wp:positionH relativeFrom="margin">
                      <wp:align>right</wp:align>
                    </wp:positionH>
                    <wp:positionV relativeFrom="paragraph">
                      <wp:posOffset>2274625</wp:posOffset>
                    </wp:positionV>
                    <wp:extent cx="848139" cy="278295"/>
                    <wp:effectExtent l="0" t="0" r="9525" b="7620"/>
                    <wp:wrapNone/>
                    <wp:docPr id="14" name="Text Box 14"/>
                    <wp:cNvGraphicFramePr/>
                    <a:graphic xmlns:a="http://schemas.openxmlformats.org/drawingml/2006/main">
                      <a:graphicData uri="http://schemas.microsoft.com/office/word/2010/wordprocessingShape">
                        <wps:wsp>
                          <wps:cNvSpPr txBox="1"/>
                          <wps:spPr>
                            <a:xfrm>
                              <a:off x="0" y="0"/>
                              <a:ext cx="848139" cy="278295"/>
                            </a:xfrm>
                            <a:prstGeom prst="rect">
                              <a:avLst/>
                            </a:prstGeom>
                            <a:solidFill>
                              <a:schemeClr val="tx1">
                                <a:lumMod val="75000"/>
                                <a:lumOff val="25000"/>
                              </a:schemeClr>
                            </a:solidFill>
                            <a:ln w="6350">
                              <a:noFill/>
                            </a:ln>
                            <a:effectLst/>
                          </wps:spPr>
                          <wps:txbx>
                            <w:txbxContent>
                              <w:p w14:paraId="38210A97" w14:textId="51F95EF2" w:rsidR="0006100C" w:rsidRPr="00881A92" w:rsidRDefault="0006100C"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A7DB" id="Text Box 14" o:spid="_x0000_s1030" type="#_x0000_t202" style="position:absolute;margin-left:15.6pt;margin-top:179.1pt;width:66.8pt;height:21.9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" fillcolor="#404040 [2429]" stroked="f" strokeweight=".5pt">
                    <v:textbox>
                      <w:txbxContent>
                        <w:p w14:paraId="38210A97" w14:textId="51F95EF2" w:rsidR="0006100C" w:rsidRPr="00881A92" w:rsidRDefault="0006100C"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v:textbox>
                    <w10:wrap anchorx="margin"/>
                  </v:shape>
                </w:pict>
              </mc:Fallback>
            </mc:AlternateContent>
          </w:r>
          <w:r w:rsidR="005D28AB">
            <w:br w:type="page"/>
          </w:r>
        </w:p>
      </w:sdtContent>
    </w:sdt>
    <w:sdt>
      <w:sdtPr>
        <w:rPr>
          <w:rFonts w:asciiTheme="minorHAnsi" w:eastAsiaTheme="minorEastAsia" w:hAnsiTheme="minorHAnsi" w:cstheme="minorBidi"/>
          <w:i w:val="0"/>
          <w:iCs w:val="0"/>
          <w:color w:val="595959" w:themeColor="text1" w:themeTint="A6"/>
        </w:rPr>
        <w:id w:val="-1645891061"/>
        <w:docPartObj>
          <w:docPartGallery w:val="Table of Contents"/>
          <w:docPartUnique/>
        </w:docPartObj>
      </w:sdtPr>
      <w:sdtEndPr>
        <w:rPr>
          <w:b/>
          <w:bCs/>
          <w:noProof/>
        </w:rPr>
      </w:sdtEndPr>
      <w:sdtContent>
        <w:p w14:paraId="5A136709" w14:textId="38B283DE" w:rsidR="00987A68" w:rsidRDefault="00987A68" w:rsidP="00A060AC">
          <w:pPr>
            <w:pStyle w:val="Heading4"/>
          </w:pPr>
          <w:r w:rsidRPr="00987A68">
            <w:t>Contents</w:t>
          </w:r>
        </w:p>
        <w:bookmarkStart w:id="0" w:name="_GoBack"/>
        <w:bookmarkEnd w:id="0"/>
        <w:p w14:paraId="2151EC35" w14:textId="77777777" w:rsidR="00945AE0" w:rsidRDefault="00987A68">
          <w:pPr>
            <w:pStyle w:val="TOC1"/>
            <w:rPr>
              <w:noProof/>
              <w:color w:val="auto"/>
              <w:lang w:eastAsia="en-US"/>
            </w:rPr>
          </w:pPr>
          <w:r>
            <w:fldChar w:fldCharType="begin"/>
          </w:r>
          <w:r>
            <w:instrText xml:space="preserve"> TOC \o "1-3" \h \z \u </w:instrText>
          </w:r>
          <w:r>
            <w:fldChar w:fldCharType="separate"/>
          </w:r>
          <w:hyperlink w:anchor="_Toc62017054" w:history="1">
            <w:r w:rsidR="00945AE0" w:rsidRPr="0049198E">
              <w:rPr>
                <w:rStyle w:val="Hyperlink"/>
                <w:noProof/>
              </w:rPr>
              <w:t>Overview</w:t>
            </w:r>
            <w:r w:rsidR="00945AE0">
              <w:rPr>
                <w:noProof/>
                <w:webHidden/>
              </w:rPr>
              <w:tab/>
            </w:r>
            <w:r w:rsidR="00945AE0">
              <w:rPr>
                <w:noProof/>
                <w:webHidden/>
              </w:rPr>
              <w:fldChar w:fldCharType="begin"/>
            </w:r>
            <w:r w:rsidR="00945AE0">
              <w:rPr>
                <w:noProof/>
                <w:webHidden/>
              </w:rPr>
              <w:instrText xml:space="preserve"> PAGEREF _Toc62017054 \h </w:instrText>
            </w:r>
            <w:r w:rsidR="00945AE0">
              <w:rPr>
                <w:noProof/>
                <w:webHidden/>
              </w:rPr>
            </w:r>
            <w:r w:rsidR="00945AE0">
              <w:rPr>
                <w:noProof/>
                <w:webHidden/>
              </w:rPr>
              <w:fldChar w:fldCharType="separate"/>
            </w:r>
            <w:r w:rsidR="00945AE0">
              <w:rPr>
                <w:noProof/>
                <w:webHidden/>
              </w:rPr>
              <w:t>7</w:t>
            </w:r>
            <w:r w:rsidR="00945AE0">
              <w:rPr>
                <w:noProof/>
                <w:webHidden/>
              </w:rPr>
              <w:fldChar w:fldCharType="end"/>
            </w:r>
          </w:hyperlink>
        </w:p>
        <w:p w14:paraId="5EDF78EE" w14:textId="77777777" w:rsidR="00945AE0" w:rsidRDefault="00945AE0">
          <w:pPr>
            <w:pStyle w:val="TOC1"/>
            <w:rPr>
              <w:noProof/>
              <w:color w:val="auto"/>
              <w:lang w:eastAsia="en-US"/>
            </w:rPr>
          </w:pPr>
          <w:hyperlink w:anchor="_Toc62017055" w:history="1">
            <w:r w:rsidRPr="0049198E">
              <w:rPr>
                <w:rStyle w:val="Hyperlink"/>
                <w:noProof/>
              </w:rPr>
              <w:t>1. Quick Start</w:t>
            </w:r>
            <w:r>
              <w:rPr>
                <w:noProof/>
                <w:webHidden/>
              </w:rPr>
              <w:tab/>
            </w:r>
            <w:r>
              <w:rPr>
                <w:noProof/>
                <w:webHidden/>
              </w:rPr>
              <w:fldChar w:fldCharType="begin"/>
            </w:r>
            <w:r>
              <w:rPr>
                <w:noProof/>
                <w:webHidden/>
              </w:rPr>
              <w:instrText xml:space="preserve"> PAGEREF _Toc62017055 \h </w:instrText>
            </w:r>
            <w:r>
              <w:rPr>
                <w:noProof/>
                <w:webHidden/>
              </w:rPr>
            </w:r>
            <w:r>
              <w:rPr>
                <w:noProof/>
                <w:webHidden/>
              </w:rPr>
              <w:fldChar w:fldCharType="separate"/>
            </w:r>
            <w:r>
              <w:rPr>
                <w:noProof/>
                <w:webHidden/>
              </w:rPr>
              <w:t>7</w:t>
            </w:r>
            <w:r>
              <w:rPr>
                <w:noProof/>
                <w:webHidden/>
              </w:rPr>
              <w:fldChar w:fldCharType="end"/>
            </w:r>
          </w:hyperlink>
        </w:p>
        <w:p w14:paraId="3E2F2DD5" w14:textId="77777777" w:rsidR="00945AE0" w:rsidRDefault="00945AE0">
          <w:pPr>
            <w:pStyle w:val="TOC1"/>
            <w:rPr>
              <w:noProof/>
              <w:color w:val="auto"/>
              <w:lang w:eastAsia="en-US"/>
            </w:rPr>
          </w:pPr>
          <w:hyperlink w:anchor="_Toc62017056" w:history="1">
            <w:r w:rsidRPr="0049198E">
              <w:rPr>
                <w:rStyle w:val="Hyperlink"/>
                <w:noProof/>
              </w:rPr>
              <w:t>2. Requirements</w:t>
            </w:r>
            <w:r>
              <w:rPr>
                <w:noProof/>
                <w:webHidden/>
              </w:rPr>
              <w:tab/>
            </w:r>
            <w:r>
              <w:rPr>
                <w:noProof/>
                <w:webHidden/>
              </w:rPr>
              <w:fldChar w:fldCharType="begin"/>
            </w:r>
            <w:r>
              <w:rPr>
                <w:noProof/>
                <w:webHidden/>
              </w:rPr>
              <w:instrText xml:space="preserve"> PAGEREF _Toc62017056 \h </w:instrText>
            </w:r>
            <w:r>
              <w:rPr>
                <w:noProof/>
                <w:webHidden/>
              </w:rPr>
            </w:r>
            <w:r>
              <w:rPr>
                <w:noProof/>
                <w:webHidden/>
              </w:rPr>
              <w:fldChar w:fldCharType="separate"/>
            </w:r>
            <w:r>
              <w:rPr>
                <w:noProof/>
                <w:webHidden/>
              </w:rPr>
              <w:t>8</w:t>
            </w:r>
            <w:r>
              <w:rPr>
                <w:noProof/>
                <w:webHidden/>
              </w:rPr>
              <w:fldChar w:fldCharType="end"/>
            </w:r>
          </w:hyperlink>
        </w:p>
        <w:p w14:paraId="32FE2962" w14:textId="77777777" w:rsidR="00945AE0" w:rsidRDefault="00945AE0">
          <w:pPr>
            <w:pStyle w:val="TOC1"/>
            <w:rPr>
              <w:noProof/>
              <w:color w:val="auto"/>
              <w:lang w:eastAsia="en-US"/>
            </w:rPr>
          </w:pPr>
          <w:hyperlink w:anchor="_Toc62017057" w:history="1">
            <w:r w:rsidRPr="0049198E">
              <w:rPr>
                <w:rStyle w:val="Hyperlink"/>
                <w:noProof/>
              </w:rPr>
              <w:t>3. Installation</w:t>
            </w:r>
            <w:r>
              <w:rPr>
                <w:noProof/>
                <w:webHidden/>
              </w:rPr>
              <w:tab/>
            </w:r>
            <w:r>
              <w:rPr>
                <w:noProof/>
                <w:webHidden/>
              </w:rPr>
              <w:fldChar w:fldCharType="begin"/>
            </w:r>
            <w:r>
              <w:rPr>
                <w:noProof/>
                <w:webHidden/>
              </w:rPr>
              <w:instrText xml:space="preserve"> PAGEREF _Toc62017057 \h </w:instrText>
            </w:r>
            <w:r>
              <w:rPr>
                <w:noProof/>
                <w:webHidden/>
              </w:rPr>
            </w:r>
            <w:r>
              <w:rPr>
                <w:noProof/>
                <w:webHidden/>
              </w:rPr>
              <w:fldChar w:fldCharType="separate"/>
            </w:r>
            <w:r>
              <w:rPr>
                <w:noProof/>
                <w:webHidden/>
              </w:rPr>
              <w:t>8</w:t>
            </w:r>
            <w:r>
              <w:rPr>
                <w:noProof/>
                <w:webHidden/>
              </w:rPr>
              <w:fldChar w:fldCharType="end"/>
            </w:r>
          </w:hyperlink>
        </w:p>
        <w:p w14:paraId="5B8668BF" w14:textId="77777777" w:rsidR="00945AE0" w:rsidRDefault="00945AE0">
          <w:pPr>
            <w:pStyle w:val="TOC1"/>
            <w:rPr>
              <w:noProof/>
              <w:color w:val="auto"/>
              <w:lang w:eastAsia="en-US"/>
            </w:rPr>
          </w:pPr>
          <w:hyperlink w:anchor="_Toc62017058" w:history="1">
            <w:r w:rsidRPr="0049198E">
              <w:rPr>
                <w:rStyle w:val="Hyperlink"/>
                <w:noProof/>
              </w:rPr>
              <w:t>4. Running GSS</w:t>
            </w:r>
            <w:r>
              <w:rPr>
                <w:noProof/>
                <w:webHidden/>
              </w:rPr>
              <w:tab/>
            </w:r>
            <w:r>
              <w:rPr>
                <w:noProof/>
                <w:webHidden/>
              </w:rPr>
              <w:fldChar w:fldCharType="begin"/>
            </w:r>
            <w:r>
              <w:rPr>
                <w:noProof/>
                <w:webHidden/>
              </w:rPr>
              <w:instrText xml:space="preserve"> PAGEREF _Toc62017058 \h </w:instrText>
            </w:r>
            <w:r>
              <w:rPr>
                <w:noProof/>
                <w:webHidden/>
              </w:rPr>
            </w:r>
            <w:r>
              <w:rPr>
                <w:noProof/>
                <w:webHidden/>
              </w:rPr>
              <w:fldChar w:fldCharType="separate"/>
            </w:r>
            <w:r>
              <w:rPr>
                <w:noProof/>
                <w:webHidden/>
              </w:rPr>
              <w:t>8</w:t>
            </w:r>
            <w:r>
              <w:rPr>
                <w:noProof/>
                <w:webHidden/>
              </w:rPr>
              <w:fldChar w:fldCharType="end"/>
            </w:r>
          </w:hyperlink>
        </w:p>
        <w:p w14:paraId="4E6D408D" w14:textId="77777777" w:rsidR="00945AE0" w:rsidRDefault="00945AE0">
          <w:pPr>
            <w:pStyle w:val="TOC1"/>
            <w:rPr>
              <w:noProof/>
              <w:color w:val="auto"/>
              <w:lang w:eastAsia="en-US"/>
            </w:rPr>
          </w:pPr>
          <w:hyperlink w:anchor="_Toc62017059" w:history="1">
            <w:r w:rsidRPr="0049198E">
              <w:rPr>
                <w:rStyle w:val="Hyperlink"/>
                <w:noProof/>
              </w:rPr>
              <w:t>5. Main Window</w:t>
            </w:r>
            <w:r>
              <w:rPr>
                <w:noProof/>
                <w:webHidden/>
              </w:rPr>
              <w:tab/>
            </w:r>
            <w:r>
              <w:rPr>
                <w:noProof/>
                <w:webHidden/>
              </w:rPr>
              <w:fldChar w:fldCharType="begin"/>
            </w:r>
            <w:r>
              <w:rPr>
                <w:noProof/>
                <w:webHidden/>
              </w:rPr>
              <w:instrText xml:space="preserve"> PAGEREF _Toc62017059 \h </w:instrText>
            </w:r>
            <w:r>
              <w:rPr>
                <w:noProof/>
                <w:webHidden/>
              </w:rPr>
            </w:r>
            <w:r>
              <w:rPr>
                <w:noProof/>
                <w:webHidden/>
              </w:rPr>
              <w:fldChar w:fldCharType="separate"/>
            </w:r>
            <w:r>
              <w:rPr>
                <w:noProof/>
                <w:webHidden/>
              </w:rPr>
              <w:t>10</w:t>
            </w:r>
            <w:r>
              <w:rPr>
                <w:noProof/>
                <w:webHidden/>
              </w:rPr>
              <w:fldChar w:fldCharType="end"/>
            </w:r>
          </w:hyperlink>
        </w:p>
        <w:p w14:paraId="505240E8" w14:textId="77777777" w:rsidR="00945AE0" w:rsidRDefault="00945AE0">
          <w:pPr>
            <w:pStyle w:val="TOC3"/>
            <w:tabs>
              <w:tab w:val="right" w:leader="dot" w:pos="9350"/>
            </w:tabs>
            <w:rPr>
              <w:noProof/>
              <w:color w:val="auto"/>
              <w:lang w:eastAsia="en-US"/>
            </w:rPr>
          </w:pPr>
          <w:hyperlink w:anchor="_Toc62017060" w:history="1">
            <w:r w:rsidRPr="0049198E">
              <w:rPr>
                <w:rStyle w:val="Hyperlink"/>
                <w:noProof/>
              </w:rPr>
              <w:t>Connected Applications</w:t>
            </w:r>
            <w:r>
              <w:rPr>
                <w:noProof/>
                <w:webHidden/>
              </w:rPr>
              <w:tab/>
            </w:r>
            <w:r>
              <w:rPr>
                <w:noProof/>
                <w:webHidden/>
              </w:rPr>
              <w:fldChar w:fldCharType="begin"/>
            </w:r>
            <w:r>
              <w:rPr>
                <w:noProof/>
                <w:webHidden/>
              </w:rPr>
              <w:instrText xml:space="preserve"> PAGEREF _Toc62017060 \h </w:instrText>
            </w:r>
            <w:r>
              <w:rPr>
                <w:noProof/>
                <w:webHidden/>
              </w:rPr>
            </w:r>
            <w:r>
              <w:rPr>
                <w:noProof/>
                <w:webHidden/>
              </w:rPr>
              <w:fldChar w:fldCharType="separate"/>
            </w:r>
            <w:r>
              <w:rPr>
                <w:noProof/>
                <w:webHidden/>
              </w:rPr>
              <w:t>10</w:t>
            </w:r>
            <w:r>
              <w:rPr>
                <w:noProof/>
                <w:webHidden/>
              </w:rPr>
              <w:fldChar w:fldCharType="end"/>
            </w:r>
          </w:hyperlink>
        </w:p>
        <w:p w14:paraId="7E90DC65" w14:textId="77777777" w:rsidR="00945AE0" w:rsidRDefault="00945AE0">
          <w:pPr>
            <w:pStyle w:val="TOC3"/>
            <w:tabs>
              <w:tab w:val="right" w:leader="dot" w:pos="9350"/>
            </w:tabs>
            <w:rPr>
              <w:noProof/>
              <w:color w:val="auto"/>
              <w:lang w:eastAsia="en-US"/>
            </w:rPr>
          </w:pPr>
          <w:hyperlink w:anchor="_Toc62017061" w:history="1">
            <w:r w:rsidRPr="0049198E">
              <w:rPr>
                <w:rStyle w:val="Hyperlink"/>
                <w:noProof/>
              </w:rPr>
              <w:t>Mount Type –</w:t>
            </w:r>
            <w:r>
              <w:rPr>
                <w:noProof/>
                <w:webHidden/>
              </w:rPr>
              <w:tab/>
            </w:r>
            <w:r>
              <w:rPr>
                <w:noProof/>
                <w:webHidden/>
              </w:rPr>
              <w:fldChar w:fldCharType="begin"/>
            </w:r>
            <w:r>
              <w:rPr>
                <w:noProof/>
                <w:webHidden/>
              </w:rPr>
              <w:instrText xml:space="preserve"> PAGEREF _Toc62017061 \h </w:instrText>
            </w:r>
            <w:r>
              <w:rPr>
                <w:noProof/>
                <w:webHidden/>
              </w:rPr>
            </w:r>
            <w:r>
              <w:rPr>
                <w:noProof/>
                <w:webHidden/>
              </w:rPr>
              <w:fldChar w:fldCharType="separate"/>
            </w:r>
            <w:r>
              <w:rPr>
                <w:noProof/>
                <w:webHidden/>
              </w:rPr>
              <w:t>10</w:t>
            </w:r>
            <w:r>
              <w:rPr>
                <w:noProof/>
                <w:webHidden/>
              </w:rPr>
              <w:fldChar w:fldCharType="end"/>
            </w:r>
          </w:hyperlink>
        </w:p>
        <w:p w14:paraId="1663FFE9" w14:textId="77777777" w:rsidR="00945AE0" w:rsidRDefault="00945AE0">
          <w:pPr>
            <w:pStyle w:val="TOC2"/>
            <w:tabs>
              <w:tab w:val="right" w:leader="dot" w:pos="9350"/>
            </w:tabs>
            <w:rPr>
              <w:noProof/>
              <w:color w:val="auto"/>
              <w:lang w:eastAsia="en-US"/>
            </w:rPr>
          </w:pPr>
          <w:hyperlink w:anchor="_Toc62017062" w:history="1">
            <w:r w:rsidRPr="0049198E">
              <w:rPr>
                <w:rStyle w:val="Hyperlink"/>
                <w:noProof/>
              </w:rPr>
              <w:t>Window Bar</w:t>
            </w:r>
            <w:r>
              <w:rPr>
                <w:noProof/>
                <w:webHidden/>
              </w:rPr>
              <w:tab/>
            </w:r>
            <w:r>
              <w:rPr>
                <w:noProof/>
                <w:webHidden/>
              </w:rPr>
              <w:fldChar w:fldCharType="begin"/>
            </w:r>
            <w:r>
              <w:rPr>
                <w:noProof/>
                <w:webHidden/>
              </w:rPr>
              <w:instrText xml:space="preserve"> PAGEREF _Toc62017062 \h </w:instrText>
            </w:r>
            <w:r>
              <w:rPr>
                <w:noProof/>
                <w:webHidden/>
              </w:rPr>
            </w:r>
            <w:r>
              <w:rPr>
                <w:noProof/>
                <w:webHidden/>
              </w:rPr>
              <w:fldChar w:fldCharType="separate"/>
            </w:r>
            <w:r>
              <w:rPr>
                <w:noProof/>
                <w:webHidden/>
              </w:rPr>
              <w:t>10</w:t>
            </w:r>
            <w:r>
              <w:rPr>
                <w:noProof/>
                <w:webHidden/>
              </w:rPr>
              <w:fldChar w:fldCharType="end"/>
            </w:r>
          </w:hyperlink>
        </w:p>
        <w:p w14:paraId="155D52CE" w14:textId="77777777" w:rsidR="00945AE0" w:rsidRDefault="00945AE0">
          <w:pPr>
            <w:pStyle w:val="TOC3"/>
            <w:tabs>
              <w:tab w:val="right" w:leader="dot" w:pos="9350"/>
            </w:tabs>
            <w:rPr>
              <w:noProof/>
              <w:color w:val="auto"/>
              <w:lang w:eastAsia="en-US"/>
            </w:rPr>
          </w:pPr>
          <w:hyperlink w:anchor="_Toc62017063" w:history="1">
            <w:r w:rsidRPr="0049198E">
              <w:rPr>
                <w:rStyle w:val="Hyperlink"/>
                <w:noProof/>
              </w:rPr>
              <w:t>CheckBox –</w:t>
            </w:r>
            <w:r>
              <w:rPr>
                <w:noProof/>
                <w:webHidden/>
              </w:rPr>
              <w:tab/>
            </w:r>
            <w:r>
              <w:rPr>
                <w:noProof/>
                <w:webHidden/>
              </w:rPr>
              <w:fldChar w:fldCharType="begin"/>
            </w:r>
            <w:r>
              <w:rPr>
                <w:noProof/>
                <w:webHidden/>
              </w:rPr>
              <w:instrText xml:space="preserve"> PAGEREF _Toc62017063 \h </w:instrText>
            </w:r>
            <w:r>
              <w:rPr>
                <w:noProof/>
                <w:webHidden/>
              </w:rPr>
            </w:r>
            <w:r>
              <w:rPr>
                <w:noProof/>
                <w:webHidden/>
              </w:rPr>
              <w:fldChar w:fldCharType="separate"/>
            </w:r>
            <w:r>
              <w:rPr>
                <w:noProof/>
                <w:webHidden/>
              </w:rPr>
              <w:t>11</w:t>
            </w:r>
            <w:r>
              <w:rPr>
                <w:noProof/>
                <w:webHidden/>
              </w:rPr>
              <w:fldChar w:fldCharType="end"/>
            </w:r>
          </w:hyperlink>
        </w:p>
        <w:p w14:paraId="383E756A" w14:textId="77777777" w:rsidR="00945AE0" w:rsidRDefault="00945AE0">
          <w:pPr>
            <w:pStyle w:val="TOC3"/>
            <w:tabs>
              <w:tab w:val="right" w:leader="dot" w:pos="9350"/>
            </w:tabs>
            <w:rPr>
              <w:noProof/>
              <w:color w:val="auto"/>
              <w:lang w:eastAsia="en-US"/>
            </w:rPr>
          </w:pPr>
          <w:hyperlink w:anchor="_Toc62017064" w:history="1">
            <w:r w:rsidRPr="0049198E">
              <w:rPr>
                <w:rStyle w:val="Hyperlink"/>
                <w:noProof/>
              </w:rPr>
              <w:t>Mount Type –</w:t>
            </w:r>
            <w:r>
              <w:rPr>
                <w:noProof/>
                <w:webHidden/>
              </w:rPr>
              <w:tab/>
            </w:r>
            <w:r>
              <w:rPr>
                <w:noProof/>
                <w:webHidden/>
              </w:rPr>
              <w:fldChar w:fldCharType="begin"/>
            </w:r>
            <w:r>
              <w:rPr>
                <w:noProof/>
                <w:webHidden/>
              </w:rPr>
              <w:instrText xml:space="preserve"> PAGEREF _Toc62017064 \h </w:instrText>
            </w:r>
            <w:r>
              <w:rPr>
                <w:noProof/>
                <w:webHidden/>
              </w:rPr>
            </w:r>
            <w:r>
              <w:rPr>
                <w:noProof/>
                <w:webHidden/>
              </w:rPr>
              <w:fldChar w:fldCharType="separate"/>
            </w:r>
            <w:r>
              <w:rPr>
                <w:noProof/>
                <w:webHidden/>
              </w:rPr>
              <w:t>11</w:t>
            </w:r>
            <w:r>
              <w:rPr>
                <w:noProof/>
                <w:webHidden/>
              </w:rPr>
              <w:fldChar w:fldCharType="end"/>
            </w:r>
          </w:hyperlink>
        </w:p>
        <w:p w14:paraId="4F2B2F69" w14:textId="77777777" w:rsidR="00945AE0" w:rsidRDefault="00945AE0">
          <w:pPr>
            <w:pStyle w:val="TOC3"/>
            <w:tabs>
              <w:tab w:val="right" w:leader="dot" w:pos="9350"/>
            </w:tabs>
            <w:rPr>
              <w:noProof/>
              <w:color w:val="auto"/>
              <w:lang w:eastAsia="en-US"/>
            </w:rPr>
          </w:pPr>
          <w:hyperlink w:anchor="_Toc62017065" w:history="1">
            <w:r w:rsidRPr="0049198E">
              <w:rPr>
                <w:rStyle w:val="Hyperlink"/>
                <w:noProof/>
              </w:rPr>
              <w:t>Connected Applications</w:t>
            </w:r>
            <w:r>
              <w:rPr>
                <w:noProof/>
                <w:webHidden/>
              </w:rPr>
              <w:tab/>
            </w:r>
            <w:r>
              <w:rPr>
                <w:noProof/>
                <w:webHidden/>
              </w:rPr>
              <w:fldChar w:fldCharType="begin"/>
            </w:r>
            <w:r>
              <w:rPr>
                <w:noProof/>
                <w:webHidden/>
              </w:rPr>
              <w:instrText xml:space="preserve"> PAGEREF _Toc62017065 \h </w:instrText>
            </w:r>
            <w:r>
              <w:rPr>
                <w:noProof/>
                <w:webHidden/>
              </w:rPr>
            </w:r>
            <w:r>
              <w:rPr>
                <w:noProof/>
                <w:webHidden/>
              </w:rPr>
              <w:fldChar w:fldCharType="separate"/>
            </w:r>
            <w:r>
              <w:rPr>
                <w:noProof/>
                <w:webHidden/>
              </w:rPr>
              <w:t>11</w:t>
            </w:r>
            <w:r>
              <w:rPr>
                <w:noProof/>
                <w:webHidden/>
              </w:rPr>
              <w:fldChar w:fldCharType="end"/>
            </w:r>
          </w:hyperlink>
        </w:p>
        <w:p w14:paraId="46C6A90F" w14:textId="77777777" w:rsidR="00945AE0" w:rsidRDefault="00945AE0">
          <w:pPr>
            <w:pStyle w:val="TOC2"/>
            <w:tabs>
              <w:tab w:val="right" w:leader="dot" w:pos="9350"/>
            </w:tabs>
            <w:rPr>
              <w:noProof/>
              <w:color w:val="auto"/>
              <w:lang w:eastAsia="en-US"/>
            </w:rPr>
          </w:pPr>
          <w:hyperlink w:anchor="_Toc62017066" w:history="1">
            <w:r w:rsidRPr="0049198E">
              <w:rPr>
                <w:rStyle w:val="Hyperlink"/>
                <w:noProof/>
              </w:rPr>
              <w:t>Coordinates Bar</w:t>
            </w:r>
            <w:r>
              <w:rPr>
                <w:noProof/>
                <w:webHidden/>
              </w:rPr>
              <w:tab/>
            </w:r>
            <w:r>
              <w:rPr>
                <w:noProof/>
                <w:webHidden/>
              </w:rPr>
              <w:fldChar w:fldCharType="begin"/>
            </w:r>
            <w:r>
              <w:rPr>
                <w:noProof/>
                <w:webHidden/>
              </w:rPr>
              <w:instrText xml:space="preserve"> PAGEREF _Toc62017066 \h </w:instrText>
            </w:r>
            <w:r>
              <w:rPr>
                <w:noProof/>
                <w:webHidden/>
              </w:rPr>
            </w:r>
            <w:r>
              <w:rPr>
                <w:noProof/>
                <w:webHidden/>
              </w:rPr>
              <w:fldChar w:fldCharType="separate"/>
            </w:r>
            <w:r>
              <w:rPr>
                <w:noProof/>
                <w:webHidden/>
              </w:rPr>
              <w:t>11</w:t>
            </w:r>
            <w:r>
              <w:rPr>
                <w:noProof/>
                <w:webHidden/>
              </w:rPr>
              <w:fldChar w:fldCharType="end"/>
            </w:r>
          </w:hyperlink>
        </w:p>
        <w:p w14:paraId="4E507D17" w14:textId="77777777" w:rsidR="00945AE0" w:rsidRDefault="00945AE0">
          <w:pPr>
            <w:pStyle w:val="TOC3"/>
            <w:tabs>
              <w:tab w:val="right" w:leader="dot" w:pos="9350"/>
            </w:tabs>
            <w:rPr>
              <w:noProof/>
              <w:color w:val="auto"/>
              <w:lang w:eastAsia="en-US"/>
            </w:rPr>
          </w:pPr>
          <w:hyperlink w:anchor="_Toc62017067" w:history="1">
            <w:r w:rsidRPr="0049198E">
              <w:rPr>
                <w:rStyle w:val="Hyperlink"/>
                <w:noProof/>
              </w:rPr>
              <w:t>RA (Right Ascension)</w:t>
            </w:r>
            <w:r>
              <w:rPr>
                <w:noProof/>
                <w:webHidden/>
              </w:rPr>
              <w:tab/>
            </w:r>
            <w:r>
              <w:rPr>
                <w:noProof/>
                <w:webHidden/>
              </w:rPr>
              <w:fldChar w:fldCharType="begin"/>
            </w:r>
            <w:r>
              <w:rPr>
                <w:noProof/>
                <w:webHidden/>
              </w:rPr>
              <w:instrText xml:space="preserve"> PAGEREF _Toc62017067 \h </w:instrText>
            </w:r>
            <w:r>
              <w:rPr>
                <w:noProof/>
                <w:webHidden/>
              </w:rPr>
            </w:r>
            <w:r>
              <w:rPr>
                <w:noProof/>
                <w:webHidden/>
              </w:rPr>
              <w:fldChar w:fldCharType="separate"/>
            </w:r>
            <w:r>
              <w:rPr>
                <w:noProof/>
                <w:webHidden/>
              </w:rPr>
              <w:t>11</w:t>
            </w:r>
            <w:r>
              <w:rPr>
                <w:noProof/>
                <w:webHidden/>
              </w:rPr>
              <w:fldChar w:fldCharType="end"/>
            </w:r>
          </w:hyperlink>
        </w:p>
        <w:p w14:paraId="00DBB0A1" w14:textId="77777777" w:rsidR="00945AE0" w:rsidRDefault="00945AE0">
          <w:pPr>
            <w:pStyle w:val="TOC3"/>
            <w:tabs>
              <w:tab w:val="right" w:leader="dot" w:pos="9350"/>
            </w:tabs>
            <w:rPr>
              <w:noProof/>
              <w:color w:val="auto"/>
              <w:lang w:eastAsia="en-US"/>
            </w:rPr>
          </w:pPr>
          <w:hyperlink w:anchor="_Toc62017068" w:history="1">
            <w:r w:rsidRPr="0049198E">
              <w:rPr>
                <w:rStyle w:val="Hyperlink"/>
                <w:noProof/>
              </w:rPr>
              <w:t>Dec (Declination)</w:t>
            </w:r>
            <w:r>
              <w:rPr>
                <w:noProof/>
                <w:webHidden/>
              </w:rPr>
              <w:tab/>
            </w:r>
            <w:r>
              <w:rPr>
                <w:noProof/>
                <w:webHidden/>
              </w:rPr>
              <w:fldChar w:fldCharType="begin"/>
            </w:r>
            <w:r>
              <w:rPr>
                <w:noProof/>
                <w:webHidden/>
              </w:rPr>
              <w:instrText xml:space="preserve"> PAGEREF _Toc62017068 \h </w:instrText>
            </w:r>
            <w:r>
              <w:rPr>
                <w:noProof/>
                <w:webHidden/>
              </w:rPr>
            </w:r>
            <w:r>
              <w:rPr>
                <w:noProof/>
                <w:webHidden/>
              </w:rPr>
              <w:fldChar w:fldCharType="separate"/>
            </w:r>
            <w:r>
              <w:rPr>
                <w:noProof/>
                <w:webHidden/>
              </w:rPr>
              <w:t>11</w:t>
            </w:r>
            <w:r>
              <w:rPr>
                <w:noProof/>
                <w:webHidden/>
              </w:rPr>
              <w:fldChar w:fldCharType="end"/>
            </w:r>
          </w:hyperlink>
        </w:p>
        <w:p w14:paraId="0713B8BB" w14:textId="77777777" w:rsidR="00945AE0" w:rsidRDefault="00945AE0">
          <w:pPr>
            <w:pStyle w:val="TOC3"/>
            <w:tabs>
              <w:tab w:val="right" w:leader="dot" w:pos="9350"/>
            </w:tabs>
            <w:rPr>
              <w:noProof/>
              <w:color w:val="auto"/>
              <w:lang w:eastAsia="en-US"/>
            </w:rPr>
          </w:pPr>
          <w:hyperlink w:anchor="_Toc62017069" w:history="1">
            <w:r w:rsidRPr="0049198E">
              <w:rPr>
                <w:rStyle w:val="Hyperlink"/>
                <w:noProof/>
              </w:rPr>
              <w:t>Azimuth</w:t>
            </w:r>
            <w:r>
              <w:rPr>
                <w:noProof/>
                <w:webHidden/>
              </w:rPr>
              <w:tab/>
            </w:r>
            <w:r>
              <w:rPr>
                <w:noProof/>
                <w:webHidden/>
              </w:rPr>
              <w:fldChar w:fldCharType="begin"/>
            </w:r>
            <w:r>
              <w:rPr>
                <w:noProof/>
                <w:webHidden/>
              </w:rPr>
              <w:instrText xml:space="preserve"> PAGEREF _Toc62017069 \h </w:instrText>
            </w:r>
            <w:r>
              <w:rPr>
                <w:noProof/>
                <w:webHidden/>
              </w:rPr>
            </w:r>
            <w:r>
              <w:rPr>
                <w:noProof/>
                <w:webHidden/>
              </w:rPr>
              <w:fldChar w:fldCharType="separate"/>
            </w:r>
            <w:r>
              <w:rPr>
                <w:noProof/>
                <w:webHidden/>
              </w:rPr>
              <w:t>11</w:t>
            </w:r>
            <w:r>
              <w:rPr>
                <w:noProof/>
                <w:webHidden/>
              </w:rPr>
              <w:fldChar w:fldCharType="end"/>
            </w:r>
          </w:hyperlink>
        </w:p>
        <w:p w14:paraId="1AA27FCE" w14:textId="77777777" w:rsidR="00945AE0" w:rsidRDefault="00945AE0">
          <w:pPr>
            <w:pStyle w:val="TOC3"/>
            <w:tabs>
              <w:tab w:val="right" w:leader="dot" w:pos="9350"/>
            </w:tabs>
            <w:rPr>
              <w:noProof/>
              <w:color w:val="auto"/>
              <w:lang w:eastAsia="en-US"/>
            </w:rPr>
          </w:pPr>
          <w:hyperlink w:anchor="_Toc62017070" w:history="1">
            <w:r w:rsidRPr="0049198E">
              <w:rPr>
                <w:rStyle w:val="Hyperlink"/>
                <w:noProof/>
              </w:rPr>
              <w:t>Altitude</w:t>
            </w:r>
            <w:r>
              <w:rPr>
                <w:noProof/>
                <w:webHidden/>
              </w:rPr>
              <w:tab/>
            </w:r>
            <w:r>
              <w:rPr>
                <w:noProof/>
                <w:webHidden/>
              </w:rPr>
              <w:fldChar w:fldCharType="begin"/>
            </w:r>
            <w:r>
              <w:rPr>
                <w:noProof/>
                <w:webHidden/>
              </w:rPr>
              <w:instrText xml:space="preserve"> PAGEREF _Toc62017070 \h </w:instrText>
            </w:r>
            <w:r>
              <w:rPr>
                <w:noProof/>
                <w:webHidden/>
              </w:rPr>
            </w:r>
            <w:r>
              <w:rPr>
                <w:noProof/>
                <w:webHidden/>
              </w:rPr>
              <w:fldChar w:fldCharType="separate"/>
            </w:r>
            <w:r>
              <w:rPr>
                <w:noProof/>
                <w:webHidden/>
              </w:rPr>
              <w:t>11</w:t>
            </w:r>
            <w:r>
              <w:rPr>
                <w:noProof/>
                <w:webHidden/>
              </w:rPr>
              <w:fldChar w:fldCharType="end"/>
            </w:r>
          </w:hyperlink>
        </w:p>
        <w:p w14:paraId="670DC4B5" w14:textId="77777777" w:rsidR="00945AE0" w:rsidRDefault="00945AE0">
          <w:pPr>
            <w:pStyle w:val="TOC3"/>
            <w:tabs>
              <w:tab w:val="right" w:leader="dot" w:pos="9350"/>
            </w:tabs>
            <w:rPr>
              <w:noProof/>
              <w:color w:val="auto"/>
              <w:lang w:eastAsia="en-US"/>
            </w:rPr>
          </w:pPr>
          <w:hyperlink w:anchor="_Toc62017071" w:history="1">
            <w:r w:rsidRPr="0049198E">
              <w:rPr>
                <w:rStyle w:val="Hyperlink"/>
                <w:noProof/>
              </w:rPr>
              <w:t>Local Hour Angle (LHA)</w:t>
            </w:r>
            <w:r>
              <w:rPr>
                <w:noProof/>
                <w:webHidden/>
              </w:rPr>
              <w:tab/>
            </w:r>
            <w:r>
              <w:rPr>
                <w:noProof/>
                <w:webHidden/>
              </w:rPr>
              <w:fldChar w:fldCharType="begin"/>
            </w:r>
            <w:r>
              <w:rPr>
                <w:noProof/>
                <w:webHidden/>
              </w:rPr>
              <w:instrText xml:space="preserve"> PAGEREF _Toc62017071 \h </w:instrText>
            </w:r>
            <w:r>
              <w:rPr>
                <w:noProof/>
                <w:webHidden/>
              </w:rPr>
            </w:r>
            <w:r>
              <w:rPr>
                <w:noProof/>
                <w:webHidden/>
              </w:rPr>
              <w:fldChar w:fldCharType="separate"/>
            </w:r>
            <w:r>
              <w:rPr>
                <w:noProof/>
                <w:webHidden/>
              </w:rPr>
              <w:t>11</w:t>
            </w:r>
            <w:r>
              <w:rPr>
                <w:noProof/>
                <w:webHidden/>
              </w:rPr>
              <w:fldChar w:fldCharType="end"/>
            </w:r>
          </w:hyperlink>
        </w:p>
        <w:p w14:paraId="16404529" w14:textId="77777777" w:rsidR="00945AE0" w:rsidRDefault="00945AE0">
          <w:pPr>
            <w:pStyle w:val="TOC2"/>
            <w:tabs>
              <w:tab w:val="right" w:leader="dot" w:pos="9350"/>
            </w:tabs>
            <w:rPr>
              <w:noProof/>
              <w:color w:val="auto"/>
              <w:lang w:eastAsia="en-US"/>
            </w:rPr>
          </w:pPr>
          <w:hyperlink w:anchor="_Toc62017072" w:history="1">
            <w:r w:rsidRPr="0049198E">
              <w:rPr>
                <w:rStyle w:val="Hyperlink"/>
                <w:noProof/>
              </w:rPr>
              <w:t>GoTo Section</w:t>
            </w:r>
            <w:r>
              <w:rPr>
                <w:noProof/>
                <w:webHidden/>
              </w:rPr>
              <w:tab/>
            </w:r>
            <w:r>
              <w:rPr>
                <w:noProof/>
                <w:webHidden/>
              </w:rPr>
              <w:fldChar w:fldCharType="begin"/>
            </w:r>
            <w:r>
              <w:rPr>
                <w:noProof/>
                <w:webHidden/>
              </w:rPr>
              <w:instrText xml:space="preserve"> PAGEREF _Toc62017072 \h </w:instrText>
            </w:r>
            <w:r>
              <w:rPr>
                <w:noProof/>
                <w:webHidden/>
              </w:rPr>
            </w:r>
            <w:r>
              <w:rPr>
                <w:noProof/>
                <w:webHidden/>
              </w:rPr>
              <w:fldChar w:fldCharType="separate"/>
            </w:r>
            <w:r>
              <w:rPr>
                <w:noProof/>
                <w:webHidden/>
              </w:rPr>
              <w:t>11</w:t>
            </w:r>
            <w:r>
              <w:rPr>
                <w:noProof/>
                <w:webHidden/>
              </w:rPr>
              <w:fldChar w:fldCharType="end"/>
            </w:r>
          </w:hyperlink>
        </w:p>
        <w:p w14:paraId="3AA9F92E" w14:textId="77777777" w:rsidR="00945AE0" w:rsidRDefault="00945AE0">
          <w:pPr>
            <w:pStyle w:val="TOC3"/>
            <w:tabs>
              <w:tab w:val="right" w:leader="dot" w:pos="9350"/>
            </w:tabs>
            <w:rPr>
              <w:noProof/>
              <w:color w:val="auto"/>
              <w:lang w:eastAsia="en-US"/>
            </w:rPr>
          </w:pPr>
          <w:hyperlink w:anchor="_Toc62017073" w:history="1">
            <w:r w:rsidRPr="0049198E">
              <w:rPr>
                <w:rStyle w:val="Hyperlink"/>
                <w:noProof/>
              </w:rPr>
              <w:t>Copy Button</w:t>
            </w:r>
            <w:r>
              <w:rPr>
                <w:noProof/>
                <w:webHidden/>
              </w:rPr>
              <w:tab/>
            </w:r>
            <w:r>
              <w:rPr>
                <w:noProof/>
                <w:webHidden/>
              </w:rPr>
              <w:fldChar w:fldCharType="begin"/>
            </w:r>
            <w:r>
              <w:rPr>
                <w:noProof/>
                <w:webHidden/>
              </w:rPr>
              <w:instrText xml:space="preserve"> PAGEREF _Toc62017073 \h </w:instrText>
            </w:r>
            <w:r>
              <w:rPr>
                <w:noProof/>
                <w:webHidden/>
              </w:rPr>
            </w:r>
            <w:r>
              <w:rPr>
                <w:noProof/>
                <w:webHidden/>
              </w:rPr>
              <w:fldChar w:fldCharType="separate"/>
            </w:r>
            <w:r>
              <w:rPr>
                <w:noProof/>
                <w:webHidden/>
              </w:rPr>
              <w:t>11</w:t>
            </w:r>
            <w:r>
              <w:rPr>
                <w:noProof/>
                <w:webHidden/>
              </w:rPr>
              <w:fldChar w:fldCharType="end"/>
            </w:r>
          </w:hyperlink>
        </w:p>
        <w:p w14:paraId="25C937E6" w14:textId="77777777" w:rsidR="00945AE0" w:rsidRDefault="00945AE0">
          <w:pPr>
            <w:pStyle w:val="TOC3"/>
            <w:tabs>
              <w:tab w:val="right" w:leader="dot" w:pos="9350"/>
            </w:tabs>
            <w:rPr>
              <w:noProof/>
              <w:color w:val="auto"/>
              <w:lang w:eastAsia="en-US"/>
            </w:rPr>
          </w:pPr>
          <w:hyperlink w:anchor="_Toc62017074" w:history="1">
            <w:r w:rsidRPr="0049198E">
              <w:rPr>
                <w:rStyle w:val="Hyperlink"/>
                <w:noProof/>
              </w:rPr>
              <w:t>GoTo Button</w:t>
            </w:r>
            <w:r>
              <w:rPr>
                <w:noProof/>
                <w:webHidden/>
              </w:rPr>
              <w:tab/>
            </w:r>
            <w:r>
              <w:rPr>
                <w:noProof/>
                <w:webHidden/>
              </w:rPr>
              <w:fldChar w:fldCharType="begin"/>
            </w:r>
            <w:r>
              <w:rPr>
                <w:noProof/>
                <w:webHidden/>
              </w:rPr>
              <w:instrText xml:space="preserve"> PAGEREF _Toc62017074 \h </w:instrText>
            </w:r>
            <w:r>
              <w:rPr>
                <w:noProof/>
                <w:webHidden/>
              </w:rPr>
            </w:r>
            <w:r>
              <w:rPr>
                <w:noProof/>
                <w:webHidden/>
              </w:rPr>
              <w:fldChar w:fldCharType="separate"/>
            </w:r>
            <w:r>
              <w:rPr>
                <w:noProof/>
                <w:webHidden/>
              </w:rPr>
              <w:t>11</w:t>
            </w:r>
            <w:r>
              <w:rPr>
                <w:noProof/>
                <w:webHidden/>
              </w:rPr>
              <w:fldChar w:fldCharType="end"/>
            </w:r>
          </w:hyperlink>
        </w:p>
        <w:p w14:paraId="33723265" w14:textId="77777777" w:rsidR="00945AE0" w:rsidRDefault="00945AE0">
          <w:pPr>
            <w:pStyle w:val="TOC3"/>
            <w:tabs>
              <w:tab w:val="right" w:leader="dot" w:pos="9350"/>
            </w:tabs>
            <w:rPr>
              <w:noProof/>
              <w:color w:val="auto"/>
              <w:lang w:eastAsia="en-US"/>
            </w:rPr>
          </w:pPr>
          <w:hyperlink w:anchor="_Toc62017075" w:history="1">
            <w:r w:rsidRPr="0049198E">
              <w:rPr>
                <w:rStyle w:val="Hyperlink"/>
                <w:noProof/>
              </w:rPr>
              <w:t>Sync Button</w:t>
            </w:r>
            <w:r>
              <w:rPr>
                <w:noProof/>
                <w:webHidden/>
              </w:rPr>
              <w:tab/>
            </w:r>
            <w:r>
              <w:rPr>
                <w:noProof/>
                <w:webHidden/>
              </w:rPr>
              <w:fldChar w:fldCharType="begin"/>
            </w:r>
            <w:r>
              <w:rPr>
                <w:noProof/>
                <w:webHidden/>
              </w:rPr>
              <w:instrText xml:space="preserve"> PAGEREF _Toc62017075 \h </w:instrText>
            </w:r>
            <w:r>
              <w:rPr>
                <w:noProof/>
                <w:webHidden/>
              </w:rPr>
            </w:r>
            <w:r>
              <w:rPr>
                <w:noProof/>
                <w:webHidden/>
              </w:rPr>
              <w:fldChar w:fldCharType="separate"/>
            </w:r>
            <w:r>
              <w:rPr>
                <w:noProof/>
                <w:webHidden/>
              </w:rPr>
              <w:t>12</w:t>
            </w:r>
            <w:r>
              <w:rPr>
                <w:noProof/>
                <w:webHidden/>
              </w:rPr>
              <w:fldChar w:fldCharType="end"/>
            </w:r>
          </w:hyperlink>
        </w:p>
        <w:p w14:paraId="3F041D3D" w14:textId="77777777" w:rsidR="00945AE0" w:rsidRDefault="00945AE0">
          <w:pPr>
            <w:pStyle w:val="TOC3"/>
            <w:tabs>
              <w:tab w:val="right" w:leader="dot" w:pos="9350"/>
            </w:tabs>
            <w:rPr>
              <w:noProof/>
              <w:color w:val="auto"/>
              <w:lang w:eastAsia="en-US"/>
            </w:rPr>
          </w:pPr>
          <w:hyperlink w:anchor="_Toc62017076" w:history="1">
            <w:r w:rsidRPr="0049198E">
              <w:rPr>
                <w:rStyle w:val="Hyperlink"/>
                <w:noProof/>
              </w:rPr>
              <w:t>Import Button</w:t>
            </w:r>
            <w:r>
              <w:rPr>
                <w:noProof/>
                <w:webHidden/>
              </w:rPr>
              <w:tab/>
            </w:r>
            <w:r>
              <w:rPr>
                <w:noProof/>
                <w:webHidden/>
              </w:rPr>
              <w:fldChar w:fldCharType="begin"/>
            </w:r>
            <w:r>
              <w:rPr>
                <w:noProof/>
                <w:webHidden/>
              </w:rPr>
              <w:instrText xml:space="preserve"> PAGEREF _Toc62017076 \h </w:instrText>
            </w:r>
            <w:r>
              <w:rPr>
                <w:noProof/>
                <w:webHidden/>
              </w:rPr>
            </w:r>
            <w:r>
              <w:rPr>
                <w:noProof/>
                <w:webHidden/>
              </w:rPr>
              <w:fldChar w:fldCharType="separate"/>
            </w:r>
            <w:r>
              <w:rPr>
                <w:noProof/>
                <w:webHidden/>
              </w:rPr>
              <w:t>12</w:t>
            </w:r>
            <w:r>
              <w:rPr>
                <w:noProof/>
                <w:webHidden/>
              </w:rPr>
              <w:fldChar w:fldCharType="end"/>
            </w:r>
          </w:hyperlink>
        </w:p>
        <w:p w14:paraId="1BE2911E" w14:textId="77777777" w:rsidR="00945AE0" w:rsidRDefault="00945AE0">
          <w:pPr>
            <w:pStyle w:val="TOC2"/>
            <w:tabs>
              <w:tab w:val="right" w:leader="dot" w:pos="9350"/>
            </w:tabs>
            <w:rPr>
              <w:noProof/>
              <w:color w:val="auto"/>
              <w:lang w:eastAsia="en-US"/>
            </w:rPr>
          </w:pPr>
          <w:hyperlink w:anchor="_Toc62017077" w:history="1">
            <w:r w:rsidRPr="0049198E">
              <w:rPr>
                <w:rStyle w:val="Hyperlink"/>
                <w:noProof/>
              </w:rPr>
              <w:t>PPEC Control</w:t>
            </w:r>
            <w:r>
              <w:rPr>
                <w:noProof/>
                <w:webHidden/>
              </w:rPr>
              <w:tab/>
            </w:r>
            <w:r>
              <w:rPr>
                <w:noProof/>
                <w:webHidden/>
              </w:rPr>
              <w:fldChar w:fldCharType="begin"/>
            </w:r>
            <w:r>
              <w:rPr>
                <w:noProof/>
                <w:webHidden/>
              </w:rPr>
              <w:instrText xml:space="preserve"> PAGEREF _Toc62017077 \h </w:instrText>
            </w:r>
            <w:r>
              <w:rPr>
                <w:noProof/>
                <w:webHidden/>
              </w:rPr>
            </w:r>
            <w:r>
              <w:rPr>
                <w:noProof/>
                <w:webHidden/>
              </w:rPr>
              <w:fldChar w:fldCharType="separate"/>
            </w:r>
            <w:r>
              <w:rPr>
                <w:noProof/>
                <w:webHidden/>
              </w:rPr>
              <w:t>12</w:t>
            </w:r>
            <w:r>
              <w:rPr>
                <w:noProof/>
                <w:webHidden/>
              </w:rPr>
              <w:fldChar w:fldCharType="end"/>
            </w:r>
          </w:hyperlink>
        </w:p>
        <w:p w14:paraId="5DE5EB36" w14:textId="77777777" w:rsidR="00945AE0" w:rsidRDefault="00945AE0">
          <w:pPr>
            <w:pStyle w:val="TOC3"/>
            <w:tabs>
              <w:tab w:val="right" w:leader="dot" w:pos="9350"/>
            </w:tabs>
            <w:rPr>
              <w:noProof/>
              <w:color w:val="auto"/>
              <w:lang w:eastAsia="en-US"/>
            </w:rPr>
          </w:pPr>
          <w:hyperlink w:anchor="_Toc62017078" w:history="1">
            <w:r w:rsidRPr="0049198E">
              <w:rPr>
                <w:rStyle w:val="Hyperlink"/>
                <w:noProof/>
              </w:rPr>
              <w:t>PPEC</w:t>
            </w:r>
            <w:r>
              <w:rPr>
                <w:noProof/>
                <w:webHidden/>
              </w:rPr>
              <w:tab/>
            </w:r>
            <w:r>
              <w:rPr>
                <w:noProof/>
                <w:webHidden/>
              </w:rPr>
              <w:fldChar w:fldCharType="begin"/>
            </w:r>
            <w:r>
              <w:rPr>
                <w:noProof/>
                <w:webHidden/>
              </w:rPr>
              <w:instrText xml:space="preserve"> PAGEREF _Toc62017078 \h </w:instrText>
            </w:r>
            <w:r>
              <w:rPr>
                <w:noProof/>
                <w:webHidden/>
              </w:rPr>
            </w:r>
            <w:r>
              <w:rPr>
                <w:noProof/>
                <w:webHidden/>
              </w:rPr>
              <w:fldChar w:fldCharType="separate"/>
            </w:r>
            <w:r>
              <w:rPr>
                <w:noProof/>
                <w:webHidden/>
              </w:rPr>
              <w:t>12</w:t>
            </w:r>
            <w:r>
              <w:rPr>
                <w:noProof/>
                <w:webHidden/>
              </w:rPr>
              <w:fldChar w:fldCharType="end"/>
            </w:r>
          </w:hyperlink>
        </w:p>
        <w:p w14:paraId="587D631D" w14:textId="77777777" w:rsidR="00945AE0" w:rsidRDefault="00945AE0">
          <w:pPr>
            <w:pStyle w:val="TOC3"/>
            <w:tabs>
              <w:tab w:val="right" w:leader="dot" w:pos="9350"/>
            </w:tabs>
            <w:rPr>
              <w:noProof/>
              <w:color w:val="auto"/>
              <w:lang w:eastAsia="en-US"/>
            </w:rPr>
          </w:pPr>
          <w:hyperlink w:anchor="_Toc62017079" w:history="1">
            <w:r w:rsidRPr="0049198E">
              <w:rPr>
                <w:rStyle w:val="Hyperlink"/>
                <w:noProof/>
              </w:rPr>
              <w:t>PPEC Train</w:t>
            </w:r>
            <w:r>
              <w:rPr>
                <w:noProof/>
                <w:webHidden/>
              </w:rPr>
              <w:tab/>
            </w:r>
            <w:r>
              <w:rPr>
                <w:noProof/>
                <w:webHidden/>
              </w:rPr>
              <w:fldChar w:fldCharType="begin"/>
            </w:r>
            <w:r>
              <w:rPr>
                <w:noProof/>
                <w:webHidden/>
              </w:rPr>
              <w:instrText xml:space="preserve"> PAGEREF _Toc62017079 \h </w:instrText>
            </w:r>
            <w:r>
              <w:rPr>
                <w:noProof/>
                <w:webHidden/>
              </w:rPr>
            </w:r>
            <w:r>
              <w:rPr>
                <w:noProof/>
                <w:webHidden/>
              </w:rPr>
              <w:fldChar w:fldCharType="separate"/>
            </w:r>
            <w:r>
              <w:rPr>
                <w:noProof/>
                <w:webHidden/>
              </w:rPr>
              <w:t>12</w:t>
            </w:r>
            <w:r>
              <w:rPr>
                <w:noProof/>
                <w:webHidden/>
              </w:rPr>
              <w:fldChar w:fldCharType="end"/>
            </w:r>
          </w:hyperlink>
        </w:p>
        <w:p w14:paraId="5D5029F9" w14:textId="77777777" w:rsidR="00945AE0" w:rsidRDefault="00945AE0">
          <w:pPr>
            <w:pStyle w:val="TOC2"/>
            <w:tabs>
              <w:tab w:val="right" w:leader="dot" w:pos="9350"/>
            </w:tabs>
            <w:rPr>
              <w:noProof/>
              <w:color w:val="auto"/>
              <w:lang w:eastAsia="en-US"/>
            </w:rPr>
          </w:pPr>
          <w:hyperlink w:anchor="_Toc62017080" w:history="1">
            <w:r w:rsidRPr="0049198E">
              <w:rPr>
                <w:rStyle w:val="Hyperlink"/>
                <w:noProof/>
              </w:rPr>
              <w:t>Buttons Controls</w:t>
            </w:r>
            <w:r>
              <w:rPr>
                <w:noProof/>
                <w:webHidden/>
              </w:rPr>
              <w:tab/>
            </w:r>
            <w:r>
              <w:rPr>
                <w:noProof/>
                <w:webHidden/>
              </w:rPr>
              <w:fldChar w:fldCharType="begin"/>
            </w:r>
            <w:r>
              <w:rPr>
                <w:noProof/>
                <w:webHidden/>
              </w:rPr>
              <w:instrText xml:space="preserve"> PAGEREF _Toc62017080 \h </w:instrText>
            </w:r>
            <w:r>
              <w:rPr>
                <w:noProof/>
                <w:webHidden/>
              </w:rPr>
            </w:r>
            <w:r>
              <w:rPr>
                <w:noProof/>
                <w:webHidden/>
              </w:rPr>
              <w:fldChar w:fldCharType="separate"/>
            </w:r>
            <w:r>
              <w:rPr>
                <w:noProof/>
                <w:webHidden/>
              </w:rPr>
              <w:t>12</w:t>
            </w:r>
            <w:r>
              <w:rPr>
                <w:noProof/>
                <w:webHidden/>
              </w:rPr>
              <w:fldChar w:fldCharType="end"/>
            </w:r>
          </w:hyperlink>
        </w:p>
        <w:p w14:paraId="67671883" w14:textId="77777777" w:rsidR="00945AE0" w:rsidRDefault="00945AE0">
          <w:pPr>
            <w:pStyle w:val="TOC3"/>
            <w:tabs>
              <w:tab w:val="right" w:leader="dot" w:pos="9350"/>
            </w:tabs>
            <w:rPr>
              <w:noProof/>
              <w:color w:val="auto"/>
              <w:lang w:eastAsia="en-US"/>
            </w:rPr>
          </w:pPr>
          <w:hyperlink w:anchor="_Toc62017081" w:history="1">
            <w:r w:rsidRPr="0049198E">
              <w:rPr>
                <w:rStyle w:val="Hyperlink"/>
                <w:noProof/>
              </w:rPr>
              <w:t>Park Positions</w:t>
            </w:r>
            <w:r>
              <w:rPr>
                <w:noProof/>
                <w:webHidden/>
              </w:rPr>
              <w:tab/>
            </w:r>
            <w:r>
              <w:rPr>
                <w:noProof/>
                <w:webHidden/>
              </w:rPr>
              <w:fldChar w:fldCharType="begin"/>
            </w:r>
            <w:r>
              <w:rPr>
                <w:noProof/>
                <w:webHidden/>
              </w:rPr>
              <w:instrText xml:space="preserve"> PAGEREF _Toc62017081 \h </w:instrText>
            </w:r>
            <w:r>
              <w:rPr>
                <w:noProof/>
                <w:webHidden/>
              </w:rPr>
            </w:r>
            <w:r>
              <w:rPr>
                <w:noProof/>
                <w:webHidden/>
              </w:rPr>
              <w:fldChar w:fldCharType="separate"/>
            </w:r>
            <w:r>
              <w:rPr>
                <w:noProof/>
                <w:webHidden/>
              </w:rPr>
              <w:t>12</w:t>
            </w:r>
            <w:r>
              <w:rPr>
                <w:noProof/>
                <w:webHidden/>
              </w:rPr>
              <w:fldChar w:fldCharType="end"/>
            </w:r>
          </w:hyperlink>
        </w:p>
        <w:p w14:paraId="7924385F" w14:textId="77777777" w:rsidR="00945AE0" w:rsidRDefault="00945AE0">
          <w:pPr>
            <w:pStyle w:val="TOC3"/>
            <w:tabs>
              <w:tab w:val="right" w:leader="dot" w:pos="9350"/>
            </w:tabs>
            <w:rPr>
              <w:noProof/>
              <w:color w:val="auto"/>
              <w:lang w:eastAsia="en-US"/>
            </w:rPr>
          </w:pPr>
          <w:hyperlink w:anchor="_Toc62017082" w:history="1">
            <w:r w:rsidRPr="0049198E">
              <w:rPr>
                <w:rStyle w:val="Hyperlink"/>
                <w:noProof/>
              </w:rPr>
              <w:t>Park Button</w:t>
            </w:r>
            <w:r>
              <w:rPr>
                <w:noProof/>
                <w:webHidden/>
              </w:rPr>
              <w:tab/>
            </w:r>
            <w:r>
              <w:rPr>
                <w:noProof/>
                <w:webHidden/>
              </w:rPr>
              <w:fldChar w:fldCharType="begin"/>
            </w:r>
            <w:r>
              <w:rPr>
                <w:noProof/>
                <w:webHidden/>
              </w:rPr>
              <w:instrText xml:space="preserve"> PAGEREF _Toc62017082 \h </w:instrText>
            </w:r>
            <w:r>
              <w:rPr>
                <w:noProof/>
                <w:webHidden/>
              </w:rPr>
            </w:r>
            <w:r>
              <w:rPr>
                <w:noProof/>
                <w:webHidden/>
              </w:rPr>
              <w:fldChar w:fldCharType="separate"/>
            </w:r>
            <w:r>
              <w:rPr>
                <w:noProof/>
                <w:webHidden/>
              </w:rPr>
              <w:t>13</w:t>
            </w:r>
            <w:r>
              <w:rPr>
                <w:noProof/>
                <w:webHidden/>
              </w:rPr>
              <w:fldChar w:fldCharType="end"/>
            </w:r>
          </w:hyperlink>
        </w:p>
        <w:p w14:paraId="7D938C18" w14:textId="77777777" w:rsidR="00945AE0" w:rsidRDefault="00945AE0">
          <w:pPr>
            <w:pStyle w:val="TOC3"/>
            <w:tabs>
              <w:tab w:val="right" w:leader="dot" w:pos="9350"/>
            </w:tabs>
            <w:rPr>
              <w:noProof/>
              <w:color w:val="auto"/>
              <w:lang w:eastAsia="en-US"/>
            </w:rPr>
          </w:pPr>
          <w:hyperlink w:anchor="_Toc62017083" w:history="1">
            <w:r w:rsidRPr="0049198E">
              <w:rPr>
                <w:rStyle w:val="Hyperlink"/>
                <w:noProof/>
              </w:rPr>
              <w:t>Home Button</w:t>
            </w:r>
            <w:r>
              <w:rPr>
                <w:noProof/>
                <w:webHidden/>
              </w:rPr>
              <w:tab/>
            </w:r>
            <w:r>
              <w:rPr>
                <w:noProof/>
                <w:webHidden/>
              </w:rPr>
              <w:fldChar w:fldCharType="begin"/>
            </w:r>
            <w:r>
              <w:rPr>
                <w:noProof/>
                <w:webHidden/>
              </w:rPr>
              <w:instrText xml:space="preserve"> PAGEREF _Toc62017083 \h </w:instrText>
            </w:r>
            <w:r>
              <w:rPr>
                <w:noProof/>
                <w:webHidden/>
              </w:rPr>
            </w:r>
            <w:r>
              <w:rPr>
                <w:noProof/>
                <w:webHidden/>
              </w:rPr>
              <w:fldChar w:fldCharType="separate"/>
            </w:r>
            <w:r>
              <w:rPr>
                <w:noProof/>
                <w:webHidden/>
              </w:rPr>
              <w:t>13</w:t>
            </w:r>
            <w:r>
              <w:rPr>
                <w:noProof/>
                <w:webHidden/>
              </w:rPr>
              <w:fldChar w:fldCharType="end"/>
            </w:r>
          </w:hyperlink>
        </w:p>
        <w:p w14:paraId="20727107" w14:textId="77777777" w:rsidR="00945AE0" w:rsidRDefault="00945AE0">
          <w:pPr>
            <w:pStyle w:val="TOC3"/>
            <w:tabs>
              <w:tab w:val="right" w:leader="dot" w:pos="9350"/>
            </w:tabs>
            <w:rPr>
              <w:noProof/>
              <w:color w:val="auto"/>
              <w:lang w:eastAsia="en-US"/>
            </w:rPr>
          </w:pPr>
          <w:hyperlink w:anchor="_Toc62017084" w:history="1">
            <w:r w:rsidRPr="0049198E">
              <w:rPr>
                <w:rStyle w:val="Hyperlink"/>
                <w:noProof/>
              </w:rPr>
              <w:t>Stop Button</w:t>
            </w:r>
            <w:r>
              <w:rPr>
                <w:noProof/>
                <w:webHidden/>
              </w:rPr>
              <w:tab/>
            </w:r>
            <w:r>
              <w:rPr>
                <w:noProof/>
                <w:webHidden/>
              </w:rPr>
              <w:fldChar w:fldCharType="begin"/>
            </w:r>
            <w:r>
              <w:rPr>
                <w:noProof/>
                <w:webHidden/>
              </w:rPr>
              <w:instrText xml:space="preserve"> PAGEREF _Toc62017084 \h </w:instrText>
            </w:r>
            <w:r>
              <w:rPr>
                <w:noProof/>
                <w:webHidden/>
              </w:rPr>
            </w:r>
            <w:r>
              <w:rPr>
                <w:noProof/>
                <w:webHidden/>
              </w:rPr>
              <w:fldChar w:fldCharType="separate"/>
            </w:r>
            <w:r>
              <w:rPr>
                <w:noProof/>
                <w:webHidden/>
              </w:rPr>
              <w:t>13</w:t>
            </w:r>
            <w:r>
              <w:rPr>
                <w:noProof/>
                <w:webHidden/>
              </w:rPr>
              <w:fldChar w:fldCharType="end"/>
            </w:r>
          </w:hyperlink>
        </w:p>
        <w:p w14:paraId="6166DA34" w14:textId="77777777" w:rsidR="00945AE0" w:rsidRDefault="00945AE0">
          <w:pPr>
            <w:pStyle w:val="TOC3"/>
            <w:tabs>
              <w:tab w:val="right" w:leader="dot" w:pos="9350"/>
            </w:tabs>
            <w:rPr>
              <w:noProof/>
              <w:color w:val="auto"/>
              <w:lang w:eastAsia="en-US"/>
            </w:rPr>
          </w:pPr>
          <w:hyperlink w:anchor="_Toc62017085" w:history="1">
            <w:r w:rsidRPr="0049198E">
              <w:rPr>
                <w:rStyle w:val="Hyperlink"/>
                <w:noProof/>
              </w:rPr>
              <w:t>Tracking</w:t>
            </w:r>
            <w:r>
              <w:rPr>
                <w:noProof/>
                <w:webHidden/>
              </w:rPr>
              <w:tab/>
            </w:r>
            <w:r>
              <w:rPr>
                <w:noProof/>
                <w:webHidden/>
              </w:rPr>
              <w:fldChar w:fldCharType="begin"/>
            </w:r>
            <w:r>
              <w:rPr>
                <w:noProof/>
                <w:webHidden/>
              </w:rPr>
              <w:instrText xml:space="preserve"> PAGEREF _Toc62017085 \h </w:instrText>
            </w:r>
            <w:r>
              <w:rPr>
                <w:noProof/>
                <w:webHidden/>
              </w:rPr>
            </w:r>
            <w:r>
              <w:rPr>
                <w:noProof/>
                <w:webHidden/>
              </w:rPr>
              <w:fldChar w:fldCharType="separate"/>
            </w:r>
            <w:r>
              <w:rPr>
                <w:noProof/>
                <w:webHidden/>
              </w:rPr>
              <w:t>13</w:t>
            </w:r>
            <w:r>
              <w:rPr>
                <w:noProof/>
                <w:webHidden/>
              </w:rPr>
              <w:fldChar w:fldCharType="end"/>
            </w:r>
          </w:hyperlink>
        </w:p>
        <w:p w14:paraId="41CDF3BA" w14:textId="77777777" w:rsidR="00945AE0" w:rsidRDefault="00945AE0">
          <w:pPr>
            <w:pStyle w:val="TOC3"/>
            <w:tabs>
              <w:tab w:val="right" w:leader="dot" w:pos="9350"/>
            </w:tabs>
            <w:rPr>
              <w:noProof/>
              <w:color w:val="auto"/>
              <w:lang w:eastAsia="en-US"/>
            </w:rPr>
          </w:pPr>
          <w:hyperlink w:anchor="_Toc62017086" w:history="1">
            <w:r w:rsidRPr="0049198E">
              <w:rPr>
                <w:rStyle w:val="Hyperlink"/>
                <w:noProof/>
              </w:rPr>
              <w:t>Set Home</w:t>
            </w:r>
            <w:r>
              <w:rPr>
                <w:noProof/>
                <w:webHidden/>
              </w:rPr>
              <w:tab/>
            </w:r>
            <w:r>
              <w:rPr>
                <w:noProof/>
                <w:webHidden/>
              </w:rPr>
              <w:fldChar w:fldCharType="begin"/>
            </w:r>
            <w:r>
              <w:rPr>
                <w:noProof/>
                <w:webHidden/>
              </w:rPr>
              <w:instrText xml:space="preserve"> PAGEREF _Toc62017086 \h </w:instrText>
            </w:r>
            <w:r>
              <w:rPr>
                <w:noProof/>
                <w:webHidden/>
              </w:rPr>
            </w:r>
            <w:r>
              <w:rPr>
                <w:noProof/>
                <w:webHidden/>
              </w:rPr>
              <w:fldChar w:fldCharType="separate"/>
            </w:r>
            <w:r>
              <w:rPr>
                <w:noProof/>
                <w:webHidden/>
              </w:rPr>
              <w:t>13</w:t>
            </w:r>
            <w:r>
              <w:rPr>
                <w:noProof/>
                <w:webHidden/>
              </w:rPr>
              <w:fldChar w:fldCharType="end"/>
            </w:r>
          </w:hyperlink>
        </w:p>
        <w:p w14:paraId="150C038F" w14:textId="77777777" w:rsidR="00945AE0" w:rsidRDefault="00945AE0">
          <w:pPr>
            <w:pStyle w:val="TOC3"/>
            <w:tabs>
              <w:tab w:val="right" w:leader="dot" w:pos="9350"/>
            </w:tabs>
            <w:rPr>
              <w:noProof/>
              <w:color w:val="auto"/>
              <w:lang w:eastAsia="en-US"/>
            </w:rPr>
          </w:pPr>
          <w:hyperlink w:anchor="_Toc62017087" w:history="1">
            <w:r w:rsidRPr="0049198E">
              <w:rPr>
                <w:rStyle w:val="Hyperlink"/>
                <w:noProof/>
              </w:rPr>
              <w:t>Flip SOP Button</w:t>
            </w:r>
            <w:r>
              <w:rPr>
                <w:noProof/>
                <w:webHidden/>
              </w:rPr>
              <w:tab/>
            </w:r>
            <w:r>
              <w:rPr>
                <w:noProof/>
                <w:webHidden/>
              </w:rPr>
              <w:fldChar w:fldCharType="begin"/>
            </w:r>
            <w:r>
              <w:rPr>
                <w:noProof/>
                <w:webHidden/>
              </w:rPr>
              <w:instrText xml:space="preserve"> PAGEREF _Toc62017087 \h </w:instrText>
            </w:r>
            <w:r>
              <w:rPr>
                <w:noProof/>
                <w:webHidden/>
              </w:rPr>
            </w:r>
            <w:r>
              <w:rPr>
                <w:noProof/>
                <w:webHidden/>
              </w:rPr>
              <w:fldChar w:fldCharType="separate"/>
            </w:r>
            <w:r>
              <w:rPr>
                <w:noProof/>
                <w:webHidden/>
              </w:rPr>
              <w:t>13</w:t>
            </w:r>
            <w:r>
              <w:rPr>
                <w:noProof/>
                <w:webHidden/>
              </w:rPr>
              <w:fldChar w:fldCharType="end"/>
            </w:r>
          </w:hyperlink>
        </w:p>
        <w:p w14:paraId="08F14863" w14:textId="77777777" w:rsidR="00945AE0" w:rsidRDefault="00945AE0">
          <w:pPr>
            <w:pStyle w:val="TOC3"/>
            <w:tabs>
              <w:tab w:val="right" w:leader="dot" w:pos="9350"/>
            </w:tabs>
            <w:rPr>
              <w:noProof/>
              <w:color w:val="auto"/>
              <w:lang w:eastAsia="en-US"/>
            </w:rPr>
          </w:pPr>
          <w:hyperlink w:anchor="_Toc62017088" w:history="1">
            <w:r w:rsidRPr="0049198E">
              <w:rPr>
                <w:rStyle w:val="Hyperlink"/>
                <w:noProof/>
              </w:rPr>
              <w:t>AutoHome Button</w:t>
            </w:r>
            <w:r>
              <w:rPr>
                <w:noProof/>
                <w:webHidden/>
              </w:rPr>
              <w:tab/>
            </w:r>
            <w:r>
              <w:rPr>
                <w:noProof/>
                <w:webHidden/>
              </w:rPr>
              <w:fldChar w:fldCharType="begin"/>
            </w:r>
            <w:r>
              <w:rPr>
                <w:noProof/>
                <w:webHidden/>
              </w:rPr>
              <w:instrText xml:space="preserve"> PAGEREF _Toc62017088 \h </w:instrText>
            </w:r>
            <w:r>
              <w:rPr>
                <w:noProof/>
                <w:webHidden/>
              </w:rPr>
            </w:r>
            <w:r>
              <w:rPr>
                <w:noProof/>
                <w:webHidden/>
              </w:rPr>
              <w:fldChar w:fldCharType="separate"/>
            </w:r>
            <w:r>
              <w:rPr>
                <w:noProof/>
                <w:webHidden/>
              </w:rPr>
              <w:t>13</w:t>
            </w:r>
            <w:r>
              <w:rPr>
                <w:noProof/>
                <w:webHidden/>
              </w:rPr>
              <w:fldChar w:fldCharType="end"/>
            </w:r>
          </w:hyperlink>
        </w:p>
        <w:p w14:paraId="2B72C3BA" w14:textId="77777777" w:rsidR="00945AE0" w:rsidRDefault="00945AE0">
          <w:pPr>
            <w:pStyle w:val="TOC3"/>
            <w:tabs>
              <w:tab w:val="right" w:leader="dot" w:pos="9350"/>
            </w:tabs>
            <w:rPr>
              <w:noProof/>
              <w:color w:val="auto"/>
              <w:lang w:eastAsia="en-US"/>
            </w:rPr>
          </w:pPr>
          <w:hyperlink w:anchor="_Toc62017089" w:history="1">
            <w:r w:rsidRPr="0049198E">
              <w:rPr>
                <w:rStyle w:val="Hyperlink"/>
                <w:noProof/>
              </w:rPr>
              <w:t>Scheduler Button</w:t>
            </w:r>
            <w:r>
              <w:rPr>
                <w:noProof/>
                <w:webHidden/>
              </w:rPr>
              <w:tab/>
            </w:r>
            <w:r>
              <w:rPr>
                <w:noProof/>
                <w:webHidden/>
              </w:rPr>
              <w:fldChar w:fldCharType="begin"/>
            </w:r>
            <w:r>
              <w:rPr>
                <w:noProof/>
                <w:webHidden/>
              </w:rPr>
              <w:instrText xml:space="preserve"> PAGEREF _Toc62017089 \h </w:instrText>
            </w:r>
            <w:r>
              <w:rPr>
                <w:noProof/>
                <w:webHidden/>
              </w:rPr>
            </w:r>
            <w:r>
              <w:rPr>
                <w:noProof/>
                <w:webHidden/>
              </w:rPr>
              <w:fldChar w:fldCharType="separate"/>
            </w:r>
            <w:r>
              <w:rPr>
                <w:noProof/>
                <w:webHidden/>
              </w:rPr>
              <w:t>14</w:t>
            </w:r>
            <w:r>
              <w:rPr>
                <w:noProof/>
                <w:webHidden/>
              </w:rPr>
              <w:fldChar w:fldCharType="end"/>
            </w:r>
          </w:hyperlink>
        </w:p>
        <w:p w14:paraId="6CCB6E2A" w14:textId="77777777" w:rsidR="00945AE0" w:rsidRDefault="00945AE0">
          <w:pPr>
            <w:pStyle w:val="TOC2"/>
            <w:tabs>
              <w:tab w:val="right" w:leader="dot" w:pos="9350"/>
            </w:tabs>
            <w:rPr>
              <w:noProof/>
              <w:color w:val="auto"/>
              <w:lang w:eastAsia="en-US"/>
            </w:rPr>
          </w:pPr>
          <w:hyperlink w:anchor="_Toc62017090" w:history="1">
            <w:r w:rsidRPr="0049198E">
              <w:rPr>
                <w:rStyle w:val="Hyperlink"/>
                <w:noProof/>
              </w:rPr>
              <w:t>Hand Controller</w:t>
            </w:r>
            <w:r>
              <w:rPr>
                <w:noProof/>
                <w:webHidden/>
              </w:rPr>
              <w:tab/>
            </w:r>
            <w:r>
              <w:rPr>
                <w:noProof/>
                <w:webHidden/>
              </w:rPr>
              <w:fldChar w:fldCharType="begin"/>
            </w:r>
            <w:r>
              <w:rPr>
                <w:noProof/>
                <w:webHidden/>
              </w:rPr>
              <w:instrText xml:space="preserve"> PAGEREF _Toc62017090 \h </w:instrText>
            </w:r>
            <w:r>
              <w:rPr>
                <w:noProof/>
                <w:webHidden/>
              </w:rPr>
            </w:r>
            <w:r>
              <w:rPr>
                <w:noProof/>
                <w:webHidden/>
              </w:rPr>
              <w:fldChar w:fldCharType="separate"/>
            </w:r>
            <w:r>
              <w:rPr>
                <w:noProof/>
                <w:webHidden/>
              </w:rPr>
              <w:t>14</w:t>
            </w:r>
            <w:r>
              <w:rPr>
                <w:noProof/>
                <w:webHidden/>
              </w:rPr>
              <w:fldChar w:fldCharType="end"/>
            </w:r>
          </w:hyperlink>
        </w:p>
        <w:p w14:paraId="534E38EB" w14:textId="77777777" w:rsidR="00945AE0" w:rsidRDefault="00945AE0">
          <w:pPr>
            <w:pStyle w:val="TOC3"/>
            <w:tabs>
              <w:tab w:val="right" w:leader="dot" w:pos="9350"/>
            </w:tabs>
            <w:rPr>
              <w:noProof/>
              <w:color w:val="auto"/>
              <w:lang w:eastAsia="en-US"/>
            </w:rPr>
          </w:pPr>
          <w:hyperlink w:anchor="_Toc62017091" w:history="1">
            <w:r w:rsidRPr="0049198E">
              <w:rPr>
                <w:rStyle w:val="Hyperlink"/>
                <w:noProof/>
              </w:rPr>
              <w:t>Speed</w:t>
            </w:r>
            <w:r>
              <w:rPr>
                <w:noProof/>
                <w:webHidden/>
              </w:rPr>
              <w:tab/>
            </w:r>
            <w:r>
              <w:rPr>
                <w:noProof/>
                <w:webHidden/>
              </w:rPr>
              <w:fldChar w:fldCharType="begin"/>
            </w:r>
            <w:r>
              <w:rPr>
                <w:noProof/>
                <w:webHidden/>
              </w:rPr>
              <w:instrText xml:space="preserve"> PAGEREF _Toc62017091 \h </w:instrText>
            </w:r>
            <w:r>
              <w:rPr>
                <w:noProof/>
                <w:webHidden/>
              </w:rPr>
            </w:r>
            <w:r>
              <w:rPr>
                <w:noProof/>
                <w:webHidden/>
              </w:rPr>
              <w:fldChar w:fldCharType="separate"/>
            </w:r>
            <w:r>
              <w:rPr>
                <w:noProof/>
                <w:webHidden/>
              </w:rPr>
              <w:t>14</w:t>
            </w:r>
            <w:r>
              <w:rPr>
                <w:noProof/>
                <w:webHidden/>
              </w:rPr>
              <w:fldChar w:fldCharType="end"/>
            </w:r>
          </w:hyperlink>
        </w:p>
        <w:p w14:paraId="7AEA6C5B" w14:textId="77777777" w:rsidR="00945AE0" w:rsidRDefault="00945AE0">
          <w:pPr>
            <w:pStyle w:val="TOC3"/>
            <w:tabs>
              <w:tab w:val="right" w:leader="dot" w:pos="9350"/>
            </w:tabs>
            <w:rPr>
              <w:noProof/>
              <w:color w:val="auto"/>
              <w:lang w:eastAsia="en-US"/>
            </w:rPr>
          </w:pPr>
          <w:hyperlink w:anchor="_Toc62017092" w:history="1">
            <w:r w:rsidRPr="0049198E">
              <w:rPr>
                <w:rStyle w:val="Hyperlink"/>
                <w:noProof/>
              </w:rPr>
              <w:t>Mode</w:t>
            </w:r>
            <w:r>
              <w:rPr>
                <w:noProof/>
                <w:webHidden/>
              </w:rPr>
              <w:tab/>
            </w:r>
            <w:r>
              <w:rPr>
                <w:noProof/>
                <w:webHidden/>
              </w:rPr>
              <w:fldChar w:fldCharType="begin"/>
            </w:r>
            <w:r>
              <w:rPr>
                <w:noProof/>
                <w:webHidden/>
              </w:rPr>
              <w:instrText xml:space="preserve"> PAGEREF _Toc62017092 \h </w:instrText>
            </w:r>
            <w:r>
              <w:rPr>
                <w:noProof/>
                <w:webHidden/>
              </w:rPr>
            </w:r>
            <w:r>
              <w:rPr>
                <w:noProof/>
                <w:webHidden/>
              </w:rPr>
              <w:fldChar w:fldCharType="separate"/>
            </w:r>
            <w:r>
              <w:rPr>
                <w:noProof/>
                <w:webHidden/>
              </w:rPr>
              <w:t>14</w:t>
            </w:r>
            <w:r>
              <w:rPr>
                <w:noProof/>
                <w:webHidden/>
              </w:rPr>
              <w:fldChar w:fldCharType="end"/>
            </w:r>
          </w:hyperlink>
        </w:p>
        <w:p w14:paraId="0E4BC8DC" w14:textId="77777777" w:rsidR="00945AE0" w:rsidRDefault="00945AE0">
          <w:pPr>
            <w:pStyle w:val="TOC3"/>
            <w:tabs>
              <w:tab w:val="right" w:leader="dot" w:pos="9350"/>
            </w:tabs>
            <w:rPr>
              <w:noProof/>
              <w:color w:val="auto"/>
              <w:lang w:eastAsia="en-US"/>
            </w:rPr>
          </w:pPr>
          <w:hyperlink w:anchor="_Toc62017093" w:history="1">
            <w:r w:rsidRPr="0049198E">
              <w:rPr>
                <w:rStyle w:val="Hyperlink"/>
                <w:noProof/>
              </w:rPr>
              <w:t>Guiding</w:t>
            </w:r>
            <w:r>
              <w:rPr>
                <w:noProof/>
                <w:webHidden/>
              </w:rPr>
              <w:tab/>
            </w:r>
            <w:r>
              <w:rPr>
                <w:noProof/>
                <w:webHidden/>
              </w:rPr>
              <w:fldChar w:fldCharType="begin"/>
            </w:r>
            <w:r>
              <w:rPr>
                <w:noProof/>
                <w:webHidden/>
              </w:rPr>
              <w:instrText xml:space="preserve"> PAGEREF _Toc62017093 \h </w:instrText>
            </w:r>
            <w:r>
              <w:rPr>
                <w:noProof/>
                <w:webHidden/>
              </w:rPr>
            </w:r>
            <w:r>
              <w:rPr>
                <w:noProof/>
                <w:webHidden/>
              </w:rPr>
              <w:fldChar w:fldCharType="separate"/>
            </w:r>
            <w:r>
              <w:rPr>
                <w:noProof/>
                <w:webHidden/>
              </w:rPr>
              <w:t>15</w:t>
            </w:r>
            <w:r>
              <w:rPr>
                <w:noProof/>
                <w:webHidden/>
              </w:rPr>
              <w:fldChar w:fldCharType="end"/>
            </w:r>
          </w:hyperlink>
        </w:p>
        <w:p w14:paraId="0C6565AF" w14:textId="77777777" w:rsidR="00945AE0" w:rsidRDefault="00945AE0">
          <w:pPr>
            <w:pStyle w:val="TOC3"/>
            <w:tabs>
              <w:tab w:val="right" w:leader="dot" w:pos="9350"/>
            </w:tabs>
            <w:rPr>
              <w:noProof/>
              <w:color w:val="auto"/>
              <w:lang w:eastAsia="en-US"/>
            </w:rPr>
          </w:pPr>
          <w:hyperlink w:anchor="_Toc62017094" w:history="1">
            <w:r w:rsidRPr="0049198E">
              <w:rPr>
                <w:rStyle w:val="Hyperlink"/>
                <w:noProof/>
              </w:rPr>
              <w:t>Axes -</w:t>
            </w:r>
            <w:r>
              <w:rPr>
                <w:noProof/>
                <w:webHidden/>
              </w:rPr>
              <w:tab/>
            </w:r>
            <w:r>
              <w:rPr>
                <w:noProof/>
                <w:webHidden/>
              </w:rPr>
              <w:fldChar w:fldCharType="begin"/>
            </w:r>
            <w:r>
              <w:rPr>
                <w:noProof/>
                <w:webHidden/>
              </w:rPr>
              <w:instrText xml:space="preserve"> PAGEREF _Toc62017094 \h </w:instrText>
            </w:r>
            <w:r>
              <w:rPr>
                <w:noProof/>
                <w:webHidden/>
              </w:rPr>
            </w:r>
            <w:r>
              <w:rPr>
                <w:noProof/>
                <w:webHidden/>
              </w:rPr>
              <w:fldChar w:fldCharType="separate"/>
            </w:r>
            <w:r>
              <w:rPr>
                <w:noProof/>
                <w:webHidden/>
              </w:rPr>
              <w:t>15</w:t>
            </w:r>
            <w:r>
              <w:rPr>
                <w:noProof/>
                <w:webHidden/>
              </w:rPr>
              <w:fldChar w:fldCharType="end"/>
            </w:r>
          </w:hyperlink>
        </w:p>
        <w:p w14:paraId="28FAA22C" w14:textId="77777777" w:rsidR="00945AE0" w:rsidRDefault="00945AE0">
          <w:pPr>
            <w:pStyle w:val="TOC3"/>
            <w:tabs>
              <w:tab w:val="right" w:leader="dot" w:pos="9350"/>
            </w:tabs>
            <w:rPr>
              <w:noProof/>
              <w:color w:val="auto"/>
              <w:lang w:eastAsia="en-US"/>
            </w:rPr>
          </w:pPr>
          <w:hyperlink w:anchor="_Toc62017095" w:history="1">
            <w:r w:rsidRPr="0049198E">
              <w:rPr>
                <w:rStyle w:val="Hyperlink"/>
                <w:noProof/>
              </w:rPr>
              <w:t>Anti-Lash</w:t>
            </w:r>
            <w:r>
              <w:rPr>
                <w:noProof/>
                <w:webHidden/>
              </w:rPr>
              <w:tab/>
            </w:r>
            <w:r>
              <w:rPr>
                <w:noProof/>
                <w:webHidden/>
              </w:rPr>
              <w:fldChar w:fldCharType="begin"/>
            </w:r>
            <w:r>
              <w:rPr>
                <w:noProof/>
                <w:webHidden/>
              </w:rPr>
              <w:instrText xml:space="preserve"> PAGEREF _Toc62017095 \h </w:instrText>
            </w:r>
            <w:r>
              <w:rPr>
                <w:noProof/>
                <w:webHidden/>
              </w:rPr>
            </w:r>
            <w:r>
              <w:rPr>
                <w:noProof/>
                <w:webHidden/>
              </w:rPr>
              <w:fldChar w:fldCharType="separate"/>
            </w:r>
            <w:r>
              <w:rPr>
                <w:noProof/>
                <w:webHidden/>
              </w:rPr>
              <w:t>15</w:t>
            </w:r>
            <w:r>
              <w:rPr>
                <w:noProof/>
                <w:webHidden/>
              </w:rPr>
              <w:fldChar w:fldCharType="end"/>
            </w:r>
          </w:hyperlink>
        </w:p>
        <w:p w14:paraId="322C4348" w14:textId="77777777" w:rsidR="00945AE0" w:rsidRDefault="00945AE0">
          <w:pPr>
            <w:pStyle w:val="TOC3"/>
            <w:tabs>
              <w:tab w:val="right" w:leader="dot" w:pos="9350"/>
            </w:tabs>
            <w:rPr>
              <w:noProof/>
              <w:color w:val="auto"/>
              <w:lang w:eastAsia="en-US"/>
            </w:rPr>
          </w:pPr>
          <w:hyperlink w:anchor="_Toc62017096" w:history="1">
            <w:r w:rsidRPr="0049198E">
              <w:rPr>
                <w:rStyle w:val="Hyperlink"/>
                <w:noProof/>
              </w:rPr>
              <w:t>E/W</w:t>
            </w:r>
            <w:r>
              <w:rPr>
                <w:noProof/>
                <w:webHidden/>
              </w:rPr>
              <w:tab/>
            </w:r>
            <w:r>
              <w:rPr>
                <w:noProof/>
                <w:webHidden/>
              </w:rPr>
              <w:fldChar w:fldCharType="begin"/>
            </w:r>
            <w:r>
              <w:rPr>
                <w:noProof/>
                <w:webHidden/>
              </w:rPr>
              <w:instrText xml:space="preserve"> PAGEREF _Toc62017096 \h </w:instrText>
            </w:r>
            <w:r>
              <w:rPr>
                <w:noProof/>
                <w:webHidden/>
              </w:rPr>
            </w:r>
            <w:r>
              <w:rPr>
                <w:noProof/>
                <w:webHidden/>
              </w:rPr>
              <w:fldChar w:fldCharType="separate"/>
            </w:r>
            <w:r>
              <w:rPr>
                <w:noProof/>
                <w:webHidden/>
              </w:rPr>
              <w:t>15</w:t>
            </w:r>
            <w:r>
              <w:rPr>
                <w:noProof/>
                <w:webHidden/>
              </w:rPr>
              <w:fldChar w:fldCharType="end"/>
            </w:r>
          </w:hyperlink>
        </w:p>
        <w:p w14:paraId="671DFE11" w14:textId="77777777" w:rsidR="00945AE0" w:rsidRDefault="00945AE0">
          <w:pPr>
            <w:pStyle w:val="TOC3"/>
            <w:tabs>
              <w:tab w:val="right" w:leader="dot" w:pos="9350"/>
            </w:tabs>
            <w:rPr>
              <w:noProof/>
              <w:color w:val="auto"/>
              <w:lang w:eastAsia="en-US"/>
            </w:rPr>
          </w:pPr>
          <w:hyperlink w:anchor="_Toc62017097" w:history="1">
            <w:r w:rsidRPr="0049198E">
              <w:rPr>
                <w:rStyle w:val="Hyperlink"/>
                <w:noProof/>
              </w:rPr>
              <w:t>N/S</w:t>
            </w:r>
            <w:r>
              <w:rPr>
                <w:noProof/>
                <w:webHidden/>
              </w:rPr>
              <w:tab/>
            </w:r>
            <w:r>
              <w:rPr>
                <w:noProof/>
                <w:webHidden/>
              </w:rPr>
              <w:fldChar w:fldCharType="begin"/>
            </w:r>
            <w:r>
              <w:rPr>
                <w:noProof/>
                <w:webHidden/>
              </w:rPr>
              <w:instrText xml:space="preserve"> PAGEREF _Toc62017097 \h </w:instrText>
            </w:r>
            <w:r>
              <w:rPr>
                <w:noProof/>
                <w:webHidden/>
              </w:rPr>
            </w:r>
            <w:r>
              <w:rPr>
                <w:noProof/>
                <w:webHidden/>
              </w:rPr>
              <w:fldChar w:fldCharType="separate"/>
            </w:r>
            <w:r>
              <w:rPr>
                <w:noProof/>
                <w:webHidden/>
              </w:rPr>
              <w:t>15</w:t>
            </w:r>
            <w:r>
              <w:rPr>
                <w:noProof/>
                <w:webHidden/>
              </w:rPr>
              <w:fldChar w:fldCharType="end"/>
            </w:r>
          </w:hyperlink>
        </w:p>
        <w:p w14:paraId="04A8B503" w14:textId="77777777" w:rsidR="00945AE0" w:rsidRDefault="00945AE0">
          <w:pPr>
            <w:pStyle w:val="TOC3"/>
            <w:tabs>
              <w:tab w:val="right" w:leader="dot" w:pos="9350"/>
            </w:tabs>
            <w:rPr>
              <w:noProof/>
              <w:color w:val="auto"/>
              <w:lang w:eastAsia="en-US"/>
            </w:rPr>
          </w:pPr>
          <w:hyperlink w:anchor="_Toc62017098" w:history="1">
            <w:r w:rsidRPr="0049198E">
              <w:rPr>
                <w:rStyle w:val="Hyperlink"/>
                <w:noProof/>
              </w:rPr>
              <w:t>In</w:t>
            </w:r>
            <w:r>
              <w:rPr>
                <w:noProof/>
                <w:webHidden/>
              </w:rPr>
              <w:tab/>
            </w:r>
            <w:r>
              <w:rPr>
                <w:noProof/>
                <w:webHidden/>
              </w:rPr>
              <w:fldChar w:fldCharType="begin"/>
            </w:r>
            <w:r>
              <w:rPr>
                <w:noProof/>
                <w:webHidden/>
              </w:rPr>
              <w:instrText xml:space="preserve"> PAGEREF _Toc62017098 \h </w:instrText>
            </w:r>
            <w:r>
              <w:rPr>
                <w:noProof/>
                <w:webHidden/>
              </w:rPr>
            </w:r>
            <w:r>
              <w:rPr>
                <w:noProof/>
                <w:webHidden/>
              </w:rPr>
              <w:fldChar w:fldCharType="separate"/>
            </w:r>
            <w:r>
              <w:rPr>
                <w:noProof/>
                <w:webHidden/>
              </w:rPr>
              <w:t>17</w:t>
            </w:r>
            <w:r>
              <w:rPr>
                <w:noProof/>
                <w:webHidden/>
              </w:rPr>
              <w:fldChar w:fldCharType="end"/>
            </w:r>
          </w:hyperlink>
        </w:p>
        <w:p w14:paraId="5734D79B" w14:textId="77777777" w:rsidR="00945AE0" w:rsidRDefault="00945AE0">
          <w:pPr>
            <w:pStyle w:val="TOC3"/>
            <w:tabs>
              <w:tab w:val="right" w:leader="dot" w:pos="9350"/>
            </w:tabs>
            <w:rPr>
              <w:noProof/>
              <w:color w:val="auto"/>
              <w:lang w:eastAsia="en-US"/>
            </w:rPr>
          </w:pPr>
          <w:hyperlink w:anchor="_Toc62017099" w:history="1">
            <w:r w:rsidRPr="0049198E">
              <w:rPr>
                <w:rStyle w:val="Hyperlink"/>
                <w:noProof/>
              </w:rPr>
              <w:t>Out</w:t>
            </w:r>
            <w:r>
              <w:rPr>
                <w:noProof/>
                <w:webHidden/>
              </w:rPr>
              <w:tab/>
            </w:r>
            <w:r>
              <w:rPr>
                <w:noProof/>
                <w:webHidden/>
              </w:rPr>
              <w:fldChar w:fldCharType="begin"/>
            </w:r>
            <w:r>
              <w:rPr>
                <w:noProof/>
                <w:webHidden/>
              </w:rPr>
              <w:instrText xml:space="preserve"> PAGEREF _Toc62017099 \h </w:instrText>
            </w:r>
            <w:r>
              <w:rPr>
                <w:noProof/>
                <w:webHidden/>
              </w:rPr>
            </w:r>
            <w:r>
              <w:rPr>
                <w:noProof/>
                <w:webHidden/>
              </w:rPr>
              <w:fldChar w:fldCharType="separate"/>
            </w:r>
            <w:r>
              <w:rPr>
                <w:noProof/>
                <w:webHidden/>
              </w:rPr>
              <w:t>18</w:t>
            </w:r>
            <w:r>
              <w:rPr>
                <w:noProof/>
                <w:webHidden/>
              </w:rPr>
              <w:fldChar w:fldCharType="end"/>
            </w:r>
          </w:hyperlink>
        </w:p>
        <w:p w14:paraId="214032E5" w14:textId="77777777" w:rsidR="00945AE0" w:rsidRDefault="00945AE0">
          <w:pPr>
            <w:pStyle w:val="TOC3"/>
            <w:tabs>
              <w:tab w:val="right" w:leader="dot" w:pos="9350"/>
            </w:tabs>
            <w:rPr>
              <w:noProof/>
              <w:color w:val="auto"/>
              <w:lang w:eastAsia="en-US"/>
            </w:rPr>
          </w:pPr>
          <w:hyperlink w:anchor="_Toc62017100" w:history="1">
            <w:r w:rsidRPr="0049198E">
              <w:rPr>
                <w:rStyle w:val="Hyperlink"/>
                <w:noProof/>
              </w:rPr>
              <w:t>Abort</w:t>
            </w:r>
            <w:r>
              <w:rPr>
                <w:noProof/>
                <w:webHidden/>
              </w:rPr>
              <w:tab/>
            </w:r>
            <w:r>
              <w:rPr>
                <w:noProof/>
                <w:webHidden/>
              </w:rPr>
              <w:fldChar w:fldCharType="begin"/>
            </w:r>
            <w:r>
              <w:rPr>
                <w:noProof/>
                <w:webHidden/>
              </w:rPr>
              <w:instrText xml:space="preserve"> PAGEREF _Toc62017100 \h </w:instrText>
            </w:r>
            <w:r>
              <w:rPr>
                <w:noProof/>
                <w:webHidden/>
              </w:rPr>
            </w:r>
            <w:r>
              <w:rPr>
                <w:noProof/>
                <w:webHidden/>
              </w:rPr>
              <w:fldChar w:fldCharType="separate"/>
            </w:r>
            <w:r>
              <w:rPr>
                <w:noProof/>
                <w:webHidden/>
              </w:rPr>
              <w:t>18</w:t>
            </w:r>
            <w:r>
              <w:rPr>
                <w:noProof/>
                <w:webHidden/>
              </w:rPr>
              <w:fldChar w:fldCharType="end"/>
            </w:r>
          </w:hyperlink>
        </w:p>
        <w:p w14:paraId="36ED5003" w14:textId="77777777" w:rsidR="00945AE0" w:rsidRDefault="00945AE0">
          <w:pPr>
            <w:pStyle w:val="TOC3"/>
            <w:tabs>
              <w:tab w:val="right" w:leader="dot" w:pos="9350"/>
            </w:tabs>
            <w:rPr>
              <w:noProof/>
              <w:color w:val="auto"/>
              <w:lang w:eastAsia="en-US"/>
            </w:rPr>
          </w:pPr>
          <w:hyperlink w:anchor="_Toc62017101" w:history="1">
            <w:r w:rsidRPr="0049198E">
              <w:rPr>
                <w:rStyle w:val="Hyperlink"/>
                <w:noProof/>
              </w:rPr>
              <w:t>New</w:t>
            </w:r>
            <w:r>
              <w:rPr>
                <w:noProof/>
                <w:webHidden/>
              </w:rPr>
              <w:tab/>
            </w:r>
            <w:r>
              <w:rPr>
                <w:noProof/>
                <w:webHidden/>
              </w:rPr>
              <w:fldChar w:fldCharType="begin"/>
            </w:r>
            <w:r>
              <w:rPr>
                <w:noProof/>
                <w:webHidden/>
              </w:rPr>
              <w:instrText xml:space="preserve"> PAGEREF _Toc62017101 \h </w:instrText>
            </w:r>
            <w:r>
              <w:rPr>
                <w:noProof/>
                <w:webHidden/>
              </w:rPr>
            </w:r>
            <w:r>
              <w:rPr>
                <w:noProof/>
                <w:webHidden/>
              </w:rPr>
              <w:fldChar w:fldCharType="separate"/>
            </w:r>
            <w:r>
              <w:rPr>
                <w:noProof/>
                <w:webHidden/>
              </w:rPr>
              <w:t>18</w:t>
            </w:r>
            <w:r>
              <w:rPr>
                <w:noProof/>
                <w:webHidden/>
              </w:rPr>
              <w:fldChar w:fldCharType="end"/>
            </w:r>
          </w:hyperlink>
        </w:p>
        <w:p w14:paraId="49234E3E" w14:textId="77777777" w:rsidR="00945AE0" w:rsidRDefault="00945AE0">
          <w:pPr>
            <w:pStyle w:val="TOC3"/>
            <w:tabs>
              <w:tab w:val="right" w:leader="dot" w:pos="9350"/>
            </w:tabs>
            <w:rPr>
              <w:noProof/>
              <w:color w:val="auto"/>
              <w:lang w:eastAsia="en-US"/>
            </w:rPr>
          </w:pPr>
          <w:hyperlink w:anchor="_Toc62017102" w:history="1">
            <w:r w:rsidRPr="0049198E">
              <w:rPr>
                <w:rStyle w:val="Hyperlink"/>
                <w:noProof/>
              </w:rPr>
              <w:t>Clear</w:t>
            </w:r>
            <w:r>
              <w:rPr>
                <w:noProof/>
                <w:webHidden/>
              </w:rPr>
              <w:tab/>
            </w:r>
            <w:r>
              <w:rPr>
                <w:noProof/>
                <w:webHidden/>
              </w:rPr>
              <w:fldChar w:fldCharType="begin"/>
            </w:r>
            <w:r>
              <w:rPr>
                <w:noProof/>
                <w:webHidden/>
              </w:rPr>
              <w:instrText xml:space="preserve"> PAGEREF _Toc62017102 \h </w:instrText>
            </w:r>
            <w:r>
              <w:rPr>
                <w:noProof/>
                <w:webHidden/>
              </w:rPr>
            </w:r>
            <w:r>
              <w:rPr>
                <w:noProof/>
                <w:webHidden/>
              </w:rPr>
              <w:fldChar w:fldCharType="separate"/>
            </w:r>
            <w:r>
              <w:rPr>
                <w:noProof/>
                <w:webHidden/>
              </w:rPr>
              <w:t>18</w:t>
            </w:r>
            <w:r>
              <w:rPr>
                <w:noProof/>
                <w:webHidden/>
              </w:rPr>
              <w:fldChar w:fldCharType="end"/>
            </w:r>
          </w:hyperlink>
        </w:p>
        <w:p w14:paraId="6A7D817A" w14:textId="77777777" w:rsidR="00945AE0" w:rsidRDefault="00945AE0">
          <w:pPr>
            <w:pStyle w:val="TOC3"/>
            <w:tabs>
              <w:tab w:val="right" w:leader="dot" w:pos="9350"/>
            </w:tabs>
            <w:rPr>
              <w:noProof/>
              <w:color w:val="auto"/>
              <w:lang w:eastAsia="en-US"/>
            </w:rPr>
          </w:pPr>
          <w:hyperlink w:anchor="_Toc62017103" w:history="1">
            <w:r w:rsidRPr="0049198E">
              <w:rPr>
                <w:rStyle w:val="Hyperlink"/>
                <w:noProof/>
              </w:rPr>
              <w:t>Calculate</w:t>
            </w:r>
            <w:r>
              <w:rPr>
                <w:noProof/>
                <w:webHidden/>
              </w:rPr>
              <w:tab/>
            </w:r>
            <w:r>
              <w:rPr>
                <w:noProof/>
                <w:webHidden/>
              </w:rPr>
              <w:fldChar w:fldCharType="begin"/>
            </w:r>
            <w:r>
              <w:rPr>
                <w:noProof/>
                <w:webHidden/>
              </w:rPr>
              <w:instrText xml:space="preserve"> PAGEREF _Toc62017103 \h </w:instrText>
            </w:r>
            <w:r>
              <w:rPr>
                <w:noProof/>
                <w:webHidden/>
              </w:rPr>
            </w:r>
            <w:r>
              <w:rPr>
                <w:noProof/>
                <w:webHidden/>
              </w:rPr>
              <w:fldChar w:fldCharType="separate"/>
            </w:r>
            <w:r>
              <w:rPr>
                <w:noProof/>
                <w:webHidden/>
              </w:rPr>
              <w:t>18</w:t>
            </w:r>
            <w:r>
              <w:rPr>
                <w:noProof/>
                <w:webHidden/>
              </w:rPr>
              <w:fldChar w:fldCharType="end"/>
            </w:r>
          </w:hyperlink>
        </w:p>
        <w:p w14:paraId="6BDD272B" w14:textId="77777777" w:rsidR="00945AE0" w:rsidRDefault="00945AE0">
          <w:pPr>
            <w:pStyle w:val="TOC3"/>
            <w:tabs>
              <w:tab w:val="right" w:leader="dot" w:pos="9350"/>
            </w:tabs>
            <w:rPr>
              <w:noProof/>
              <w:color w:val="auto"/>
              <w:lang w:eastAsia="en-US"/>
            </w:rPr>
          </w:pPr>
          <w:hyperlink w:anchor="_Toc62017104" w:history="1">
            <w:r w:rsidRPr="0049198E">
              <w:rPr>
                <w:rStyle w:val="Hyperlink"/>
                <w:noProof/>
              </w:rPr>
              <w:t>Width</w:t>
            </w:r>
            <w:r>
              <w:rPr>
                <w:noProof/>
                <w:webHidden/>
              </w:rPr>
              <w:tab/>
            </w:r>
            <w:r>
              <w:rPr>
                <w:noProof/>
                <w:webHidden/>
              </w:rPr>
              <w:fldChar w:fldCharType="begin"/>
            </w:r>
            <w:r>
              <w:rPr>
                <w:noProof/>
                <w:webHidden/>
              </w:rPr>
              <w:instrText xml:space="preserve"> PAGEREF _Toc62017104 \h </w:instrText>
            </w:r>
            <w:r>
              <w:rPr>
                <w:noProof/>
                <w:webHidden/>
              </w:rPr>
            </w:r>
            <w:r>
              <w:rPr>
                <w:noProof/>
                <w:webHidden/>
              </w:rPr>
              <w:fldChar w:fldCharType="separate"/>
            </w:r>
            <w:r>
              <w:rPr>
                <w:noProof/>
                <w:webHidden/>
              </w:rPr>
              <w:t>19</w:t>
            </w:r>
            <w:r>
              <w:rPr>
                <w:noProof/>
                <w:webHidden/>
              </w:rPr>
              <w:fldChar w:fldCharType="end"/>
            </w:r>
          </w:hyperlink>
        </w:p>
        <w:p w14:paraId="1E349482" w14:textId="77777777" w:rsidR="00945AE0" w:rsidRDefault="00945AE0">
          <w:pPr>
            <w:pStyle w:val="TOC3"/>
            <w:tabs>
              <w:tab w:val="right" w:leader="dot" w:pos="9350"/>
            </w:tabs>
            <w:rPr>
              <w:noProof/>
              <w:color w:val="auto"/>
              <w:lang w:eastAsia="en-US"/>
            </w:rPr>
          </w:pPr>
          <w:hyperlink w:anchor="_Toc62017105" w:history="1">
            <w:r w:rsidRPr="0049198E">
              <w:rPr>
                <w:rStyle w:val="Hyperlink"/>
                <w:noProof/>
              </w:rPr>
              <w:t>Height</w:t>
            </w:r>
            <w:r>
              <w:rPr>
                <w:noProof/>
                <w:webHidden/>
              </w:rPr>
              <w:tab/>
            </w:r>
            <w:r>
              <w:rPr>
                <w:noProof/>
                <w:webHidden/>
              </w:rPr>
              <w:fldChar w:fldCharType="begin"/>
            </w:r>
            <w:r>
              <w:rPr>
                <w:noProof/>
                <w:webHidden/>
              </w:rPr>
              <w:instrText xml:space="preserve"> PAGEREF _Toc62017105 \h </w:instrText>
            </w:r>
            <w:r>
              <w:rPr>
                <w:noProof/>
                <w:webHidden/>
              </w:rPr>
            </w:r>
            <w:r>
              <w:rPr>
                <w:noProof/>
                <w:webHidden/>
              </w:rPr>
              <w:fldChar w:fldCharType="separate"/>
            </w:r>
            <w:r>
              <w:rPr>
                <w:noProof/>
                <w:webHidden/>
              </w:rPr>
              <w:t>19</w:t>
            </w:r>
            <w:r>
              <w:rPr>
                <w:noProof/>
                <w:webHidden/>
              </w:rPr>
              <w:fldChar w:fldCharType="end"/>
            </w:r>
          </w:hyperlink>
        </w:p>
        <w:p w14:paraId="62320AAD" w14:textId="77777777" w:rsidR="00945AE0" w:rsidRDefault="00945AE0">
          <w:pPr>
            <w:pStyle w:val="TOC3"/>
            <w:tabs>
              <w:tab w:val="right" w:leader="dot" w:pos="9350"/>
            </w:tabs>
            <w:rPr>
              <w:noProof/>
              <w:color w:val="auto"/>
              <w:lang w:eastAsia="en-US"/>
            </w:rPr>
          </w:pPr>
          <w:hyperlink w:anchor="_Toc62017106" w:history="1">
            <w:r w:rsidRPr="0049198E">
              <w:rPr>
                <w:rStyle w:val="Hyperlink"/>
                <w:noProof/>
              </w:rPr>
              <w:t>Limits On</w:t>
            </w:r>
            <w:r>
              <w:rPr>
                <w:noProof/>
                <w:webHidden/>
              </w:rPr>
              <w:tab/>
            </w:r>
            <w:r>
              <w:rPr>
                <w:noProof/>
                <w:webHidden/>
              </w:rPr>
              <w:fldChar w:fldCharType="begin"/>
            </w:r>
            <w:r>
              <w:rPr>
                <w:noProof/>
                <w:webHidden/>
              </w:rPr>
              <w:instrText xml:space="preserve"> PAGEREF _Toc62017106 \h </w:instrText>
            </w:r>
            <w:r>
              <w:rPr>
                <w:noProof/>
                <w:webHidden/>
              </w:rPr>
            </w:r>
            <w:r>
              <w:rPr>
                <w:noProof/>
                <w:webHidden/>
              </w:rPr>
              <w:fldChar w:fldCharType="separate"/>
            </w:r>
            <w:r>
              <w:rPr>
                <w:noProof/>
                <w:webHidden/>
              </w:rPr>
              <w:t>19</w:t>
            </w:r>
            <w:r>
              <w:rPr>
                <w:noProof/>
                <w:webHidden/>
              </w:rPr>
              <w:fldChar w:fldCharType="end"/>
            </w:r>
          </w:hyperlink>
        </w:p>
        <w:p w14:paraId="34D08BAE" w14:textId="77777777" w:rsidR="00945AE0" w:rsidRDefault="00945AE0">
          <w:pPr>
            <w:pStyle w:val="TOC3"/>
            <w:tabs>
              <w:tab w:val="right" w:leader="dot" w:pos="9350"/>
            </w:tabs>
            <w:rPr>
              <w:noProof/>
              <w:color w:val="auto"/>
              <w:lang w:eastAsia="en-US"/>
            </w:rPr>
          </w:pPr>
          <w:hyperlink w:anchor="_Toc62017107" w:history="1">
            <w:r w:rsidRPr="0049198E">
              <w:rPr>
                <w:rStyle w:val="Hyperlink"/>
                <w:noProof/>
              </w:rPr>
              <w:t>Tips</w:t>
            </w:r>
            <w:r>
              <w:rPr>
                <w:noProof/>
                <w:webHidden/>
              </w:rPr>
              <w:tab/>
            </w:r>
            <w:r>
              <w:rPr>
                <w:noProof/>
                <w:webHidden/>
              </w:rPr>
              <w:fldChar w:fldCharType="begin"/>
            </w:r>
            <w:r>
              <w:rPr>
                <w:noProof/>
                <w:webHidden/>
              </w:rPr>
              <w:instrText xml:space="preserve"> PAGEREF _Toc62017107 \h </w:instrText>
            </w:r>
            <w:r>
              <w:rPr>
                <w:noProof/>
                <w:webHidden/>
              </w:rPr>
            </w:r>
            <w:r>
              <w:rPr>
                <w:noProof/>
                <w:webHidden/>
              </w:rPr>
              <w:fldChar w:fldCharType="separate"/>
            </w:r>
            <w:r>
              <w:rPr>
                <w:noProof/>
                <w:webHidden/>
              </w:rPr>
              <w:t>19</w:t>
            </w:r>
            <w:r>
              <w:rPr>
                <w:noProof/>
                <w:webHidden/>
              </w:rPr>
              <w:fldChar w:fldCharType="end"/>
            </w:r>
          </w:hyperlink>
        </w:p>
        <w:p w14:paraId="3F8B5D37" w14:textId="77777777" w:rsidR="00945AE0" w:rsidRDefault="00945AE0">
          <w:pPr>
            <w:pStyle w:val="TOC3"/>
            <w:tabs>
              <w:tab w:val="right" w:leader="dot" w:pos="9350"/>
            </w:tabs>
            <w:rPr>
              <w:noProof/>
              <w:color w:val="auto"/>
              <w:lang w:eastAsia="en-US"/>
            </w:rPr>
          </w:pPr>
          <w:hyperlink w:anchor="_Toc62017108" w:history="1">
            <w:r w:rsidRPr="0049198E">
              <w:rPr>
                <w:rStyle w:val="Hyperlink"/>
                <w:noProof/>
              </w:rPr>
              <w:t>How to calculate FOV in arc seconds</w:t>
            </w:r>
            <w:r>
              <w:rPr>
                <w:noProof/>
                <w:webHidden/>
              </w:rPr>
              <w:tab/>
            </w:r>
            <w:r>
              <w:rPr>
                <w:noProof/>
                <w:webHidden/>
              </w:rPr>
              <w:fldChar w:fldCharType="begin"/>
            </w:r>
            <w:r>
              <w:rPr>
                <w:noProof/>
                <w:webHidden/>
              </w:rPr>
              <w:instrText xml:space="preserve"> PAGEREF _Toc62017108 \h </w:instrText>
            </w:r>
            <w:r>
              <w:rPr>
                <w:noProof/>
                <w:webHidden/>
              </w:rPr>
            </w:r>
            <w:r>
              <w:rPr>
                <w:noProof/>
                <w:webHidden/>
              </w:rPr>
              <w:fldChar w:fldCharType="separate"/>
            </w:r>
            <w:r>
              <w:rPr>
                <w:noProof/>
                <w:webHidden/>
              </w:rPr>
              <w:t>19</w:t>
            </w:r>
            <w:r>
              <w:rPr>
                <w:noProof/>
                <w:webHidden/>
              </w:rPr>
              <w:fldChar w:fldCharType="end"/>
            </w:r>
          </w:hyperlink>
        </w:p>
        <w:p w14:paraId="6083DA00" w14:textId="77777777" w:rsidR="00945AE0" w:rsidRDefault="00945AE0">
          <w:pPr>
            <w:pStyle w:val="TOC2"/>
            <w:tabs>
              <w:tab w:val="right" w:leader="dot" w:pos="9350"/>
            </w:tabs>
            <w:rPr>
              <w:noProof/>
              <w:color w:val="auto"/>
              <w:lang w:eastAsia="en-US"/>
            </w:rPr>
          </w:pPr>
          <w:hyperlink w:anchor="_Toc62017109" w:history="1">
            <w:r w:rsidRPr="0049198E">
              <w:rPr>
                <w:rStyle w:val="Hyperlink"/>
                <w:noProof/>
              </w:rPr>
              <w:t>3D Graphic Section</w:t>
            </w:r>
            <w:r>
              <w:rPr>
                <w:noProof/>
                <w:webHidden/>
              </w:rPr>
              <w:tab/>
            </w:r>
            <w:r>
              <w:rPr>
                <w:noProof/>
                <w:webHidden/>
              </w:rPr>
              <w:fldChar w:fldCharType="begin"/>
            </w:r>
            <w:r>
              <w:rPr>
                <w:noProof/>
                <w:webHidden/>
              </w:rPr>
              <w:instrText xml:space="preserve"> PAGEREF _Toc62017109 \h </w:instrText>
            </w:r>
            <w:r>
              <w:rPr>
                <w:noProof/>
                <w:webHidden/>
              </w:rPr>
            </w:r>
            <w:r>
              <w:rPr>
                <w:noProof/>
                <w:webHidden/>
              </w:rPr>
              <w:fldChar w:fldCharType="separate"/>
            </w:r>
            <w:r>
              <w:rPr>
                <w:noProof/>
                <w:webHidden/>
              </w:rPr>
              <w:t>20</w:t>
            </w:r>
            <w:r>
              <w:rPr>
                <w:noProof/>
                <w:webHidden/>
              </w:rPr>
              <w:fldChar w:fldCharType="end"/>
            </w:r>
          </w:hyperlink>
        </w:p>
        <w:p w14:paraId="3D4F15BB" w14:textId="77777777" w:rsidR="00945AE0" w:rsidRDefault="00945AE0">
          <w:pPr>
            <w:pStyle w:val="TOC3"/>
            <w:tabs>
              <w:tab w:val="right" w:leader="dot" w:pos="9350"/>
            </w:tabs>
            <w:rPr>
              <w:noProof/>
              <w:color w:val="auto"/>
              <w:lang w:eastAsia="en-US"/>
            </w:rPr>
          </w:pPr>
          <w:hyperlink w:anchor="_Toc62017110" w:history="1">
            <w:r w:rsidRPr="0049198E">
              <w:rPr>
                <w:rStyle w:val="Hyperlink"/>
                <w:noProof/>
              </w:rPr>
              <w:t>3D</w:t>
            </w:r>
            <w:r>
              <w:rPr>
                <w:noProof/>
                <w:webHidden/>
              </w:rPr>
              <w:tab/>
            </w:r>
            <w:r>
              <w:rPr>
                <w:noProof/>
                <w:webHidden/>
              </w:rPr>
              <w:fldChar w:fldCharType="begin"/>
            </w:r>
            <w:r>
              <w:rPr>
                <w:noProof/>
                <w:webHidden/>
              </w:rPr>
              <w:instrText xml:space="preserve"> PAGEREF _Toc62017110 \h </w:instrText>
            </w:r>
            <w:r>
              <w:rPr>
                <w:noProof/>
                <w:webHidden/>
              </w:rPr>
            </w:r>
            <w:r>
              <w:rPr>
                <w:noProof/>
                <w:webHidden/>
              </w:rPr>
              <w:fldChar w:fldCharType="separate"/>
            </w:r>
            <w:r>
              <w:rPr>
                <w:noProof/>
                <w:webHidden/>
              </w:rPr>
              <w:t>21</w:t>
            </w:r>
            <w:r>
              <w:rPr>
                <w:noProof/>
                <w:webHidden/>
              </w:rPr>
              <w:fldChar w:fldCharType="end"/>
            </w:r>
          </w:hyperlink>
        </w:p>
        <w:p w14:paraId="1E0177B5" w14:textId="77777777" w:rsidR="00945AE0" w:rsidRDefault="00945AE0">
          <w:pPr>
            <w:pStyle w:val="TOC3"/>
            <w:tabs>
              <w:tab w:val="right" w:leader="dot" w:pos="9350"/>
            </w:tabs>
            <w:rPr>
              <w:noProof/>
              <w:color w:val="auto"/>
              <w:lang w:eastAsia="en-US"/>
            </w:rPr>
          </w:pPr>
          <w:hyperlink w:anchor="_Toc62017111" w:history="1">
            <w:r w:rsidRPr="0049198E">
              <w:rPr>
                <w:rStyle w:val="Hyperlink"/>
                <w:noProof/>
              </w:rPr>
              <w:t>Diagnostics</w:t>
            </w:r>
            <w:r>
              <w:rPr>
                <w:noProof/>
                <w:webHidden/>
              </w:rPr>
              <w:tab/>
            </w:r>
            <w:r>
              <w:rPr>
                <w:noProof/>
                <w:webHidden/>
              </w:rPr>
              <w:fldChar w:fldCharType="begin"/>
            </w:r>
            <w:r>
              <w:rPr>
                <w:noProof/>
                <w:webHidden/>
              </w:rPr>
              <w:instrText xml:space="preserve"> PAGEREF _Toc62017111 \h </w:instrText>
            </w:r>
            <w:r>
              <w:rPr>
                <w:noProof/>
                <w:webHidden/>
              </w:rPr>
            </w:r>
            <w:r>
              <w:rPr>
                <w:noProof/>
                <w:webHidden/>
              </w:rPr>
              <w:fldChar w:fldCharType="separate"/>
            </w:r>
            <w:r>
              <w:rPr>
                <w:noProof/>
                <w:webHidden/>
              </w:rPr>
              <w:t>21</w:t>
            </w:r>
            <w:r>
              <w:rPr>
                <w:noProof/>
                <w:webHidden/>
              </w:rPr>
              <w:fldChar w:fldCharType="end"/>
            </w:r>
          </w:hyperlink>
        </w:p>
        <w:p w14:paraId="395A2D40" w14:textId="77777777" w:rsidR="00945AE0" w:rsidRDefault="00945AE0">
          <w:pPr>
            <w:pStyle w:val="TOC2"/>
            <w:tabs>
              <w:tab w:val="right" w:leader="dot" w:pos="9350"/>
            </w:tabs>
            <w:rPr>
              <w:noProof/>
              <w:color w:val="auto"/>
              <w:lang w:eastAsia="en-US"/>
            </w:rPr>
          </w:pPr>
          <w:hyperlink w:anchor="_Toc62017112" w:history="1">
            <w:r w:rsidRPr="0049198E">
              <w:rPr>
                <w:rStyle w:val="Hyperlink"/>
                <w:noProof/>
              </w:rPr>
              <w:t>Bottom Status Bar</w:t>
            </w:r>
            <w:r>
              <w:rPr>
                <w:noProof/>
                <w:webHidden/>
              </w:rPr>
              <w:tab/>
            </w:r>
            <w:r>
              <w:rPr>
                <w:noProof/>
                <w:webHidden/>
              </w:rPr>
              <w:fldChar w:fldCharType="begin"/>
            </w:r>
            <w:r>
              <w:rPr>
                <w:noProof/>
                <w:webHidden/>
              </w:rPr>
              <w:instrText xml:space="preserve"> PAGEREF _Toc62017112 \h </w:instrText>
            </w:r>
            <w:r>
              <w:rPr>
                <w:noProof/>
                <w:webHidden/>
              </w:rPr>
            </w:r>
            <w:r>
              <w:rPr>
                <w:noProof/>
                <w:webHidden/>
              </w:rPr>
              <w:fldChar w:fldCharType="separate"/>
            </w:r>
            <w:r>
              <w:rPr>
                <w:noProof/>
                <w:webHidden/>
              </w:rPr>
              <w:t>21</w:t>
            </w:r>
            <w:r>
              <w:rPr>
                <w:noProof/>
                <w:webHidden/>
              </w:rPr>
              <w:fldChar w:fldCharType="end"/>
            </w:r>
          </w:hyperlink>
        </w:p>
        <w:p w14:paraId="5386C990" w14:textId="77777777" w:rsidR="00945AE0" w:rsidRDefault="00945AE0">
          <w:pPr>
            <w:pStyle w:val="TOC2"/>
            <w:tabs>
              <w:tab w:val="right" w:leader="dot" w:pos="9350"/>
            </w:tabs>
            <w:rPr>
              <w:noProof/>
              <w:color w:val="auto"/>
              <w:lang w:eastAsia="en-US"/>
            </w:rPr>
          </w:pPr>
          <w:hyperlink w:anchor="_Toc62017113" w:history="1">
            <w:r w:rsidRPr="0049198E">
              <w:rPr>
                <w:rStyle w:val="Hyperlink"/>
                <w:noProof/>
              </w:rPr>
              <w:t>Sky Watcher Settings</w:t>
            </w:r>
            <w:r>
              <w:rPr>
                <w:noProof/>
                <w:webHidden/>
              </w:rPr>
              <w:tab/>
            </w:r>
            <w:r>
              <w:rPr>
                <w:noProof/>
                <w:webHidden/>
              </w:rPr>
              <w:fldChar w:fldCharType="begin"/>
            </w:r>
            <w:r>
              <w:rPr>
                <w:noProof/>
                <w:webHidden/>
              </w:rPr>
              <w:instrText xml:space="preserve"> PAGEREF _Toc62017113 \h </w:instrText>
            </w:r>
            <w:r>
              <w:rPr>
                <w:noProof/>
                <w:webHidden/>
              </w:rPr>
            </w:r>
            <w:r>
              <w:rPr>
                <w:noProof/>
                <w:webHidden/>
              </w:rPr>
              <w:fldChar w:fldCharType="separate"/>
            </w:r>
            <w:r>
              <w:rPr>
                <w:noProof/>
                <w:webHidden/>
              </w:rPr>
              <w:t>22</w:t>
            </w:r>
            <w:r>
              <w:rPr>
                <w:noProof/>
                <w:webHidden/>
              </w:rPr>
              <w:fldChar w:fldCharType="end"/>
            </w:r>
          </w:hyperlink>
        </w:p>
        <w:p w14:paraId="74EF86EE" w14:textId="77777777" w:rsidR="00945AE0" w:rsidRDefault="00945AE0">
          <w:pPr>
            <w:pStyle w:val="TOC3"/>
            <w:tabs>
              <w:tab w:val="right" w:leader="dot" w:pos="9350"/>
            </w:tabs>
            <w:rPr>
              <w:noProof/>
              <w:color w:val="auto"/>
              <w:lang w:eastAsia="en-US"/>
            </w:rPr>
          </w:pPr>
          <w:hyperlink w:anchor="_Toc62017114" w:history="1">
            <w:r w:rsidRPr="0049198E">
              <w:rPr>
                <w:rStyle w:val="Hyperlink"/>
                <w:noProof/>
              </w:rPr>
              <w:t>Baud Rate</w:t>
            </w:r>
            <w:r>
              <w:rPr>
                <w:noProof/>
                <w:webHidden/>
              </w:rPr>
              <w:tab/>
            </w:r>
            <w:r>
              <w:rPr>
                <w:noProof/>
                <w:webHidden/>
              </w:rPr>
              <w:fldChar w:fldCharType="begin"/>
            </w:r>
            <w:r>
              <w:rPr>
                <w:noProof/>
                <w:webHidden/>
              </w:rPr>
              <w:instrText xml:space="preserve"> PAGEREF _Toc62017114 \h </w:instrText>
            </w:r>
            <w:r>
              <w:rPr>
                <w:noProof/>
                <w:webHidden/>
              </w:rPr>
            </w:r>
            <w:r>
              <w:rPr>
                <w:noProof/>
                <w:webHidden/>
              </w:rPr>
              <w:fldChar w:fldCharType="separate"/>
            </w:r>
            <w:r>
              <w:rPr>
                <w:noProof/>
                <w:webHidden/>
              </w:rPr>
              <w:t>24</w:t>
            </w:r>
            <w:r>
              <w:rPr>
                <w:noProof/>
                <w:webHidden/>
              </w:rPr>
              <w:fldChar w:fldCharType="end"/>
            </w:r>
          </w:hyperlink>
        </w:p>
        <w:p w14:paraId="24184EB3" w14:textId="77777777" w:rsidR="00945AE0" w:rsidRDefault="00945AE0">
          <w:pPr>
            <w:pStyle w:val="TOC3"/>
            <w:tabs>
              <w:tab w:val="right" w:leader="dot" w:pos="9350"/>
            </w:tabs>
            <w:rPr>
              <w:noProof/>
              <w:color w:val="auto"/>
              <w:lang w:eastAsia="en-US"/>
            </w:rPr>
          </w:pPr>
          <w:hyperlink w:anchor="_Toc62017115" w:history="1">
            <w:r w:rsidRPr="0049198E">
              <w:rPr>
                <w:rStyle w:val="Hyperlink"/>
                <w:noProof/>
              </w:rPr>
              <w:t>Rates</w:t>
            </w:r>
            <w:r>
              <w:rPr>
                <w:noProof/>
                <w:webHidden/>
              </w:rPr>
              <w:tab/>
            </w:r>
            <w:r>
              <w:rPr>
                <w:noProof/>
                <w:webHidden/>
              </w:rPr>
              <w:fldChar w:fldCharType="begin"/>
            </w:r>
            <w:r>
              <w:rPr>
                <w:noProof/>
                <w:webHidden/>
              </w:rPr>
              <w:instrText xml:space="preserve"> PAGEREF _Toc62017115 \h </w:instrText>
            </w:r>
            <w:r>
              <w:rPr>
                <w:noProof/>
                <w:webHidden/>
              </w:rPr>
            </w:r>
            <w:r>
              <w:rPr>
                <w:noProof/>
                <w:webHidden/>
              </w:rPr>
              <w:fldChar w:fldCharType="separate"/>
            </w:r>
            <w:r>
              <w:rPr>
                <w:noProof/>
                <w:webHidden/>
              </w:rPr>
              <w:t>24</w:t>
            </w:r>
            <w:r>
              <w:rPr>
                <w:noProof/>
                <w:webHidden/>
              </w:rPr>
              <w:fldChar w:fldCharType="end"/>
            </w:r>
          </w:hyperlink>
        </w:p>
        <w:p w14:paraId="538FF4C7" w14:textId="77777777" w:rsidR="00945AE0" w:rsidRDefault="00945AE0">
          <w:pPr>
            <w:pStyle w:val="TOC3"/>
            <w:tabs>
              <w:tab w:val="right" w:leader="dot" w:pos="9350"/>
            </w:tabs>
            <w:rPr>
              <w:noProof/>
              <w:color w:val="auto"/>
              <w:lang w:eastAsia="en-US"/>
            </w:rPr>
          </w:pPr>
          <w:hyperlink w:anchor="_Toc62017116" w:history="1">
            <w:r w:rsidRPr="0049198E">
              <w:rPr>
                <w:rStyle w:val="Hyperlink"/>
                <w:noProof/>
              </w:rPr>
              <w:t>Alignment Mode</w:t>
            </w:r>
            <w:r>
              <w:rPr>
                <w:noProof/>
                <w:webHidden/>
              </w:rPr>
              <w:tab/>
            </w:r>
            <w:r>
              <w:rPr>
                <w:noProof/>
                <w:webHidden/>
              </w:rPr>
              <w:fldChar w:fldCharType="begin"/>
            </w:r>
            <w:r>
              <w:rPr>
                <w:noProof/>
                <w:webHidden/>
              </w:rPr>
              <w:instrText xml:space="preserve"> PAGEREF _Toc62017116 \h </w:instrText>
            </w:r>
            <w:r>
              <w:rPr>
                <w:noProof/>
                <w:webHidden/>
              </w:rPr>
            </w:r>
            <w:r>
              <w:rPr>
                <w:noProof/>
                <w:webHidden/>
              </w:rPr>
              <w:fldChar w:fldCharType="separate"/>
            </w:r>
            <w:r>
              <w:rPr>
                <w:noProof/>
                <w:webHidden/>
              </w:rPr>
              <w:t>24</w:t>
            </w:r>
            <w:r>
              <w:rPr>
                <w:noProof/>
                <w:webHidden/>
              </w:rPr>
              <w:fldChar w:fldCharType="end"/>
            </w:r>
          </w:hyperlink>
        </w:p>
        <w:p w14:paraId="54AE68A2" w14:textId="77777777" w:rsidR="00945AE0" w:rsidRDefault="00945AE0">
          <w:pPr>
            <w:pStyle w:val="TOC3"/>
            <w:tabs>
              <w:tab w:val="right" w:leader="dot" w:pos="9350"/>
            </w:tabs>
            <w:rPr>
              <w:noProof/>
              <w:color w:val="auto"/>
              <w:lang w:eastAsia="en-US"/>
            </w:rPr>
          </w:pPr>
          <w:hyperlink w:anchor="_Toc62017117" w:history="1">
            <w:r w:rsidRPr="0049198E">
              <w:rPr>
                <w:rStyle w:val="Hyperlink"/>
                <w:noProof/>
              </w:rPr>
              <w:t>Equatorial System</w:t>
            </w:r>
            <w:r>
              <w:rPr>
                <w:noProof/>
                <w:webHidden/>
              </w:rPr>
              <w:tab/>
            </w:r>
            <w:r>
              <w:rPr>
                <w:noProof/>
                <w:webHidden/>
              </w:rPr>
              <w:fldChar w:fldCharType="begin"/>
            </w:r>
            <w:r>
              <w:rPr>
                <w:noProof/>
                <w:webHidden/>
              </w:rPr>
              <w:instrText xml:space="preserve"> PAGEREF _Toc62017117 \h </w:instrText>
            </w:r>
            <w:r>
              <w:rPr>
                <w:noProof/>
                <w:webHidden/>
              </w:rPr>
            </w:r>
            <w:r>
              <w:rPr>
                <w:noProof/>
                <w:webHidden/>
              </w:rPr>
              <w:fldChar w:fldCharType="separate"/>
            </w:r>
            <w:r>
              <w:rPr>
                <w:noProof/>
                <w:webHidden/>
              </w:rPr>
              <w:t>24</w:t>
            </w:r>
            <w:r>
              <w:rPr>
                <w:noProof/>
                <w:webHidden/>
              </w:rPr>
              <w:fldChar w:fldCharType="end"/>
            </w:r>
          </w:hyperlink>
        </w:p>
        <w:p w14:paraId="41F0EFBC" w14:textId="77777777" w:rsidR="00945AE0" w:rsidRDefault="00945AE0">
          <w:pPr>
            <w:pStyle w:val="TOC3"/>
            <w:tabs>
              <w:tab w:val="right" w:leader="dot" w:pos="9350"/>
            </w:tabs>
            <w:rPr>
              <w:noProof/>
              <w:color w:val="auto"/>
              <w:lang w:eastAsia="en-US"/>
            </w:rPr>
          </w:pPr>
          <w:hyperlink w:anchor="_Toc62017118" w:history="1">
            <w:r w:rsidRPr="0049198E">
              <w:rPr>
                <w:rStyle w:val="Hyperlink"/>
                <w:noProof/>
              </w:rPr>
              <w:t>Mount</w:t>
            </w:r>
            <w:r>
              <w:rPr>
                <w:noProof/>
                <w:webHidden/>
              </w:rPr>
              <w:tab/>
            </w:r>
            <w:r>
              <w:rPr>
                <w:noProof/>
                <w:webHidden/>
              </w:rPr>
              <w:fldChar w:fldCharType="begin"/>
            </w:r>
            <w:r>
              <w:rPr>
                <w:noProof/>
                <w:webHidden/>
              </w:rPr>
              <w:instrText xml:space="preserve"> PAGEREF _Toc62017118 \h </w:instrText>
            </w:r>
            <w:r>
              <w:rPr>
                <w:noProof/>
                <w:webHidden/>
              </w:rPr>
            </w:r>
            <w:r>
              <w:rPr>
                <w:noProof/>
                <w:webHidden/>
              </w:rPr>
              <w:fldChar w:fldCharType="separate"/>
            </w:r>
            <w:r>
              <w:rPr>
                <w:noProof/>
                <w:webHidden/>
              </w:rPr>
              <w:t>24</w:t>
            </w:r>
            <w:r>
              <w:rPr>
                <w:noProof/>
                <w:webHidden/>
              </w:rPr>
              <w:fldChar w:fldCharType="end"/>
            </w:r>
          </w:hyperlink>
        </w:p>
        <w:p w14:paraId="5329D3D1" w14:textId="77777777" w:rsidR="00945AE0" w:rsidRDefault="00945AE0">
          <w:pPr>
            <w:pStyle w:val="TOC3"/>
            <w:tabs>
              <w:tab w:val="right" w:leader="dot" w:pos="9350"/>
            </w:tabs>
            <w:rPr>
              <w:noProof/>
              <w:color w:val="auto"/>
              <w:lang w:eastAsia="en-US"/>
            </w:rPr>
          </w:pPr>
          <w:hyperlink w:anchor="_Toc62017119" w:history="1">
            <w:r w:rsidRPr="0049198E">
              <w:rPr>
                <w:rStyle w:val="Hyperlink"/>
                <w:noProof/>
              </w:rPr>
              <w:t>Max Slew Rate</w:t>
            </w:r>
            <w:r>
              <w:rPr>
                <w:noProof/>
                <w:webHidden/>
              </w:rPr>
              <w:tab/>
            </w:r>
            <w:r>
              <w:rPr>
                <w:noProof/>
                <w:webHidden/>
              </w:rPr>
              <w:fldChar w:fldCharType="begin"/>
            </w:r>
            <w:r>
              <w:rPr>
                <w:noProof/>
                <w:webHidden/>
              </w:rPr>
              <w:instrText xml:space="preserve"> PAGEREF _Toc62017119 \h </w:instrText>
            </w:r>
            <w:r>
              <w:rPr>
                <w:noProof/>
                <w:webHidden/>
              </w:rPr>
            </w:r>
            <w:r>
              <w:rPr>
                <w:noProof/>
                <w:webHidden/>
              </w:rPr>
              <w:fldChar w:fldCharType="separate"/>
            </w:r>
            <w:r>
              <w:rPr>
                <w:noProof/>
                <w:webHidden/>
              </w:rPr>
              <w:t>24</w:t>
            </w:r>
            <w:r>
              <w:rPr>
                <w:noProof/>
                <w:webHidden/>
              </w:rPr>
              <w:fldChar w:fldCharType="end"/>
            </w:r>
          </w:hyperlink>
        </w:p>
        <w:p w14:paraId="06AFCE93" w14:textId="77777777" w:rsidR="00945AE0" w:rsidRDefault="00945AE0">
          <w:pPr>
            <w:pStyle w:val="TOC3"/>
            <w:tabs>
              <w:tab w:val="right" w:leader="dot" w:pos="9350"/>
            </w:tabs>
            <w:rPr>
              <w:noProof/>
              <w:color w:val="auto"/>
              <w:lang w:eastAsia="en-US"/>
            </w:rPr>
          </w:pPr>
          <w:hyperlink w:anchor="_Toc62017120" w:history="1">
            <w:r w:rsidRPr="0049198E">
              <w:rPr>
                <w:rStyle w:val="Hyperlink"/>
                <w:noProof/>
              </w:rPr>
              <w:t>Minimum Dec Pulse</w:t>
            </w:r>
            <w:r>
              <w:rPr>
                <w:noProof/>
                <w:webHidden/>
              </w:rPr>
              <w:tab/>
            </w:r>
            <w:r>
              <w:rPr>
                <w:noProof/>
                <w:webHidden/>
              </w:rPr>
              <w:fldChar w:fldCharType="begin"/>
            </w:r>
            <w:r>
              <w:rPr>
                <w:noProof/>
                <w:webHidden/>
              </w:rPr>
              <w:instrText xml:space="preserve"> PAGEREF _Toc62017120 \h </w:instrText>
            </w:r>
            <w:r>
              <w:rPr>
                <w:noProof/>
                <w:webHidden/>
              </w:rPr>
            </w:r>
            <w:r>
              <w:rPr>
                <w:noProof/>
                <w:webHidden/>
              </w:rPr>
              <w:fldChar w:fldCharType="separate"/>
            </w:r>
            <w:r>
              <w:rPr>
                <w:noProof/>
                <w:webHidden/>
              </w:rPr>
              <w:t>24</w:t>
            </w:r>
            <w:r>
              <w:rPr>
                <w:noProof/>
                <w:webHidden/>
              </w:rPr>
              <w:fldChar w:fldCharType="end"/>
            </w:r>
          </w:hyperlink>
        </w:p>
        <w:p w14:paraId="2194821F" w14:textId="77777777" w:rsidR="00945AE0" w:rsidRDefault="00945AE0">
          <w:pPr>
            <w:pStyle w:val="TOC3"/>
            <w:tabs>
              <w:tab w:val="right" w:leader="dot" w:pos="9350"/>
            </w:tabs>
            <w:rPr>
              <w:noProof/>
              <w:color w:val="auto"/>
              <w:lang w:eastAsia="en-US"/>
            </w:rPr>
          </w:pPr>
          <w:hyperlink w:anchor="_Toc62017121" w:history="1">
            <w:r w:rsidRPr="0049198E">
              <w:rPr>
                <w:rStyle w:val="Hyperlink"/>
                <w:noProof/>
              </w:rPr>
              <w:t>Guide Rates</w:t>
            </w:r>
            <w:r>
              <w:rPr>
                <w:noProof/>
                <w:webHidden/>
              </w:rPr>
              <w:tab/>
            </w:r>
            <w:r>
              <w:rPr>
                <w:noProof/>
                <w:webHidden/>
              </w:rPr>
              <w:fldChar w:fldCharType="begin"/>
            </w:r>
            <w:r>
              <w:rPr>
                <w:noProof/>
                <w:webHidden/>
              </w:rPr>
              <w:instrText xml:space="preserve"> PAGEREF _Toc62017121 \h </w:instrText>
            </w:r>
            <w:r>
              <w:rPr>
                <w:noProof/>
                <w:webHidden/>
              </w:rPr>
            </w:r>
            <w:r>
              <w:rPr>
                <w:noProof/>
                <w:webHidden/>
              </w:rPr>
              <w:fldChar w:fldCharType="separate"/>
            </w:r>
            <w:r>
              <w:rPr>
                <w:noProof/>
                <w:webHidden/>
              </w:rPr>
              <w:t>24</w:t>
            </w:r>
            <w:r>
              <w:rPr>
                <w:noProof/>
                <w:webHidden/>
              </w:rPr>
              <w:fldChar w:fldCharType="end"/>
            </w:r>
          </w:hyperlink>
        </w:p>
        <w:p w14:paraId="595092E3" w14:textId="77777777" w:rsidR="00945AE0" w:rsidRDefault="00945AE0">
          <w:pPr>
            <w:pStyle w:val="TOC3"/>
            <w:tabs>
              <w:tab w:val="right" w:leader="dot" w:pos="9350"/>
            </w:tabs>
            <w:rPr>
              <w:noProof/>
              <w:color w:val="auto"/>
              <w:lang w:eastAsia="en-US"/>
            </w:rPr>
          </w:pPr>
          <w:hyperlink w:anchor="_Toc62017122" w:history="1">
            <w:r w:rsidRPr="0049198E">
              <w:rPr>
                <w:rStyle w:val="Hyperlink"/>
                <w:noProof/>
              </w:rPr>
              <w:t>Over Meridian Limit</w:t>
            </w:r>
            <w:r>
              <w:rPr>
                <w:noProof/>
                <w:webHidden/>
              </w:rPr>
              <w:tab/>
            </w:r>
            <w:r>
              <w:rPr>
                <w:noProof/>
                <w:webHidden/>
              </w:rPr>
              <w:fldChar w:fldCharType="begin"/>
            </w:r>
            <w:r>
              <w:rPr>
                <w:noProof/>
                <w:webHidden/>
              </w:rPr>
              <w:instrText xml:space="preserve"> PAGEREF _Toc62017122 \h </w:instrText>
            </w:r>
            <w:r>
              <w:rPr>
                <w:noProof/>
                <w:webHidden/>
              </w:rPr>
            </w:r>
            <w:r>
              <w:rPr>
                <w:noProof/>
                <w:webHidden/>
              </w:rPr>
              <w:fldChar w:fldCharType="separate"/>
            </w:r>
            <w:r>
              <w:rPr>
                <w:noProof/>
                <w:webHidden/>
              </w:rPr>
              <w:t>25</w:t>
            </w:r>
            <w:r>
              <w:rPr>
                <w:noProof/>
                <w:webHidden/>
              </w:rPr>
              <w:fldChar w:fldCharType="end"/>
            </w:r>
          </w:hyperlink>
        </w:p>
        <w:p w14:paraId="031FEE14" w14:textId="77777777" w:rsidR="00945AE0" w:rsidRDefault="00945AE0">
          <w:pPr>
            <w:pStyle w:val="TOC3"/>
            <w:tabs>
              <w:tab w:val="right" w:leader="dot" w:pos="9350"/>
            </w:tabs>
            <w:rPr>
              <w:noProof/>
              <w:color w:val="auto"/>
              <w:lang w:eastAsia="en-US"/>
            </w:rPr>
          </w:pPr>
          <w:hyperlink w:anchor="_Toc62017123" w:history="1">
            <w:r w:rsidRPr="0049198E">
              <w:rPr>
                <w:rStyle w:val="Hyperlink"/>
                <w:noProof/>
              </w:rPr>
              <w:t>Refraction</w:t>
            </w:r>
            <w:r>
              <w:rPr>
                <w:noProof/>
                <w:webHidden/>
              </w:rPr>
              <w:tab/>
            </w:r>
            <w:r>
              <w:rPr>
                <w:noProof/>
                <w:webHidden/>
              </w:rPr>
              <w:fldChar w:fldCharType="begin"/>
            </w:r>
            <w:r>
              <w:rPr>
                <w:noProof/>
                <w:webHidden/>
              </w:rPr>
              <w:instrText xml:space="preserve"> PAGEREF _Toc62017123 \h </w:instrText>
            </w:r>
            <w:r>
              <w:rPr>
                <w:noProof/>
                <w:webHidden/>
              </w:rPr>
            </w:r>
            <w:r>
              <w:rPr>
                <w:noProof/>
                <w:webHidden/>
              </w:rPr>
              <w:fldChar w:fldCharType="separate"/>
            </w:r>
            <w:r>
              <w:rPr>
                <w:noProof/>
                <w:webHidden/>
              </w:rPr>
              <w:t>25</w:t>
            </w:r>
            <w:r>
              <w:rPr>
                <w:noProof/>
                <w:webHidden/>
              </w:rPr>
              <w:fldChar w:fldCharType="end"/>
            </w:r>
          </w:hyperlink>
        </w:p>
        <w:p w14:paraId="7AFD200C" w14:textId="77777777" w:rsidR="00945AE0" w:rsidRDefault="00945AE0">
          <w:pPr>
            <w:pStyle w:val="TOC3"/>
            <w:tabs>
              <w:tab w:val="right" w:leader="dot" w:pos="9350"/>
            </w:tabs>
            <w:rPr>
              <w:noProof/>
              <w:color w:val="auto"/>
              <w:lang w:eastAsia="en-US"/>
            </w:rPr>
          </w:pPr>
          <w:hyperlink w:anchor="_Toc62017124" w:history="1">
            <w:r w:rsidRPr="0049198E">
              <w:rPr>
                <w:rStyle w:val="Hyperlink"/>
                <w:noProof/>
              </w:rPr>
              <w:t>Encoders</w:t>
            </w:r>
            <w:r>
              <w:rPr>
                <w:noProof/>
                <w:webHidden/>
              </w:rPr>
              <w:tab/>
            </w:r>
            <w:r>
              <w:rPr>
                <w:noProof/>
                <w:webHidden/>
              </w:rPr>
              <w:fldChar w:fldCharType="begin"/>
            </w:r>
            <w:r>
              <w:rPr>
                <w:noProof/>
                <w:webHidden/>
              </w:rPr>
              <w:instrText xml:space="preserve"> PAGEREF _Toc62017124 \h </w:instrText>
            </w:r>
            <w:r>
              <w:rPr>
                <w:noProof/>
                <w:webHidden/>
              </w:rPr>
            </w:r>
            <w:r>
              <w:rPr>
                <w:noProof/>
                <w:webHidden/>
              </w:rPr>
              <w:fldChar w:fldCharType="separate"/>
            </w:r>
            <w:r>
              <w:rPr>
                <w:noProof/>
                <w:webHidden/>
              </w:rPr>
              <w:t>25</w:t>
            </w:r>
            <w:r>
              <w:rPr>
                <w:noProof/>
                <w:webHidden/>
              </w:rPr>
              <w:fldChar w:fldCharType="end"/>
            </w:r>
          </w:hyperlink>
        </w:p>
        <w:p w14:paraId="5BC361B3" w14:textId="77777777" w:rsidR="00945AE0" w:rsidRDefault="00945AE0">
          <w:pPr>
            <w:pStyle w:val="TOC3"/>
            <w:tabs>
              <w:tab w:val="right" w:leader="dot" w:pos="9350"/>
            </w:tabs>
            <w:rPr>
              <w:noProof/>
              <w:color w:val="auto"/>
              <w:lang w:eastAsia="en-US"/>
            </w:rPr>
          </w:pPr>
          <w:hyperlink w:anchor="_Toc62017125" w:history="1">
            <w:r w:rsidRPr="0049198E">
              <w:rPr>
                <w:rStyle w:val="Hyperlink"/>
                <w:noProof/>
              </w:rPr>
              <w:t>Alternating PPEC</w:t>
            </w:r>
            <w:r>
              <w:rPr>
                <w:noProof/>
                <w:webHidden/>
              </w:rPr>
              <w:tab/>
            </w:r>
            <w:r>
              <w:rPr>
                <w:noProof/>
                <w:webHidden/>
              </w:rPr>
              <w:fldChar w:fldCharType="begin"/>
            </w:r>
            <w:r>
              <w:rPr>
                <w:noProof/>
                <w:webHidden/>
              </w:rPr>
              <w:instrText xml:space="preserve"> PAGEREF _Toc62017125 \h </w:instrText>
            </w:r>
            <w:r>
              <w:rPr>
                <w:noProof/>
                <w:webHidden/>
              </w:rPr>
            </w:r>
            <w:r>
              <w:rPr>
                <w:noProof/>
                <w:webHidden/>
              </w:rPr>
              <w:fldChar w:fldCharType="separate"/>
            </w:r>
            <w:r>
              <w:rPr>
                <w:noProof/>
                <w:webHidden/>
              </w:rPr>
              <w:t>25</w:t>
            </w:r>
            <w:r>
              <w:rPr>
                <w:noProof/>
                <w:webHidden/>
              </w:rPr>
              <w:fldChar w:fldCharType="end"/>
            </w:r>
          </w:hyperlink>
        </w:p>
        <w:p w14:paraId="7187EBD0" w14:textId="77777777" w:rsidR="00945AE0" w:rsidRDefault="00945AE0">
          <w:pPr>
            <w:pStyle w:val="TOC3"/>
            <w:tabs>
              <w:tab w:val="right" w:leader="dot" w:pos="9350"/>
            </w:tabs>
            <w:rPr>
              <w:noProof/>
              <w:color w:val="auto"/>
              <w:lang w:eastAsia="en-US"/>
            </w:rPr>
          </w:pPr>
          <w:hyperlink w:anchor="_Toc62017126" w:history="1">
            <w:r w:rsidRPr="0049198E">
              <w:rPr>
                <w:rStyle w:val="Hyperlink"/>
                <w:noProof/>
              </w:rPr>
              <w:t>Full Current</w:t>
            </w:r>
            <w:r>
              <w:rPr>
                <w:noProof/>
                <w:webHidden/>
              </w:rPr>
              <w:tab/>
            </w:r>
            <w:r>
              <w:rPr>
                <w:noProof/>
                <w:webHidden/>
              </w:rPr>
              <w:fldChar w:fldCharType="begin"/>
            </w:r>
            <w:r>
              <w:rPr>
                <w:noProof/>
                <w:webHidden/>
              </w:rPr>
              <w:instrText xml:space="preserve"> PAGEREF _Toc62017126 \h </w:instrText>
            </w:r>
            <w:r>
              <w:rPr>
                <w:noProof/>
                <w:webHidden/>
              </w:rPr>
            </w:r>
            <w:r>
              <w:rPr>
                <w:noProof/>
                <w:webHidden/>
              </w:rPr>
              <w:fldChar w:fldCharType="separate"/>
            </w:r>
            <w:r>
              <w:rPr>
                <w:noProof/>
                <w:webHidden/>
              </w:rPr>
              <w:t>25</w:t>
            </w:r>
            <w:r>
              <w:rPr>
                <w:noProof/>
                <w:webHidden/>
              </w:rPr>
              <w:fldChar w:fldCharType="end"/>
            </w:r>
          </w:hyperlink>
        </w:p>
        <w:p w14:paraId="066E77F6" w14:textId="77777777" w:rsidR="00945AE0" w:rsidRDefault="00945AE0">
          <w:pPr>
            <w:pStyle w:val="TOC3"/>
            <w:tabs>
              <w:tab w:val="right" w:leader="dot" w:pos="9350"/>
            </w:tabs>
            <w:rPr>
              <w:noProof/>
              <w:color w:val="auto"/>
              <w:lang w:eastAsia="en-US"/>
            </w:rPr>
          </w:pPr>
          <w:hyperlink w:anchor="_Toc62017127" w:history="1">
            <w:r w:rsidRPr="0049198E">
              <w:rPr>
                <w:rStyle w:val="Hyperlink"/>
                <w:noProof/>
              </w:rPr>
              <w:t>GoTo Dec Pulse</w:t>
            </w:r>
            <w:r>
              <w:rPr>
                <w:noProof/>
                <w:webHidden/>
              </w:rPr>
              <w:tab/>
            </w:r>
            <w:r>
              <w:rPr>
                <w:noProof/>
                <w:webHidden/>
              </w:rPr>
              <w:fldChar w:fldCharType="begin"/>
            </w:r>
            <w:r>
              <w:rPr>
                <w:noProof/>
                <w:webHidden/>
              </w:rPr>
              <w:instrText xml:space="preserve"> PAGEREF _Toc62017127 \h </w:instrText>
            </w:r>
            <w:r>
              <w:rPr>
                <w:noProof/>
                <w:webHidden/>
              </w:rPr>
            </w:r>
            <w:r>
              <w:rPr>
                <w:noProof/>
                <w:webHidden/>
              </w:rPr>
              <w:fldChar w:fldCharType="separate"/>
            </w:r>
            <w:r>
              <w:rPr>
                <w:noProof/>
                <w:webHidden/>
              </w:rPr>
              <w:t>25</w:t>
            </w:r>
            <w:r>
              <w:rPr>
                <w:noProof/>
                <w:webHidden/>
              </w:rPr>
              <w:fldChar w:fldCharType="end"/>
            </w:r>
          </w:hyperlink>
        </w:p>
        <w:p w14:paraId="56FCD356" w14:textId="77777777" w:rsidR="00945AE0" w:rsidRDefault="00945AE0">
          <w:pPr>
            <w:pStyle w:val="TOC3"/>
            <w:tabs>
              <w:tab w:val="right" w:leader="dot" w:pos="9350"/>
            </w:tabs>
            <w:rPr>
              <w:noProof/>
              <w:color w:val="auto"/>
              <w:lang w:eastAsia="en-US"/>
            </w:rPr>
          </w:pPr>
          <w:hyperlink w:anchor="_Toc62017128" w:history="1">
            <w:r w:rsidRPr="0049198E">
              <w:rPr>
                <w:rStyle w:val="Hyperlink"/>
                <w:noProof/>
              </w:rPr>
              <w:t>Diagnostics</w:t>
            </w:r>
            <w:r>
              <w:rPr>
                <w:noProof/>
                <w:webHidden/>
              </w:rPr>
              <w:tab/>
            </w:r>
            <w:r>
              <w:rPr>
                <w:noProof/>
                <w:webHidden/>
              </w:rPr>
              <w:fldChar w:fldCharType="begin"/>
            </w:r>
            <w:r>
              <w:rPr>
                <w:noProof/>
                <w:webHidden/>
              </w:rPr>
              <w:instrText xml:space="preserve"> PAGEREF _Toc62017128 \h </w:instrText>
            </w:r>
            <w:r>
              <w:rPr>
                <w:noProof/>
                <w:webHidden/>
              </w:rPr>
            </w:r>
            <w:r>
              <w:rPr>
                <w:noProof/>
                <w:webHidden/>
              </w:rPr>
              <w:fldChar w:fldCharType="separate"/>
            </w:r>
            <w:r>
              <w:rPr>
                <w:noProof/>
                <w:webHidden/>
              </w:rPr>
              <w:t>26</w:t>
            </w:r>
            <w:r>
              <w:rPr>
                <w:noProof/>
                <w:webHidden/>
              </w:rPr>
              <w:fldChar w:fldCharType="end"/>
            </w:r>
          </w:hyperlink>
        </w:p>
        <w:p w14:paraId="3C446235" w14:textId="77777777" w:rsidR="00945AE0" w:rsidRDefault="00945AE0">
          <w:pPr>
            <w:pStyle w:val="TOC3"/>
            <w:tabs>
              <w:tab w:val="right" w:leader="dot" w:pos="9350"/>
            </w:tabs>
            <w:rPr>
              <w:noProof/>
              <w:color w:val="auto"/>
              <w:lang w:eastAsia="en-US"/>
            </w:rPr>
          </w:pPr>
          <w:hyperlink w:anchor="_Toc62017129" w:history="1">
            <w:r w:rsidRPr="0049198E">
              <w:rPr>
                <w:rStyle w:val="Hyperlink"/>
                <w:noProof/>
              </w:rPr>
              <w:t>Sync Limits</w:t>
            </w:r>
            <w:r>
              <w:rPr>
                <w:noProof/>
                <w:webHidden/>
              </w:rPr>
              <w:tab/>
            </w:r>
            <w:r>
              <w:rPr>
                <w:noProof/>
                <w:webHidden/>
              </w:rPr>
              <w:fldChar w:fldCharType="begin"/>
            </w:r>
            <w:r>
              <w:rPr>
                <w:noProof/>
                <w:webHidden/>
              </w:rPr>
              <w:instrText xml:space="preserve"> PAGEREF _Toc62017129 \h </w:instrText>
            </w:r>
            <w:r>
              <w:rPr>
                <w:noProof/>
                <w:webHidden/>
              </w:rPr>
            </w:r>
            <w:r>
              <w:rPr>
                <w:noProof/>
                <w:webHidden/>
              </w:rPr>
              <w:fldChar w:fldCharType="separate"/>
            </w:r>
            <w:r>
              <w:rPr>
                <w:noProof/>
                <w:webHidden/>
              </w:rPr>
              <w:t>26</w:t>
            </w:r>
            <w:r>
              <w:rPr>
                <w:noProof/>
                <w:webHidden/>
              </w:rPr>
              <w:fldChar w:fldCharType="end"/>
            </w:r>
          </w:hyperlink>
        </w:p>
        <w:p w14:paraId="26786E89" w14:textId="77777777" w:rsidR="00945AE0" w:rsidRDefault="00945AE0">
          <w:pPr>
            <w:pStyle w:val="TOC3"/>
            <w:tabs>
              <w:tab w:val="right" w:leader="dot" w:pos="9350"/>
            </w:tabs>
            <w:rPr>
              <w:noProof/>
              <w:color w:val="auto"/>
              <w:lang w:eastAsia="en-US"/>
            </w:rPr>
          </w:pPr>
          <w:hyperlink w:anchor="_Toc62017130" w:history="1">
            <w:r w:rsidRPr="0049198E">
              <w:rPr>
                <w:rStyle w:val="Hyperlink"/>
                <w:noProof/>
              </w:rPr>
              <w:t>Park Positions</w:t>
            </w:r>
            <w:r>
              <w:rPr>
                <w:noProof/>
                <w:webHidden/>
              </w:rPr>
              <w:tab/>
            </w:r>
            <w:r>
              <w:rPr>
                <w:noProof/>
                <w:webHidden/>
              </w:rPr>
              <w:fldChar w:fldCharType="begin"/>
            </w:r>
            <w:r>
              <w:rPr>
                <w:noProof/>
                <w:webHidden/>
              </w:rPr>
              <w:instrText xml:space="preserve"> PAGEREF _Toc62017130 \h </w:instrText>
            </w:r>
            <w:r>
              <w:rPr>
                <w:noProof/>
                <w:webHidden/>
              </w:rPr>
            </w:r>
            <w:r>
              <w:rPr>
                <w:noProof/>
                <w:webHidden/>
              </w:rPr>
              <w:fldChar w:fldCharType="separate"/>
            </w:r>
            <w:r>
              <w:rPr>
                <w:noProof/>
                <w:webHidden/>
              </w:rPr>
              <w:t>26</w:t>
            </w:r>
            <w:r>
              <w:rPr>
                <w:noProof/>
                <w:webHidden/>
              </w:rPr>
              <w:fldChar w:fldCharType="end"/>
            </w:r>
          </w:hyperlink>
        </w:p>
        <w:p w14:paraId="75354B18" w14:textId="77777777" w:rsidR="00945AE0" w:rsidRDefault="00945AE0">
          <w:pPr>
            <w:pStyle w:val="TOC3"/>
            <w:tabs>
              <w:tab w:val="right" w:leader="dot" w:pos="9350"/>
            </w:tabs>
            <w:rPr>
              <w:noProof/>
              <w:color w:val="auto"/>
              <w:lang w:eastAsia="en-US"/>
            </w:rPr>
          </w:pPr>
          <w:hyperlink w:anchor="_Toc62017131" w:history="1">
            <w:r w:rsidRPr="0049198E">
              <w:rPr>
                <w:rStyle w:val="Hyperlink"/>
                <w:noProof/>
              </w:rPr>
              <w:t>Observatory Location</w:t>
            </w:r>
            <w:r>
              <w:rPr>
                <w:noProof/>
                <w:webHidden/>
              </w:rPr>
              <w:tab/>
            </w:r>
            <w:r>
              <w:rPr>
                <w:noProof/>
                <w:webHidden/>
              </w:rPr>
              <w:fldChar w:fldCharType="begin"/>
            </w:r>
            <w:r>
              <w:rPr>
                <w:noProof/>
                <w:webHidden/>
              </w:rPr>
              <w:instrText xml:space="preserve"> PAGEREF _Toc62017131 \h </w:instrText>
            </w:r>
            <w:r>
              <w:rPr>
                <w:noProof/>
                <w:webHidden/>
              </w:rPr>
            </w:r>
            <w:r>
              <w:rPr>
                <w:noProof/>
                <w:webHidden/>
              </w:rPr>
              <w:fldChar w:fldCharType="separate"/>
            </w:r>
            <w:r>
              <w:rPr>
                <w:noProof/>
                <w:webHidden/>
              </w:rPr>
              <w:t>26</w:t>
            </w:r>
            <w:r>
              <w:rPr>
                <w:noProof/>
                <w:webHidden/>
              </w:rPr>
              <w:fldChar w:fldCharType="end"/>
            </w:r>
          </w:hyperlink>
        </w:p>
        <w:p w14:paraId="188EC2F2" w14:textId="77777777" w:rsidR="00945AE0" w:rsidRDefault="00945AE0">
          <w:pPr>
            <w:pStyle w:val="TOC3"/>
            <w:tabs>
              <w:tab w:val="right" w:leader="dot" w:pos="9350"/>
            </w:tabs>
            <w:rPr>
              <w:noProof/>
              <w:color w:val="auto"/>
              <w:lang w:eastAsia="en-US"/>
            </w:rPr>
          </w:pPr>
          <w:hyperlink w:anchor="_Toc62017132" w:history="1">
            <w:r w:rsidRPr="0049198E">
              <w:rPr>
                <w:rStyle w:val="Hyperlink"/>
                <w:noProof/>
              </w:rPr>
              <w:t>GPS</w:t>
            </w:r>
            <w:r>
              <w:rPr>
                <w:noProof/>
                <w:webHidden/>
              </w:rPr>
              <w:tab/>
            </w:r>
            <w:r>
              <w:rPr>
                <w:noProof/>
                <w:webHidden/>
              </w:rPr>
              <w:fldChar w:fldCharType="begin"/>
            </w:r>
            <w:r>
              <w:rPr>
                <w:noProof/>
                <w:webHidden/>
              </w:rPr>
              <w:instrText xml:space="preserve"> PAGEREF _Toc62017132 \h </w:instrText>
            </w:r>
            <w:r>
              <w:rPr>
                <w:noProof/>
                <w:webHidden/>
              </w:rPr>
            </w:r>
            <w:r>
              <w:rPr>
                <w:noProof/>
                <w:webHidden/>
              </w:rPr>
              <w:fldChar w:fldCharType="separate"/>
            </w:r>
            <w:r>
              <w:rPr>
                <w:noProof/>
                <w:webHidden/>
              </w:rPr>
              <w:t>26</w:t>
            </w:r>
            <w:r>
              <w:rPr>
                <w:noProof/>
                <w:webHidden/>
              </w:rPr>
              <w:fldChar w:fldCharType="end"/>
            </w:r>
          </w:hyperlink>
        </w:p>
        <w:p w14:paraId="37D96EB1" w14:textId="77777777" w:rsidR="00945AE0" w:rsidRDefault="00945AE0">
          <w:pPr>
            <w:pStyle w:val="TOC1"/>
            <w:rPr>
              <w:noProof/>
              <w:color w:val="auto"/>
              <w:lang w:eastAsia="en-US"/>
            </w:rPr>
          </w:pPr>
          <w:hyperlink w:anchor="_Toc62017133" w:history="1">
            <w:r w:rsidRPr="0049198E">
              <w:rPr>
                <w:rStyle w:val="Hyperlink"/>
                <w:noProof/>
              </w:rPr>
              <w:t>6. Option Settings</w:t>
            </w:r>
            <w:r>
              <w:rPr>
                <w:noProof/>
                <w:webHidden/>
              </w:rPr>
              <w:tab/>
            </w:r>
            <w:r>
              <w:rPr>
                <w:noProof/>
                <w:webHidden/>
              </w:rPr>
              <w:fldChar w:fldCharType="begin"/>
            </w:r>
            <w:r>
              <w:rPr>
                <w:noProof/>
                <w:webHidden/>
              </w:rPr>
              <w:instrText xml:space="preserve"> PAGEREF _Toc62017133 \h </w:instrText>
            </w:r>
            <w:r>
              <w:rPr>
                <w:noProof/>
                <w:webHidden/>
              </w:rPr>
            </w:r>
            <w:r>
              <w:rPr>
                <w:noProof/>
                <w:webHidden/>
              </w:rPr>
              <w:fldChar w:fldCharType="separate"/>
            </w:r>
            <w:r>
              <w:rPr>
                <w:noProof/>
                <w:webHidden/>
              </w:rPr>
              <w:t>26</w:t>
            </w:r>
            <w:r>
              <w:rPr>
                <w:noProof/>
                <w:webHidden/>
              </w:rPr>
              <w:fldChar w:fldCharType="end"/>
            </w:r>
          </w:hyperlink>
        </w:p>
        <w:p w14:paraId="2B785FA8" w14:textId="77777777" w:rsidR="00945AE0" w:rsidRDefault="00945AE0">
          <w:pPr>
            <w:pStyle w:val="TOC3"/>
            <w:tabs>
              <w:tab w:val="right" w:leader="dot" w:pos="9350"/>
            </w:tabs>
            <w:rPr>
              <w:noProof/>
              <w:color w:val="auto"/>
              <w:lang w:eastAsia="en-US"/>
            </w:rPr>
          </w:pPr>
          <w:hyperlink w:anchor="_Toc62017134" w:history="1">
            <w:r w:rsidRPr="0049198E">
              <w:rPr>
                <w:rStyle w:val="Hyperlink"/>
                <w:noProof/>
              </w:rPr>
              <w:t>Available Tabs</w:t>
            </w:r>
            <w:r>
              <w:rPr>
                <w:noProof/>
                <w:webHidden/>
              </w:rPr>
              <w:tab/>
            </w:r>
            <w:r>
              <w:rPr>
                <w:noProof/>
                <w:webHidden/>
              </w:rPr>
              <w:fldChar w:fldCharType="begin"/>
            </w:r>
            <w:r>
              <w:rPr>
                <w:noProof/>
                <w:webHidden/>
              </w:rPr>
              <w:instrText xml:space="preserve"> PAGEREF _Toc62017134 \h </w:instrText>
            </w:r>
            <w:r>
              <w:rPr>
                <w:noProof/>
                <w:webHidden/>
              </w:rPr>
            </w:r>
            <w:r>
              <w:rPr>
                <w:noProof/>
                <w:webHidden/>
              </w:rPr>
              <w:fldChar w:fldCharType="separate"/>
            </w:r>
            <w:r>
              <w:rPr>
                <w:noProof/>
                <w:webHidden/>
              </w:rPr>
              <w:t>27</w:t>
            </w:r>
            <w:r>
              <w:rPr>
                <w:noProof/>
                <w:webHidden/>
              </w:rPr>
              <w:fldChar w:fldCharType="end"/>
            </w:r>
          </w:hyperlink>
        </w:p>
        <w:p w14:paraId="43FA8453" w14:textId="77777777" w:rsidR="00945AE0" w:rsidRDefault="00945AE0">
          <w:pPr>
            <w:pStyle w:val="TOC3"/>
            <w:tabs>
              <w:tab w:val="right" w:leader="dot" w:pos="9350"/>
            </w:tabs>
            <w:rPr>
              <w:noProof/>
              <w:color w:val="auto"/>
              <w:lang w:eastAsia="en-US"/>
            </w:rPr>
          </w:pPr>
          <w:hyperlink w:anchor="_Toc62017135" w:history="1">
            <w:r w:rsidRPr="0049198E">
              <w:rPr>
                <w:rStyle w:val="Hyperlink"/>
                <w:noProof/>
              </w:rPr>
              <w:t>No Sleep mode</w:t>
            </w:r>
            <w:r>
              <w:rPr>
                <w:noProof/>
                <w:webHidden/>
              </w:rPr>
              <w:tab/>
            </w:r>
            <w:r>
              <w:rPr>
                <w:noProof/>
                <w:webHidden/>
              </w:rPr>
              <w:fldChar w:fldCharType="begin"/>
            </w:r>
            <w:r>
              <w:rPr>
                <w:noProof/>
                <w:webHidden/>
              </w:rPr>
              <w:instrText xml:space="preserve"> PAGEREF _Toc62017135 \h </w:instrText>
            </w:r>
            <w:r>
              <w:rPr>
                <w:noProof/>
                <w:webHidden/>
              </w:rPr>
            </w:r>
            <w:r>
              <w:rPr>
                <w:noProof/>
                <w:webHidden/>
              </w:rPr>
              <w:fldChar w:fldCharType="separate"/>
            </w:r>
            <w:r>
              <w:rPr>
                <w:noProof/>
                <w:webHidden/>
              </w:rPr>
              <w:t>27</w:t>
            </w:r>
            <w:r>
              <w:rPr>
                <w:noProof/>
                <w:webHidden/>
              </w:rPr>
              <w:fldChar w:fldCharType="end"/>
            </w:r>
          </w:hyperlink>
        </w:p>
        <w:p w14:paraId="7CB34B40" w14:textId="77777777" w:rsidR="00945AE0" w:rsidRDefault="00945AE0">
          <w:pPr>
            <w:pStyle w:val="TOC3"/>
            <w:tabs>
              <w:tab w:val="right" w:leader="dot" w:pos="9350"/>
            </w:tabs>
            <w:rPr>
              <w:noProof/>
              <w:color w:val="auto"/>
              <w:lang w:eastAsia="en-US"/>
            </w:rPr>
          </w:pPr>
          <w:hyperlink w:anchor="_Toc62017136" w:history="1">
            <w:r w:rsidRPr="0049198E">
              <w:rPr>
                <w:rStyle w:val="Hyperlink"/>
                <w:noProof/>
              </w:rPr>
              <w:t>Start Minimized</w:t>
            </w:r>
            <w:r>
              <w:rPr>
                <w:noProof/>
                <w:webHidden/>
              </w:rPr>
              <w:tab/>
            </w:r>
            <w:r>
              <w:rPr>
                <w:noProof/>
                <w:webHidden/>
              </w:rPr>
              <w:fldChar w:fldCharType="begin"/>
            </w:r>
            <w:r>
              <w:rPr>
                <w:noProof/>
                <w:webHidden/>
              </w:rPr>
              <w:instrText xml:space="preserve"> PAGEREF _Toc62017136 \h </w:instrText>
            </w:r>
            <w:r>
              <w:rPr>
                <w:noProof/>
                <w:webHidden/>
              </w:rPr>
            </w:r>
            <w:r>
              <w:rPr>
                <w:noProof/>
                <w:webHidden/>
              </w:rPr>
              <w:fldChar w:fldCharType="separate"/>
            </w:r>
            <w:r>
              <w:rPr>
                <w:noProof/>
                <w:webHidden/>
              </w:rPr>
              <w:t>27</w:t>
            </w:r>
            <w:r>
              <w:rPr>
                <w:noProof/>
                <w:webHidden/>
              </w:rPr>
              <w:fldChar w:fldCharType="end"/>
            </w:r>
          </w:hyperlink>
        </w:p>
        <w:p w14:paraId="055AD40F" w14:textId="77777777" w:rsidR="00945AE0" w:rsidRDefault="00945AE0">
          <w:pPr>
            <w:pStyle w:val="TOC3"/>
            <w:tabs>
              <w:tab w:val="right" w:leader="dot" w:pos="9350"/>
            </w:tabs>
            <w:rPr>
              <w:noProof/>
              <w:color w:val="auto"/>
              <w:lang w:eastAsia="en-US"/>
            </w:rPr>
          </w:pPr>
          <w:hyperlink w:anchor="_Toc62017137" w:history="1">
            <w:r w:rsidRPr="0049198E">
              <w:rPr>
                <w:rStyle w:val="Hyperlink"/>
                <w:noProof/>
              </w:rPr>
              <w:t>Start Window On Top</w:t>
            </w:r>
            <w:r>
              <w:rPr>
                <w:noProof/>
                <w:webHidden/>
              </w:rPr>
              <w:tab/>
            </w:r>
            <w:r>
              <w:rPr>
                <w:noProof/>
                <w:webHidden/>
              </w:rPr>
              <w:fldChar w:fldCharType="begin"/>
            </w:r>
            <w:r>
              <w:rPr>
                <w:noProof/>
                <w:webHidden/>
              </w:rPr>
              <w:instrText xml:space="preserve"> PAGEREF _Toc62017137 \h </w:instrText>
            </w:r>
            <w:r>
              <w:rPr>
                <w:noProof/>
                <w:webHidden/>
              </w:rPr>
            </w:r>
            <w:r>
              <w:rPr>
                <w:noProof/>
                <w:webHidden/>
              </w:rPr>
              <w:fldChar w:fldCharType="separate"/>
            </w:r>
            <w:r>
              <w:rPr>
                <w:noProof/>
                <w:webHidden/>
              </w:rPr>
              <w:t>27</w:t>
            </w:r>
            <w:r>
              <w:rPr>
                <w:noProof/>
                <w:webHidden/>
              </w:rPr>
              <w:fldChar w:fldCharType="end"/>
            </w:r>
          </w:hyperlink>
        </w:p>
        <w:p w14:paraId="0885F608" w14:textId="77777777" w:rsidR="00945AE0" w:rsidRDefault="00945AE0">
          <w:pPr>
            <w:pStyle w:val="TOC3"/>
            <w:tabs>
              <w:tab w:val="right" w:leader="dot" w:pos="9350"/>
            </w:tabs>
            <w:rPr>
              <w:noProof/>
              <w:color w:val="auto"/>
              <w:lang w:eastAsia="en-US"/>
            </w:rPr>
          </w:pPr>
          <w:hyperlink w:anchor="_Toc62017138" w:history="1">
            <w:r w:rsidRPr="0049198E">
              <w:rPr>
                <w:rStyle w:val="Hyperlink"/>
                <w:noProof/>
              </w:rPr>
              <w:t>Home Warning On</w:t>
            </w:r>
            <w:r>
              <w:rPr>
                <w:noProof/>
                <w:webHidden/>
              </w:rPr>
              <w:tab/>
            </w:r>
            <w:r>
              <w:rPr>
                <w:noProof/>
                <w:webHidden/>
              </w:rPr>
              <w:fldChar w:fldCharType="begin"/>
            </w:r>
            <w:r>
              <w:rPr>
                <w:noProof/>
                <w:webHidden/>
              </w:rPr>
              <w:instrText xml:space="preserve"> PAGEREF _Toc62017138 \h </w:instrText>
            </w:r>
            <w:r>
              <w:rPr>
                <w:noProof/>
                <w:webHidden/>
              </w:rPr>
            </w:r>
            <w:r>
              <w:rPr>
                <w:noProof/>
                <w:webHidden/>
              </w:rPr>
              <w:fldChar w:fldCharType="separate"/>
            </w:r>
            <w:r>
              <w:rPr>
                <w:noProof/>
                <w:webHidden/>
              </w:rPr>
              <w:t>27</w:t>
            </w:r>
            <w:r>
              <w:rPr>
                <w:noProof/>
                <w:webHidden/>
              </w:rPr>
              <w:fldChar w:fldCharType="end"/>
            </w:r>
          </w:hyperlink>
        </w:p>
        <w:p w14:paraId="163C3553" w14:textId="77777777" w:rsidR="00945AE0" w:rsidRDefault="00945AE0">
          <w:pPr>
            <w:pStyle w:val="TOC3"/>
            <w:tabs>
              <w:tab w:val="right" w:leader="dot" w:pos="9350"/>
            </w:tabs>
            <w:rPr>
              <w:noProof/>
              <w:color w:val="auto"/>
              <w:lang w:eastAsia="en-US"/>
            </w:rPr>
          </w:pPr>
          <w:hyperlink w:anchor="_Toc62017139" w:history="1">
            <w:r w:rsidRPr="0049198E">
              <w:rPr>
                <w:rStyle w:val="Hyperlink"/>
                <w:noProof/>
              </w:rPr>
              <w:t>Voice/Speech on</w:t>
            </w:r>
            <w:r>
              <w:rPr>
                <w:noProof/>
                <w:webHidden/>
              </w:rPr>
              <w:tab/>
            </w:r>
            <w:r>
              <w:rPr>
                <w:noProof/>
                <w:webHidden/>
              </w:rPr>
              <w:fldChar w:fldCharType="begin"/>
            </w:r>
            <w:r>
              <w:rPr>
                <w:noProof/>
                <w:webHidden/>
              </w:rPr>
              <w:instrText xml:space="preserve"> PAGEREF _Toc62017139 \h </w:instrText>
            </w:r>
            <w:r>
              <w:rPr>
                <w:noProof/>
                <w:webHidden/>
              </w:rPr>
            </w:r>
            <w:r>
              <w:rPr>
                <w:noProof/>
                <w:webHidden/>
              </w:rPr>
              <w:fldChar w:fldCharType="separate"/>
            </w:r>
            <w:r>
              <w:rPr>
                <w:noProof/>
                <w:webHidden/>
              </w:rPr>
              <w:t>28</w:t>
            </w:r>
            <w:r>
              <w:rPr>
                <w:noProof/>
                <w:webHidden/>
              </w:rPr>
              <w:fldChar w:fldCharType="end"/>
            </w:r>
          </w:hyperlink>
        </w:p>
        <w:p w14:paraId="1ED66F45" w14:textId="77777777" w:rsidR="00945AE0" w:rsidRDefault="00945AE0">
          <w:pPr>
            <w:pStyle w:val="TOC3"/>
            <w:tabs>
              <w:tab w:val="right" w:leader="dot" w:pos="9350"/>
            </w:tabs>
            <w:rPr>
              <w:noProof/>
              <w:color w:val="auto"/>
              <w:lang w:eastAsia="en-US"/>
            </w:rPr>
          </w:pPr>
          <w:hyperlink w:anchor="_Toc62017140" w:history="1">
            <w:r w:rsidRPr="0049198E">
              <w:rPr>
                <w:rStyle w:val="Hyperlink"/>
                <w:noProof/>
              </w:rPr>
              <w:t>Theme Colors</w:t>
            </w:r>
            <w:r>
              <w:rPr>
                <w:noProof/>
                <w:webHidden/>
              </w:rPr>
              <w:tab/>
            </w:r>
            <w:r>
              <w:rPr>
                <w:noProof/>
                <w:webHidden/>
              </w:rPr>
              <w:fldChar w:fldCharType="begin"/>
            </w:r>
            <w:r>
              <w:rPr>
                <w:noProof/>
                <w:webHidden/>
              </w:rPr>
              <w:instrText xml:space="preserve"> PAGEREF _Toc62017140 \h </w:instrText>
            </w:r>
            <w:r>
              <w:rPr>
                <w:noProof/>
                <w:webHidden/>
              </w:rPr>
            </w:r>
            <w:r>
              <w:rPr>
                <w:noProof/>
                <w:webHidden/>
              </w:rPr>
              <w:fldChar w:fldCharType="separate"/>
            </w:r>
            <w:r>
              <w:rPr>
                <w:noProof/>
                <w:webHidden/>
              </w:rPr>
              <w:t>28</w:t>
            </w:r>
            <w:r>
              <w:rPr>
                <w:noProof/>
                <w:webHidden/>
              </w:rPr>
              <w:fldChar w:fldCharType="end"/>
            </w:r>
          </w:hyperlink>
        </w:p>
        <w:p w14:paraId="237773CC" w14:textId="77777777" w:rsidR="00945AE0" w:rsidRDefault="00945AE0">
          <w:pPr>
            <w:pStyle w:val="TOC3"/>
            <w:tabs>
              <w:tab w:val="right" w:leader="dot" w:pos="9350"/>
            </w:tabs>
            <w:rPr>
              <w:noProof/>
              <w:color w:val="auto"/>
              <w:lang w:eastAsia="en-US"/>
            </w:rPr>
          </w:pPr>
          <w:hyperlink w:anchor="_Toc62017141" w:history="1">
            <w:r w:rsidRPr="0049198E">
              <w:rPr>
                <w:rStyle w:val="Hyperlink"/>
                <w:noProof/>
              </w:rPr>
              <w:t>Performance</w:t>
            </w:r>
            <w:r>
              <w:rPr>
                <w:noProof/>
                <w:webHidden/>
              </w:rPr>
              <w:tab/>
            </w:r>
            <w:r>
              <w:rPr>
                <w:noProof/>
                <w:webHidden/>
              </w:rPr>
              <w:fldChar w:fldCharType="begin"/>
            </w:r>
            <w:r>
              <w:rPr>
                <w:noProof/>
                <w:webHidden/>
              </w:rPr>
              <w:instrText xml:space="preserve"> PAGEREF _Toc62017141 \h </w:instrText>
            </w:r>
            <w:r>
              <w:rPr>
                <w:noProof/>
                <w:webHidden/>
              </w:rPr>
            </w:r>
            <w:r>
              <w:rPr>
                <w:noProof/>
                <w:webHidden/>
              </w:rPr>
              <w:fldChar w:fldCharType="separate"/>
            </w:r>
            <w:r>
              <w:rPr>
                <w:noProof/>
                <w:webHidden/>
              </w:rPr>
              <w:t>28</w:t>
            </w:r>
            <w:r>
              <w:rPr>
                <w:noProof/>
                <w:webHidden/>
              </w:rPr>
              <w:fldChar w:fldCharType="end"/>
            </w:r>
          </w:hyperlink>
        </w:p>
        <w:p w14:paraId="38A228C2" w14:textId="77777777" w:rsidR="00945AE0" w:rsidRDefault="00945AE0">
          <w:pPr>
            <w:pStyle w:val="TOC3"/>
            <w:tabs>
              <w:tab w:val="right" w:leader="dot" w:pos="9350"/>
            </w:tabs>
            <w:rPr>
              <w:noProof/>
              <w:color w:val="auto"/>
              <w:lang w:eastAsia="en-US"/>
            </w:rPr>
          </w:pPr>
          <w:hyperlink w:anchor="_Toc62017142" w:history="1">
            <w:r w:rsidRPr="0049198E">
              <w:rPr>
                <w:rStyle w:val="Hyperlink"/>
                <w:noProof/>
              </w:rPr>
              <w:t>Render Capability</w:t>
            </w:r>
            <w:r>
              <w:rPr>
                <w:noProof/>
                <w:webHidden/>
              </w:rPr>
              <w:tab/>
            </w:r>
            <w:r>
              <w:rPr>
                <w:noProof/>
                <w:webHidden/>
              </w:rPr>
              <w:fldChar w:fldCharType="begin"/>
            </w:r>
            <w:r>
              <w:rPr>
                <w:noProof/>
                <w:webHidden/>
              </w:rPr>
              <w:instrText xml:space="preserve"> PAGEREF _Toc62017142 \h </w:instrText>
            </w:r>
            <w:r>
              <w:rPr>
                <w:noProof/>
                <w:webHidden/>
              </w:rPr>
            </w:r>
            <w:r>
              <w:rPr>
                <w:noProof/>
                <w:webHidden/>
              </w:rPr>
              <w:fldChar w:fldCharType="separate"/>
            </w:r>
            <w:r>
              <w:rPr>
                <w:noProof/>
                <w:webHidden/>
              </w:rPr>
              <w:t>28</w:t>
            </w:r>
            <w:r>
              <w:rPr>
                <w:noProof/>
                <w:webHidden/>
              </w:rPr>
              <w:fldChar w:fldCharType="end"/>
            </w:r>
          </w:hyperlink>
        </w:p>
        <w:p w14:paraId="4002778A" w14:textId="77777777" w:rsidR="00945AE0" w:rsidRDefault="00945AE0">
          <w:pPr>
            <w:pStyle w:val="TOC3"/>
            <w:tabs>
              <w:tab w:val="right" w:leader="dot" w:pos="9350"/>
            </w:tabs>
            <w:rPr>
              <w:noProof/>
              <w:color w:val="auto"/>
              <w:lang w:eastAsia="en-US"/>
            </w:rPr>
          </w:pPr>
          <w:hyperlink w:anchor="_Toc62017143" w:history="1">
            <w:r w:rsidRPr="0049198E">
              <w:rPr>
                <w:rStyle w:val="Hyperlink"/>
                <w:noProof/>
              </w:rPr>
              <w:t>Acceleration Off</w:t>
            </w:r>
            <w:r>
              <w:rPr>
                <w:noProof/>
                <w:webHidden/>
              </w:rPr>
              <w:tab/>
            </w:r>
            <w:r>
              <w:rPr>
                <w:noProof/>
                <w:webHidden/>
              </w:rPr>
              <w:fldChar w:fldCharType="begin"/>
            </w:r>
            <w:r>
              <w:rPr>
                <w:noProof/>
                <w:webHidden/>
              </w:rPr>
              <w:instrText xml:space="preserve"> PAGEREF _Toc62017143 \h </w:instrText>
            </w:r>
            <w:r>
              <w:rPr>
                <w:noProof/>
                <w:webHidden/>
              </w:rPr>
            </w:r>
            <w:r>
              <w:rPr>
                <w:noProof/>
                <w:webHidden/>
              </w:rPr>
              <w:fldChar w:fldCharType="separate"/>
            </w:r>
            <w:r>
              <w:rPr>
                <w:noProof/>
                <w:webHidden/>
              </w:rPr>
              <w:t>28</w:t>
            </w:r>
            <w:r>
              <w:rPr>
                <w:noProof/>
                <w:webHidden/>
              </w:rPr>
              <w:fldChar w:fldCharType="end"/>
            </w:r>
          </w:hyperlink>
        </w:p>
        <w:p w14:paraId="39B0B38A" w14:textId="77777777" w:rsidR="00945AE0" w:rsidRDefault="00945AE0">
          <w:pPr>
            <w:pStyle w:val="TOC3"/>
            <w:tabs>
              <w:tab w:val="right" w:leader="dot" w:pos="9350"/>
            </w:tabs>
            <w:rPr>
              <w:noProof/>
              <w:color w:val="auto"/>
              <w:lang w:eastAsia="en-US"/>
            </w:rPr>
          </w:pPr>
          <w:hyperlink w:anchor="_Toc62017144" w:history="1">
            <w:r w:rsidRPr="0049198E">
              <w:rPr>
                <w:rStyle w:val="Hyperlink"/>
                <w:noProof/>
              </w:rPr>
              <w:t>Reset Settings</w:t>
            </w:r>
            <w:r>
              <w:rPr>
                <w:noProof/>
                <w:webHidden/>
              </w:rPr>
              <w:tab/>
            </w:r>
            <w:r>
              <w:rPr>
                <w:noProof/>
                <w:webHidden/>
              </w:rPr>
              <w:fldChar w:fldCharType="begin"/>
            </w:r>
            <w:r>
              <w:rPr>
                <w:noProof/>
                <w:webHidden/>
              </w:rPr>
              <w:instrText xml:space="preserve"> PAGEREF _Toc62017144 \h </w:instrText>
            </w:r>
            <w:r>
              <w:rPr>
                <w:noProof/>
                <w:webHidden/>
              </w:rPr>
            </w:r>
            <w:r>
              <w:rPr>
                <w:noProof/>
                <w:webHidden/>
              </w:rPr>
              <w:fldChar w:fldCharType="separate"/>
            </w:r>
            <w:r>
              <w:rPr>
                <w:noProof/>
                <w:webHidden/>
              </w:rPr>
              <w:t>28</w:t>
            </w:r>
            <w:r>
              <w:rPr>
                <w:noProof/>
                <w:webHidden/>
              </w:rPr>
              <w:fldChar w:fldCharType="end"/>
            </w:r>
          </w:hyperlink>
        </w:p>
        <w:p w14:paraId="4AE476C5" w14:textId="77777777" w:rsidR="00945AE0" w:rsidRDefault="00945AE0">
          <w:pPr>
            <w:pStyle w:val="TOC3"/>
            <w:tabs>
              <w:tab w:val="right" w:leader="dot" w:pos="9350"/>
            </w:tabs>
            <w:rPr>
              <w:noProof/>
              <w:color w:val="auto"/>
              <w:lang w:eastAsia="en-US"/>
            </w:rPr>
          </w:pPr>
          <w:hyperlink w:anchor="_Toc62017145" w:history="1">
            <w:r w:rsidRPr="0049198E">
              <w:rPr>
                <w:rStyle w:val="Hyperlink"/>
                <w:noProof/>
              </w:rPr>
              <w:t>Language</w:t>
            </w:r>
            <w:r>
              <w:rPr>
                <w:noProof/>
                <w:webHidden/>
              </w:rPr>
              <w:tab/>
            </w:r>
            <w:r>
              <w:rPr>
                <w:noProof/>
                <w:webHidden/>
              </w:rPr>
              <w:fldChar w:fldCharType="begin"/>
            </w:r>
            <w:r>
              <w:rPr>
                <w:noProof/>
                <w:webHidden/>
              </w:rPr>
              <w:instrText xml:space="preserve"> PAGEREF _Toc62017145 \h </w:instrText>
            </w:r>
            <w:r>
              <w:rPr>
                <w:noProof/>
                <w:webHidden/>
              </w:rPr>
            </w:r>
            <w:r>
              <w:rPr>
                <w:noProof/>
                <w:webHidden/>
              </w:rPr>
              <w:fldChar w:fldCharType="separate"/>
            </w:r>
            <w:r>
              <w:rPr>
                <w:noProof/>
                <w:webHidden/>
              </w:rPr>
              <w:t>28</w:t>
            </w:r>
            <w:r>
              <w:rPr>
                <w:noProof/>
                <w:webHidden/>
              </w:rPr>
              <w:fldChar w:fldCharType="end"/>
            </w:r>
          </w:hyperlink>
        </w:p>
        <w:p w14:paraId="39AD41E7" w14:textId="77777777" w:rsidR="00945AE0" w:rsidRDefault="00945AE0">
          <w:pPr>
            <w:pStyle w:val="TOC3"/>
            <w:tabs>
              <w:tab w:val="right" w:leader="dot" w:pos="9350"/>
            </w:tabs>
            <w:rPr>
              <w:noProof/>
              <w:color w:val="auto"/>
              <w:lang w:eastAsia="en-US"/>
            </w:rPr>
          </w:pPr>
          <w:hyperlink w:anchor="_Toc62017146" w:history="1">
            <w:r w:rsidRPr="0049198E">
              <w:rPr>
                <w:rStyle w:val="Hyperlink"/>
                <w:noProof/>
              </w:rPr>
              <w:t>Check for Updates</w:t>
            </w:r>
            <w:r>
              <w:rPr>
                <w:noProof/>
                <w:webHidden/>
              </w:rPr>
              <w:tab/>
            </w:r>
            <w:r>
              <w:rPr>
                <w:noProof/>
                <w:webHidden/>
              </w:rPr>
              <w:fldChar w:fldCharType="begin"/>
            </w:r>
            <w:r>
              <w:rPr>
                <w:noProof/>
                <w:webHidden/>
              </w:rPr>
              <w:instrText xml:space="preserve"> PAGEREF _Toc62017146 \h </w:instrText>
            </w:r>
            <w:r>
              <w:rPr>
                <w:noProof/>
                <w:webHidden/>
              </w:rPr>
            </w:r>
            <w:r>
              <w:rPr>
                <w:noProof/>
                <w:webHidden/>
              </w:rPr>
              <w:fldChar w:fldCharType="separate"/>
            </w:r>
            <w:r>
              <w:rPr>
                <w:noProof/>
                <w:webHidden/>
              </w:rPr>
              <w:t>28</w:t>
            </w:r>
            <w:r>
              <w:rPr>
                <w:noProof/>
                <w:webHidden/>
              </w:rPr>
              <w:fldChar w:fldCharType="end"/>
            </w:r>
          </w:hyperlink>
        </w:p>
        <w:p w14:paraId="46C608B2" w14:textId="77777777" w:rsidR="00945AE0" w:rsidRDefault="00945AE0">
          <w:pPr>
            <w:pStyle w:val="TOC3"/>
            <w:tabs>
              <w:tab w:val="right" w:leader="dot" w:pos="9350"/>
            </w:tabs>
            <w:rPr>
              <w:noProof/>
              <w:color w:val="auto"/>
              <w:lang w:eastAsia="en-US"/>
            </w:rPr>
          </w:pPr>
          <w:hyperlink w:anchor="_Toc62017147" w:history="1">
            <w:r w:rsidRPr="0049198E">
              <w:rPr>
                <w:rStyle w:val="Hyperlink"/>
                <w:noProof/>
              </w:rPr>
              <w:t>UTC Offset</w:t>
            </w:r>
            <w:r>
              <w:rPr>
                <w:noProof/>
                <w:webHidden/>
              </w:rPr>
              <w:tab/>
            </w:r>
            <w:r>
              <w:rPr>
                <w:noProof/>
                <w:webHidden/>
              </w:rPr>
              <w:fldChar w:fldCharType="begin"/>
            </w:r>
            <w:r>
              <w:rPr>
                <w:noProof/>
                <w:webHidden/>
              </w:rPr>
              <w:instrText xml:space="preserve"> PAGEREF _Toc62017147 \h </w:instrText>
            </w:r>
            <w:r>
              <w:rPr>
                <w:noProof/>
                <w:webHidden/>
              </w:rPr>
            </w:r>
            <w:r>
              <w:rPr>
                <w:noProof/>
                <w:webHidden/>
              </w:rPr>
              <w:fldChar w:fldCharType="separate"/>
            </w:r>
            <w:r>
              <w:rPr>
                <w:noProof/>
                <w:webHidden/>
              </w:rPr>
              <w:t>29</w:t>
            </w:r>
            <w:r>
              <w:rPr>
                <w:noProof/>
                <w:webHidden/>
              </w:rPr>
              <w:fldChar w:fldCharType="end"/>
            </w:r>
          </w:hyperlink>
        </w:p>
        <w:p w14:paraId="36485CF9" w14:textId="77777777" w:rsidR="00945AE0" w:rsidRDefault="00945AE0">
          <w:pPr>
            <w:pStyle w:val="TOC3"/>
            <w:tabs>
              <w:tab w:val="right" w:leader="dot" w:pos="9350"/>
            </w:tabs>
            <w:rPr>
              <w:noProof/>
              <w:color w:val="auto"/>
              <w:lang w:eastAsia="en-US"/>
            </w:rPr>
          </w:pPr>
          <w:hyperlink w:anchor="_Toc62017148" w:history="1">
            <w:r w:rsidRPr="0049198E">
              <w:rPr>
                <w:rStyle w:val="Hyperlink"/>
                <w:noProof/>
              </w:rPr>
              <w:t>Monitor</w:t>
            </w:r>
            <w:r>
              <w:rPr>
                <w:noProof/>
                <w:webHidden/>
              </w:rPr>
              <w:tab/>
            </w:r>
            <w:r>
              <w:rPr>
                <w:noProof/>
                <w:webHidden/>
              </w:rPr>
              <w:fldChar w:fldCharType="begin"/>
            </w:r>
            <w:r>
              <w:rPr>
                <w:noProof/>
                <w:webHidden/>
              </w:rPr>
              <w:instrText xml:space="preserve"> PAGEREF _Toc62017148 \h </w:instrText>
            </w:r>
            <w:r>
              <w:rPr>
                <w:noProof/>
                <w:webHidden/>
              </w:rPr>
            </w:r>
            <w:r>
              <w:rPr>
                <w:noProof/>
                <w:webHidden/>
              </w:rPr>
              <w:fldChar w:fldCharType="separate"/>
            </w:r>
            <w:r>
              <w:rPr>
                <w:noProof/>
                <w:webHidden/>
              </w:rPr>
              <w:t>30</w:t>
            </w:r>
            <w:r>
              <w:rPr>
                <w:noProof/>
                <w:webHidden/>
              </w:rPr>
              <w:fldChar w:fldCharType="end"/>
            </w:r>
          </w:hyperlink>
        </w:p>
        <w:p w14:paraId="11237ACD" w14:textId="77777777" w:rsidR="00945AE0" w:rsidRDefault="00945AE0">
          <w:pPr>
            <w:pStyle w:val="TOC3"/>
            <w:tabs>
              <w:tab w:val="right" w:leader="dot" w:pos="9350"/>
            </w:tabs>
            <w:rPr>
              <w:noProof/>
              <w:color w:val="auto"/>
              <w:lang w:eastAsia="en-US"/>
            </w:rPr>
          </w:pPr>
          <w:hyperlink w:anchor="_Toc62017149" w:history="1">
            <w:r w:rsidRPr="0049198E">
              <w:rPr>
                <w:rStyle w:val="Hyperlink"/>
                <w:noProof/>
              </w:rPr>
              <w:t>Session Log</w:t>
            </w:r>
            <w:r>
              <w:rPr>
                <w:noProof/>
                <w:webHidden/>
              </w:rPr>
              <w:tab/>
            </w:r>
            <w:r>
              <w:rPr>
                <w:noProof/>
                <w:webHidden/>
              </w:rPr>
              <w:fldChar w:fldCharType="begin"/>
            </w:r>
            <w:r>
              <w:rPr>
                <w:noProof/>
                <w:webHidden/>
              </w:rPr>
              <w:instrText xml:space="preserve"> PAGEREF _Toc62017149 \h </w:instrText>
            </w:r>
            <w:r>
              <w:rPr>
                <w:noProof/>
                <w:webHidden/>
              </w:rPr>
            </w:r>
            <w:r>
              <w:rPr>
                <w:noProof/>
                <w:webHidden/>
              </w:rPr>
              <w:fldChar w:fldCharType="separate"/>
            </w:r>
            <w:r>
              <w:rPr>
                <w:noProof/>
                <w:webHidden/>
              </w:rPr>
              <w:t>30</w:t>
            </w:r>
            <w:r>
              <w:rPr>
                <w:noProof/>
                <w:webHidden/>
              </w:rPr>
              <w:fldChar w:fldCharType="end"/>
            </w:r>
          </w:hyperlink>
        </w:p>
        <w:p w14:paraId="192AC2BF" w14:textId="77777777" w:rsidR="00945AE0" w:rsidRDefault="00945AE0">
          <w:pPr>
            <w:pStyle w:val="TOC3"/>
            <w:tabs>
              <w:tab w:val="right" w:leader="dot" w:pos="9350"/>
            </w:tabs>
            <w:rPr>
              <w:noProof/>
              <w:color w:val="auto"/>
              <w:lang w:eastAsia="en-US"/>
            </w:rPr>
          </w:pPr>
          <w:hyperlink w:anchor="_Toc62017150" w:history="1">
            <w:r w:rsidRPr="0049198E">
              <w:rPr>
                <w:rStyle w:val="Hyperlink"/>
                <w:noProof/>
              </w:rPr>
              <w:t>Log to File</w:t>
            </w:r>
            <w:r>
              <w:rPr>
                <w:noProof/>
                <w:webHidden/>
              </w:rPr>
              <w:tab/>
            </w:r>
            <w:r>
              <w:rPr>
                <w:noProof/>
                <w:webHidden/>
              </w:rPr>
              <w:fldChar w:fldCharType="begin"/>
            </w:r>
            <w:r>
              <w:rPr>
                <w:noProof/>
                <w:webHidden/>
              </w:rPr>
              <w:instrText xml:space="preserve"> PAGEREF _Toc62017150 \h </w:instrText>
            </w:r>
            <w:r>
              <w:rPr>
                <w:noProof/>
                <w:webHidden/>
              </w:rPr>
            </w:r>
            <w:r>
              <w:rPr>
                <w:noProof/>
                <w:webHidden/>
              </w:rPr>
              <w:fldChar w:fldCharType="separate"/>
            </w:r>
            <w:r>
              <w:rPr>
                <w:noProof/>
                <w:webHidden/>
              </w:rPr>
              <w:t>30</w:t>
            </w:r>
            <w:r>
              <w:rPr>
                <w:noProof/>
                <w:webHidden/>
              </w:rPr>
              <w:fldChar w:fldCharType="end"/>
            </w:r>
          </w:hyperlink>
        </w:p>
        <w:p w14:paraId="187DDCAD" w14:textId="77777777" w:rsidR="00945AE0" w:rsidRDefault="00945AE0">
          <w:pPr>
            <w:pStyle w:val="TOC1"/>
            <w:rPr>
              <w:noProof/>
              <w:color w:val="auto"/>
              <w:lang w:eastAsia="en-US"/>
            </w:rPr>
          </w:pPr>
          <w:hyperlink w:anchor="_Toc62017151" w:history="1">
            <w:r w:rsidRPr="0049198E">
              <w:rPr>
                <w:rStyle w:val="Hyperlink"/>
                <w:noProof/>
              </w:rPr>
              <w:t>7. Log Files</w:t>
            </w:r>
            <w:r>
              <w:rPr>
                <w:noProof/>
                <w:webHidden/>
              </w:rPr>
              <w:tab/>
            </w:r>
            <w:r>
              <w:rPr>
                <w:noProof/>
                <w:webHidden/>
              </w:rPr>
              <w:fldChar w:fldCharType="begin"/>
            </w:r>
            <w:r>
              <w:rPr>
                <w:noProof/>
                <w:webHidden/>
              </w:rPr>
              <w:instrText xml:space="preserve"> PAGEREF _Toc62017151 \h </w:instrText>
            </w:r>
            <w:r>
              <w:rPr>
                <w:noProof/>
                <w:webHidden/>
              </w:rPr>
            </w:r>
            <w:r>
              <w:rPr>
                <w:noProof/>
                <w:webHidden/>
              </w:rPr>
              <w:fldChar w:fldCharType="separate"/>
            </w:r>
            <w:r>
              <w:rPr>
                <w:noProof/>
                <w:webHidden/>
              </w:rPr>
              <w:t>30</w:t>
            </w:r>
            <w:r>
              <w:rPr>
                <w:noProof/>
                <w:webHidden/>
              </w:rPr>
              <w:fldChar w:fldCharType="end"/>
            </w:r>
          </w:hyperlink>
        </w:p>
        <w:p w14:paraId="2F8790AC" w14:textId="77777777" w:rsidR="00945AE0" w:rsidRDefault="00945AE0">
          <w:pPr>
            <w:pStyle w:val="TOC3"/>
            <w:tabs>
              <w:tab w:val="right" w:leader="dot" w:pos="9350"/>
            </w:tabs>
            <w:rPr>
              <w:noProof/>
              <w:color w:val="auto"/>
              <w:lang w:eastAsia="en-US"/>
            </w:rPr>
          </w:pPr>
          <w:hyperlink w:anchor="_Toc62017152" w:history="1">
            <w:r w:rsidRPr="0049198E">
              <w:rPr>
                <w:rStyle w:val="Hyperlink"/>
                <w:noProof/>
              </w:rPr>
              <w:t>Session log</w:t>
            </w:r>
            <w:r>
              <w:rPr>
                <w:noProof/>
                <w:webHidden/>
              </w:rPr>
              <w:tab/>
            </w:r>
            <w:r>
              <w:rPr>
                <w:noProof/>
                <w:webHidden/>
              </w:rPr>
              <w:fldChar w:fldCharType="begin"/>
            </w:r>
            <w:r>
              <w:rPr>
                <w:noProof/>
                <w:webHidden/>
              </w:rPr>
              <w:instrText xml:space="preserve"> PAGEREF _Toc62017152 \h </w:instrText>
            </w:r>
            <w:r>
              <w:rPr>
                <w:noProof/>
                <w:webHidden/>
              </w:rPr>
            </w:r>
            <w:r>
              <w:rPr>
                <w:noProof/>
                <w:webHidden/>
              </w:rPr>
              <w:fldChar w:fldCharType="separate"/>
            </w:r>
            <w:r>
              <w:rPr>
                <w:noProof/>
                <w:webHidden/>
              </w:rPr>
              <w:t>31</w:t>
            </w:r>
            <w:r>
              <w:rPr>
                <w:noProof/>
                <w:webHidden/>
              </w:rPr>
              <w:fldChar w:fldCharType="end"/>
            </w:r>
          </w:hyperlink>
        </w:p>
        <w:p w14:paraId="7EC5D652" w14:textId="77777777" w:rsidR="00945AE0" w:rsidRDefault="00945AE0">
          <w:pPr>
            <w:pStyle w:val="TOC3"/>
            <w:tabs>
              <w:tab w:val="right" w:leader="dot" w:pos="9350"/>
            </w:tabs>
            <w:rPr>
              <w:noProof/>
              <w:color w:val="auto"/>
              <w:lang w:eastAsia="en-US"/>
            </w:rPr>
          </w:pPr>
          <w:hyperlink w:anchor="_Toc62017153" w:history="1">
            <w:r w:rsidRPr="0049198E">
              <w:rPr>
                <w:rStyle w:val="Hyperlink"/>
                <w:noProof/>
              </w:rPr>
              <w:t>Error log</w:t>
            </w:r>
            <w:r>
              <w:rPr>
                <w:noProof/>
                <w:webHidden/>
              </w:rPr>
              <w:tab/>
            </w:r>
            <w:r>
              <w:rPr>
                <w:noProof/>
                <w:webHidden/>
              </w:rPr>
              <w:fldChar w:fldCharType="begin"/>
            </w:r>
            <w:r>
              <w:rPr>
                <w:noProof/>
                <w:webHidden/>
              </w:rPr>
              <w:instrText xml:space="preserve"> PAGEREF _Toc62017153 \h </w:instrText>
            </w:r>
            <w:r>
              <w:rPr>
                <w:noProof/>
                <w:webHidden/>
              </w:rPr>
            </w:r>
            <w:r>
              <w:rPr>
                <w:noProof/>
                <w:webHidden/>
              </w:rPr>
              <w:fldChar w:fldCharType="separate"/>
            </w:r>
            <w:r>
              <w:rPr>
                <w:noProof/>
                <w:webHidden/>
              </w:rPr>
              <w:t>31</w:t>
            </w:r>
            <w:r>
              <w:rPr>
                <w:noProof/>
                <w:webHidden/>
              </w:rPr>
              <w:fldChar w:fldCharType="end"/>
            </w:r>
          </w:hyperlink>
        </w:p>
        <w:p w14:paraId="06BBFEB4" w14:textId="77777777" w:rsidR="00945AE0" w:rsidRDefault="00945AE0">
          <w:pPr>
            <w:pStyle w:val="TOC3"/>
            <w:tabs>
              <w:tab w:val="right" w:leader="dot" w:pos="9350"/>
            </w:tabs>
            <w:rPr>
              <w:noProof/>
              <w:color w:val="auto"/>
              <w:lang w:eastAsia="en-US"/>
            </w:rPr>
          </w:pPr>
          <w:hyperlink w:anchor="_Toc62017154" w:history="1">
            <w:r w:rsidRPr="0049198E">
              <w:rPr>
                <w:rStyle w:val="Hyperlink"/>
                <w:noProof/>
              </w:rPr>
              <w:t>Monitor log</w:t>
            </w:r>
            <w:r>
              <w:rPr>
                <w:noProof/>
                <w:webHidden/>
              </w:rPr>
              <w:tab/>
            </w:r>
            <w:r>
              <w:rPr>
                <w:noProof/>
                <w:webHidden/>
              </w:rPr>
              <w:fldChar w:fldCharType="begin"/>
            </w:r>
            <w:r>
              <w:rPr>
                <w:noProof/>
                <w:webHidden/>
              </w:rPr>
              <w:instrText xml:space="preserve"> PAGEREF _Toc62017154 \h </w:instrText>
            </w:r>
            <w:r>
              <w:rPr>
                <w:noProof/>
                <w:webHidden/>
              </w:rPr>
            </w:r>
            <w:r>
              <w:rPr>
                <w:noProof/>
                <w:webHidden/>
              </w:rPr>
              <w:fldChar w:fldCharType="separate"/>
            </w:r>
            <w:r>
              <w:rPr>
                <w:noProof/>
                <w:webHidden/>
              </w:rPr>
              <w:t>31</w:t>
            </w:r>
            <w:r>
              <w:rPr>
                <w:noProof/>
                <w:webHidden/>
              </w:rPr>
              <w:fldChar w:fldCharType="end"/>
            </w:r>
          </w:hyperlink>
        </w:p>
        <w:p w14:paraId="7526FD0E" w14:textId="77777777" w:rsidR="00945AE0" w:rsidRDefault="00945AE0">
          <w:pPr>
            <w:pStyle w:val="TOC1"/>
            <w:rPr>
              <w:noProof/>
              <w:color w:val="auto"/>
              <w:lang w:eastAsia="en-US"/>
            </w:rPr>
          </w:pPr>
          <w:hyperlink w:anchor="_Toc62017155" w:history="1">
            <w:r w:rsidRPr="0049198E">
              <w:rPr>
                <w:rStyle w:val="Hyperlink"/>
                <w:noProof/>
              </w:rPr>
              <w:t>8. PPEC</w:t>
            </w:r>
            <w:r>
              <w:rPr>
                <w:noProof/>
                <w:webHidden/>
              </w:rPr>
              <w:tab/>
            </w:r>
            <w:r>
              <w:rPr>
                <w:noProof/>
                <w:webHidden/>
              </w:rPr>
              <w:fldChar w:fldCharType="begin"/>
            </w:r>
            <w:r>
              <w:rPr>
                <w:noProof/>
                <w:webHidden/>
              </w:rPr>
              <w:instrText xml:space="preserve"> PAGEREF _Toc62017155 \h </w:instrText>
            </w:r>
            <w:r>
              <w:rPr>
                <w:noProof/>
                <w:webHidden/>
              </w:rPr>
            </w:r>
            <w:r>
              <w:rPr>
                <w:noProof/>
                <w:webHidden/>
              </w:rPr>
              <w:fldChar w:fldCharType="separate"/>
            </w:r>
            <w:r>
              <w:rPr>
                <w:noProof/>
                <w:webHidden/>
              </w:rPr>
              <w:t>31</w:t>
            </w:r>
            <w:r>
              <w:rPr>
                <w:noProof/>
                <w:webHidden/>
              </w:rPr>
              <w:fldChar w:fldCharType="end"/>
            </w:r>
          </w:hyperlink>
        </w:p>
        <w:p w14:paraId="73C6EEBB" w14:textId="77777777" w:rsidR="00945AE0" w:rsidRDefault="00945AE0">
          <w:pPr>
            <w:pStyle w:val="TOC1"/>
            <w:rPr>
              <w:noProof/>
              <w:color w:val="auto"/>
              <w:lang w:eastAsia="en-US"/>
            </w:rPr>
          </w:pPr>
          <w:hyperlink w:anchor="_Toc62017156" w:history="1">
            <w:r w:rsidRPr="0049198E">
              <w:rPr>
                <w:rStyle w:val="Hyperlink"/>
                <w:noProof/>
              </w:rPr>
              <w:t>9. Notes</w:t>
            </w:r>
            <w:r>
              <w:rPr>
                <w:noProof/>
                <w:webHidden/>
              </w:rPr>
              <w:tab/>
            </w:r>
            <w:r>
              <w:rPr>
                <w:noProof/>
                <w:webHidden/>
              </w:rPr>
              <w:fldChar w:fldCharType="begin"/>
            </w:r>
            <w:r>
              <w:rPr>
                <w:noProof/>
                <w:webHidden/>
              </w:rPr>
              <w:instrText xml:space="preserve"> PAGEREF _Toc62017156 \h </w:instrText>
            </w:r>
            <w:r>
              <w:rPr>
                <w:noProof/>
                <w:webHidden/>
              </w:rPr>
            </w:r>
            <w:r>
              <w:rPr>
                <w:noProof/>
                <w:webHidden/>
              </w:rPr>
              <w:fldChar w:fldCharType="separate"/>
            </w:r>
            <w:r>
              <w:rPr>
                <w:noProof/>
                <w:webHidden/>
              </w:rPr>
              <w:t>32</w:t>
            </w:r>
            <w:r>
              <w:rPr>
                <w:noProof/>
                <w:webHidden/>
              </w:rPr>
              <w:fldChar w:fldCharType="end"/>
            </w:r>
          </w:hyperlink>
        </w:p>
        <w:p w14:paraId="31C16476" w14:textId="77777777" w:rsidR="00945AE0" w:rsidRDefault="00945AE0">
          <w:pPr>
            <w:pStyle w:val="TOC3"/>
            <w:tabs>
              <w:tab w:val="right" w:leader="dot" w:pos="9350"/>
            </w:tabs>
            <w:rPr>
              <w:noProof/>
              <w:color w:val="auto"/>
              <w:lang w:eastAsia="en-US"/>
            </w:rPr>
          </w:pPr>
          <w:hyperlink w:anchor="_Toc62017157" w:history="1">
            <w:r w:rsidRPr="0049198E">
              <w:rPr>
                <w:rStyle w:val="Hyperlink"/>
                <w:noProof/>
              </w:rPr>
              <w:t>Shortcuts Bar</w:t>
            </w:r>
            <w:r>
              <w:rPr>
                <w:noProof/>
                <w:webHidden/>
              </w:rPr>
              <w:tab/>
            </w:r>
            <w:r>
              <w:rPr>
                <w:noProof/>
                <w:webHidden/>
              </w:rPr>
              <w:fldChar w:fldCharType="begin"/>
            </w:r>
            <w:r>
              <w:rPr>
                <w:noProof/>
                <w:webHidden/>
              </w:rPr>
              <w:instrText xml:space="preserve"> PAGEREF _Toc62017157 \h </w:instrText>
            </w:r>
            <w:r>
              <w:rPr>
                <w:noProof/>
                <w:webHidden/>
              </w:rPr>
            </w:r>
            <w:r>
              <w:rPr>
                <w:noProof/>
                <w:webHidden/>
              </w:rPr>
              <w:fldChar w:fldCharType="separate"/>
            </w:r>
            <w:r>
              <w:rPr>
                <w:noProof/>
                <w:webHidden/>
              </w:rPr>
              <w:t>33</w:t>
            </w:r>
            <w:r>
              <w:rPr>
                <w:noProof/>
                <w:webHidden/>
              </w:rPr>
              <w:fldChar w:fldCharType="end"/>
            </w:r>
          </w:hyperlink>
        </w:p>
        <w:p w14:paraId="6337C554" w14:textId="77777777" w:rsidR="00945AE0" w:rsidRDefault="00945AE0">
          <w:pPr>
            <w:pStyle w:val="TOC1"/>
            <w:rPr>
              <w:noProof/>
              <w:color w:val="auto"/>
              <w:lang w:eastAsia="en-US"/>
            </w:rPr>
          </w:pPr>
          <w:hyperlink w:anchor="_Toc62017158" w:history="1">
            <w:r w:rsidRPr="0049198E">
              <w:rPr>
                <w:rStyle w:val="Hyperlink"/>
                <w:noProof/>
              </w:rPr>
              <w:t>10. Gamepad</w:t>
            </w:r>
            <w:r>
              <w:rPr>
                <w:noProof/>
                <w:webHidden/>
              </w:rPr>
              <w:tab/>
            </w:r>
            <w:r>
              <w:rPr>
                <w:noProof/>
                <w:webHidden/>
              </w:rPr>
              <w:fldChar w:fldCharType="begin"/>
            </w:r>
            <w:r>
              <w:rPr>
                <w:noProof/>
                <w:webHidden/>
              </w:rPr>
              <w:instrText xml:space="preserve"> PAGEREF _Toc62017158 \h </w:instrText>
            </w:r>
            <w:r>
              <w:rPr>
                <w:noProof/>
                <w:webHidden/>
              </w:rPr>
            </w:r>
            <w:r>
              <w:rPr>
                <w:noProof/>
                <w:webHidden/>
              </w:rPr>
              <w:fldChar w:fldCharType="separate"/>
            </w:r>
            <w:r>
              <w:rPr>
                <w:noProof/>
                <w:webHidden/>
              </w:rPr>
              <w:t>33</w:t>
            </w:r>
            <w:r>
              <w:rPr>
                <w:noProof/>
                <w:webHidden/>
              </w:rPr>
              <w:fldChar w:fldCharType="end"/>
            </w:r>
          </w:hyperlink>
        </w:p>
        <w:p w14:paraId="6D9A05C6" w14:textId="77777777" w:rsidR="00945AE0" w:rsidRDefault="00945AE0">
          <w:pPr>
            <w:pStyle w:val="TOC1"/>
            <w:rPr>
              <w:noProof/>
              <w:color w:val="auto"/>
              <w:lang w:eastAsia="en-US"/>
            </w:rPr>
          </w:pPr>
          <w:hyperlink w:anchor="_Toc62017159" w:history="1">
            <w:r w:rsidRPr="0049198E">
              <w:rPr>
                <w:rStyle w:val="Hyperlink"/>
                <w:noProof/>
              </w:rPr>
              <w:t>11. 3D</w:t>
            </w:r>
            <w:r>
              <w:rPr>
                <w:noProof/>
                <w:webHidden/>
              </w:rPr>
              <w:tab/>
            </w:r>
            <w:r>
              <w:rPr>
                <w:noProof/>
                <w:webHidden/>
              </w:rPr>
              <w:fldChar w:fldCharType="begin"/>
            </w:r>
            <w:r>
              <w:rPr>
                <w:noProof/>
                <w:webHidden/>
              </w:rPr>
              <w:instrText xml:space="preserve"> PAGEREF _Toc62017159 \h </w:instrText>
            </w:r>
            <w:r>
              <w:rPr>
                <w:noProof/>
                <w:webHidden/>
              </w:rPr>
            </w:r>
            <w:r>
              <w:rPr>
                <w:noProof/>
                <w:webHidden/>
              </w:rPr>
              <w:fldChar w:fldCharType="separate"/>
            </w:r>
            <w:r>
              <w:rPr>
                <w:noProof/>
                <w:webHidden/>
              </w:rPr>
              <w:t>34</w:t>
            </w:r>
            <w:r>
              <w:rPr>
                <w:noProof/>
                <w:webHidden/>
              </w:rPr>
              <w:fldChar w:fldCharType="end"/>
            </w:r>
          </w:hyperlink>
        </w:p>
        <w:p w14:paraId="48DC6A1A" w14:textId="77777777" w:rsidR="00945AE0" w:rsidRDefault="00945AE0">
          <w:pPr>
            <w:pStyle w:val="TOC3"/>
            <w:tabs>
              <w:tab w:val="right" w:leader="dot" w:pos="9350"/>
            </w:tabs>
            <w:rPr>
              <w:noProof/>
              <w:color w:val="auto"/>
              <w:lang w:eastAsia="en-US"/>
            </w:rPr>
          </w:pPr>
          <w:hyperlink w:anchor="_Toc62017160" w:history="1">
            <w:r w:rsidRPr="0049198E">
              <w:rPr>
                <w:rStyle w:val="Hyperlink"/>
                <w:noProof/>
              </w:rPr>
              <w:t>Open Window</w:t>
            </w:r>
            <w:r>
              <w:rPr>
                <w:noProof/>
                <w:webHidden/>
              </w:rPr>
              <w:tab/>
            </w:r>
            <w:r>
              <w:rPr>
                <w:noProof/>
                <w:webHidden/>
              </w:rPr>
              <w:fldChar w:fldCharType="begin"/>
            </w:r>
            <w:r>
              <w:rPr>
                <w:noProof/>
                <w:webHidden/>
              </w:rPr>
              <w:instrText xml:space="preserve"> PAGEREF _Toc62017160 \h </w:instrText>
            </w:r>
            <w:r>
              <w:rPr>
                <w:noProof/>
                <w:webHidden/>
              </w:rPr>
            </w:r>
            <w:r>
              <w:rPr>
                <w:noProof/>
                <w:webHidden/>
              </w:rPr>
              <w:fldChar w:fldCharType="separate"/>
            </w:r>
            <w:r>
              <w:rPr>
                <w:noProof/>
                <w:webHidden/>
              </w:rPr>
              <w:t>34</w:t>
            </w:r>
            <w:r>
              <w:rPr>
                <w:noProof/>
                <w:webHidden/>
              </w:rPr>
              <w:fldChar w:fldCharType="end"/>
            </w:r>
          </w:hyperlink>
        </w:p>
        <w:p w14:paraId="4ADF33F2" w14:textId="77777777" w:rsidR="00945AE0" w:rsidRDefault="00945AE0">
          <w:pPr>
            <w:pStyle w:val="TOC3"/>
            <w:tabs>
              <w:tab w:val="right" w:leader="dot" w:pos="9350"/>
            </w:tabs>
            <w:rPr>
              <w:noProof/>
              <w:color w:val="auto"/>
              <w:lang w:eastAsia="en-US"/>
            </w:rPr>
          </w:pPr>
          <w:hyperlink w:anchor="_Toc62017161" w:history="1">
            <w:r w:rsidRPr="0049198E">
              <w:rPr>
                <w:rStyle w:val="Hyperlink"/>
                <w:noProof/>
              </w:rPr>
              <w:t>Reset View button</w:t>
            </w:r>
            <w:r>
              <w:rPr>
                <w:noProof/>
                <w:webHidden/>
              </w:rPr>
              <w:tab/>
            </w:r>
            <w:r>
              <w:rPr>
                <w:noProof/>
                <w:webHidden/>
              </w:rPr>
              <w:fldChar w:fldCharType="begin"/>
            </w:r>
            <w:r>
              <w:rPr>
                <w:noProof/>
                <w:webHidden/>
              </w:rPr>
              <w:instrText xml:space="preserve"> PAGEREF _Toc62017161 \h </w:instrText>
            </w:r>
            <w:r>
              <w:rPr>
                <w:noProof/>
                <w:webHidden/>
              </w:rPr>
            </w:r>
            <w:r>
              <w:rPr>
                <w:noProof/>
                <w:webHidden/>
              </w:rPr>
              <w:fldChar w:fldCharType="separate"/>
            </w:r>
            <w:r>
              <w:rPr>
                <w:noProof/>
                <w:webHidden/>
              </w:rPr>
              <w:t>35</w:t>
            </w:r>
            <w:r>
              <w:rPr>
                <w:noProof/>
                <w:webHidden/>
              </w:rPr>
              <w:fldChar w:fldCharType="end"/>
            </w:r>
          </w:hyperlink>
        </w:p>
        <w:p w14:paraId="6FD8B635" w14:textId="77777777" w:rsidR="00945AE0" w:rsidRDefault="00945AE0">
          <w:pPr>
            <w:pStyle w:val="TOC3"/>
            <w:tabs>
              <w:tab w:val="right" w:leader="dot" w:pos="9350"/>
            </w:tabs>
            <w:rPr>
              <w:noProof/>
              <w:color w:val="auto"/>
              <w:lang w:eastAsia="en-US"/>
            </w:rPr>
          </w:pPr>
          <w:hyperlink w:anchor="_Toc62017162" w:history="1">
            <w:r w:rsidRPr="0049198E">
              <w:rPr>
                <w:rStyle w:val="Hyperlink"/>
                <w:noProof/>
              </w:rPr>
              <w:t>3 bars</w:t>
            </w:r>
            <w:r>
              <w:rPr>
                <w:noProof/>
                <w:webHidden/>
              </w:rPr>
              <w:tab/>
            </w:r>
            <w:r>
              <w:rPr>
                <w:noProof/>
                <w:webHidden/>
              </w:rPr>
              <w:fldChar w:fldCharType="begin"/>
            </w:r>
            <w:r>
              <w:rPr>
                <w:noProof/>
                <w:webHidden/>
              </w:rPr>
              <w:instrText xml:space="preserve"> PAGEREF _Toc62017162 \h </w:instrText>
            </w:r>
            <w:r>
              <w:rPr>
                <w:noProof/>
                <w:webHidden/>
              </w:rPr>
            </w:r>
            <w:r>
              <w:rPr>
                <w:noProof/>
                <w:webHidden/>
              </w:rPr>
              <w:fldChar w:fldCharType="separate"/>
            </w:r>
            <w:r>
              <w:rPr>
                <w:noProof/>
                <w:webHidden/>
              </w:rPr>
              <w:t>35</w:t>
            </w:r>
            <w:r>
              <w:rPr>
                <w:noProof/>
                <w:webHidden/>
              </w:rPr>
              <w:fldChar w:fldCharType="end"/>
            </w:r>
          </w:hyperlink>
        </w:p>
        <w:p w14:paraId="67D313A6" w14:textId="77777777" w:rsidR="00945AE0" w:rsidRDefault="00945AE0">
          <w:pPr>
            <w:pStyle w:val="TOC1"/>
            <w:rPr>
              <w:noProof/>
              <w:color w:val="auto"/>
              <w:lang w:eastAsia="en-US"/>
            </w:rPr>
          </w:pPr>
          <w:hyperlink w:anchor="_Toc62017163" w:history="1">
            <w:r w:rsidRPr="0049198E">
              <w:rPr>
                <w:rStyle w:val="Hyperlink"/>
                <w:noProof/>
              </w:rPr>
              <w:t>12. Pole Locator</w:t>
            </w:r>
            <w:r>
              <w:rPr>
                <w:noProof/>
                <w:webHidden/>
              </w:rPr>
              <w:tab/>
            </w:r>
            <w:r>
              <w:rPr>
                <w:noProof/>
                <w:webHidden/>
              </w:rPr>
              <w:fldChar w:fldCharType="begin"/>
            </w:r>
            <w:r>
              <w:rPr>
                <w:noProof/>
                <w:webHidden/>
              </w:rPr>
              <w:instrText xml:space="preserve"> PAGEREF _Toc62017163 \h </w:instrText>
            </w:r>
            <w:r>
              <w:rPr>
                <w:noProof/>
                <w:webHidden/>
              </w:rPr>
            </w:r>
            <w:r>
              <w:rPr>
                <w:noProof/>
                <w:webHidden/>
              </w:rPr>
              <w:fldChar w:fldCharType="separate"/>
            </w:r>
            <w:r>
              <w:rPr>
                <w:noProof/>
                <w:webHidden/>
              </w:rPr>
              <w:t>35</w:t>
            </w:r>
            <w:r>
              <w:rPr>
                <w:noProof/>
                <w:webHidden/>
              </w:rPr>
              <w:fldChar w:fldCharType="end"/>
            </w:r>
          </w:hyperlink>
        </w:p>
        <w:p w14:paraId="27A5C603" w14:textId="77777777" w:rsidR="00945AE0" w:rsidRDefault="00945AE0">
          <w:pPr>
            <w:pStyle w:val="TOC2"/>
            <w:tabs>
              <w:tab w:val="right" w:leader="dot" w:pos="9350"/>
            </w:tabs>
            <w:rPr>
              <w:noProof/>
              <w:color w:val="auto"/>
              <w:lang w:eastAsia="en-US"/>
            </w:rPr>
          </w:pPr>
          <w:hyperlink w:anchor="_Toc62017164" w:history="1">
            <w:r w:rsidRPr="0049198E">
              <w:rPr>
                <w:rStyle w:val="Hyperlink"/>
                <w:noProof/>
              </w:rPr>
              <w:t>Polaris Polar Scope Alignment in 6 Easy Steps</w:t>
            </w:r>
            <w:r>
              <w:rPr>
                <w:noProof/>
                <w:webHidden/>
              </w:rPr>
              <w:tab/>
            </w:r>
            <w:r>
              <w:rPr>
                <w:noProof/>
                <w:webHidden/>
              </w:rPr>
              <w:fldChar w:fldCharType="begin"/>
            </w:r>
            <w:r>
              <w:rPr>
                <w:noProof/>
                <w:webHidden/>
              </w:rPr>
              <w:instrText xml:space="preserve"> PAGEREF _Toc62017164 \h </w:instrText>
            </w:r>
            <w:r>
              <w:rPr>
                <w:noProof/>
                <w:webHidden/>
              </w:rPr>
            </w:r>
            <w:r>
              <w:rPr>
                <w:noProof/>
                <w:webHidden/>
              </w:rPr>
              <w:fldChar w:fldCharType="separate"/>
            </w:r>
            <w:r>
              <w:rPr>
                <w:noProof/>
                <w:webHidden/>
              </w:rPr>
              <w:t>35</w:t>
            </w:r>
            <w:r>
              <w:rPr>
                <w:noProof/>
                <w:webHidden/>
              </w:rPr>
              <w:fldChar w:fldCharType="end"/>
            </w:r>
          </w:hyperlink>
        </w:p>
        <w:p w14:paraId="1DAA1A7D" w14:textId="77777777" w:rsidR="00945AE0" w:rsidRDefault="00945AE0">
          <w:pPr>
            <w:pStyle w:val="TOC3"/>
            <w:tabs>
              <w:tab w:val="right" w:leader="dot" w:pos="9350"/>
            </w:tabs>
            <w:rPr>
              <w:noProof/>
              <w:color w:val="auto"/>
              <w:lang w:eastAsia="en-US"/>
            </w:rPr>
          </w:pPr>
          <w:hyperlink w:anchor="_Toc62017165" w:history="1">
            <w:r w:rsidRPr="0049198E">
              <w:rPr>
                <w:rStyle w:val="Hyperlink"/>
                <w:noProof/>
              </w:rPr>
              <w:t>Prerequisites</w:t>
            </w:r>
            <w:r>
              <w:rPr>
                <w:noProof/>
                <w:webHidden/>
              </w:rPr>
              <w:tab/>
            </w:r>
            <w:r>
              <w:rPr>
                <w:noProof/>
                <w:webHidden/>
              </w:rPr>
              <w:fldChar w:fldCharType="begin"/>
            </w:r>
            <w:r>
              <w:rPr>
                <w:noProof/>
                <w:webHidden/>
              </w:rPr>
              <w:instrText xml:space="preserve"> PAGEREF _Toc62017165 \h </w:instrText>
            </w:r>
            <w:r>
              <w:rPr>
                <w:noProof/>
                <w:webHidden/>
              </w:rPr>
            </w:r>
            <w:r>
              <w:rPr>
                <w:noProof/>
                <w:webHidden/>
              </w:rPr>
              <w:fldChar w:fldCharType="separate"/>
            </w:r>
            <w:r>
              <w:rPr>
                <w:noProof/>
                <w:webHidden/>
              </w:rPr>
              <w:t>35</w:t>
            </w:r>
            <w:r>
              <w:rPr>
                <w:noProof/>
                <w:webHidden/>
              </w:rPr>
              <w:fldChar w:fldCharType="end"/>
            </w:r>
          </w:hyperlink>
        </w:p>
        <w:p w14:paraId="21C6E622" w14:textId="77777777" w:rsidR="00945AE0" w:rsidRDefault="00945AE0">
          <w:pPr>
            <w:pStyle w:val="TOC3"/>
            <w:tabs>
              <w:tab w:val="right" w:leader="dot" w:pos="9350"/>
            </w:tabs>
            <w:rPr>
              <w:noProof/>
              <w:color w:val="auto"/>
              <w:lang w:eastAsia="en-US"/>
            </w:rPr>
          </w:pPr>
          <w:hyperlink w:anchor="_Toc62017166" w:history="1">
            <w:r w:rsidRPr="0049198E">
              <w:rPr>
                <w:rStyle w:val="Hyperlink"/>
                <w:noProof/>
              </w:rPr>
              <w:t>Step 1:</w:t>
            </w:r>
            <w:r>
              <w:rPr>
                <w:noProof/>
                <w:webHidden/>
              </w:rPr>
              <w:tab/>
            </w:r>
            <w:r>
              <w:rPr>
                <w:noProof/>
                <w:webHidden/>
              </w:rPr>
              <w:fldChar w:fldCharType="begin"/>
            </w:r>
            <w:r>
              <w:rPr>
                <w:noProof/>
                <w:webHidden/>
              </w:rPr>
              <w:instrText xml:space="preserve"> PAGEREF _Toc62017166 \h </w:instrText>
            </w:r>
            <w:r>
              <w:rPr>
                <w:noProof/>
                <w:webHidden/>
              </w:rPr>
            </w:r>
            <w:r>
              <w:rPr>
                <w:noProof/>
                <w:webHidden/>
              </w:rPr>
              <w:fldChar w:fldCharType="separate"/>
            </w:r>
            <w:r>
              <w:rPr>
                <w:noProof/>
                <w:webHidden/>
              </w:rPr>
              <w:t>35</w:t>
            </w:r>
            <w:r>
              <w:rPr>
                <w:noProof/>
                <w:webHidden/>
              </w:rPr>
              <w:fldChar w:fldCharType="end"/>
            </w:r>
          </w:hyperlink>
        </w:p>
        <w:p w14:paraId="66776D15" w14:textId="77777777" w:rsidR="00945AE0" w:rsidRDefault="00945AE0">
          <w:pPr>
            <w:pStyle w:val="TOC3"/>
            <w:tabs>
              <w:tab w:val="right" w:leader="dot" w:pos="9350"/>
            </w:tabs>
            <w:rPr>
              <w:noProof/>
              <w:color w:val="auto"/>
              <w:lang w:eastAsia="en-US"/>
            </w:rPr>
          </w:pPr>
          <w:hyperlink w:anchor="_Toc62017167" w:history="1">
            <w:r w:rsidRPr="0049198E">
              <w:rPr>
                <w:rStyle w:val="Hyperlink"/>
                <w:noProof/>
              </w:rPr>
              <w:t>Step 2:</w:t>
            </w:r>
            <w:r>
              <w:rPr>
                <w:noProof/>
                <w:webHidden/>
              </w:rPr>
              <w:tab/>
            </w:r>
            <w:r>
              <w:rPr>
                <w:noProof/>
                <w:webHidden/>
              </w:rPr>
              <w:fldChar w:fldCharType="begin"/>
            </w:r>
            <w:r>
              <w:rPr>
                <w:noProof/>
                <w:webHidden/>
              </w:rPr>
              <w:instrText xml:space="preserve"> PAGEREF _Toc62017167 \h </w:instrText>
            </w:r>
            <w:r>
              <w:rPr>
                <w:noProof/>
                <w:webHidden/>
              </w:rPr>
            </w:r>
            <w:r>
              <w:rPr>
                <w:noProof/>
                <w:webHidden/>
              </w:rPr>
              <w:fldChar w:fldCharType="separate"/>
            </w:r>
            <w:r>
              <w:rPr>
                <w:noProof/>
                <w:webHidden/>
              </w:rPr>
              <w:t>36</w:t>
            </w:r>
            <w:r>
              <w:rPr>
                <w:noProof/>
                <w:webHidden/>
              </w:rPr>
              <w:fldChar w:fldCharType="end"/>
            </w:r>
          </w:hyperlink>
        </w:p>
        <w:p w14:paraId="0EA0AA74" w14:textId="77777777" w:rsidR="00945AE0" w:rsidRDefault="00945AE0">
          <w:pPr>
            <w:pStyle w:val="TOC3"/>
            <w:tabs>
              <w:tab w:val="right" w:leader="dot" w:pos="9350"/>
            </w:tabs>
            <w:rPr>
              <w:noProof/>
              <w:color w:val="auto"/>
              <w:lang w:eastAsia="en-US"/>
            </w:rPr>
          </w:pPr>
          <w:hyperlink w:anchor="_Toc62017168" w:history="1">
            <w:r w:rsidRPr="0049198E">
              <w:rPr>
                <w:rStyle w:val="Hyperlink"/>
                <w:noProof/>
              </w:rPr>
              <w:t>Step 3:</w:t>
            </w:r>
            <w:r>
              <w:rPr>
                <w:noProof/>
                <w:webHidden/>
              </w:rPr>
              <w:tab/>
            </w:r>
            <w:r>
              <w:rPr>
                <w:noProof/>
                <w:webHidden/>
              </w:rPr>
              <w:fldChar w:fldCharType="begin"/>
            </w:r>
            <w:r>
              <w:rPr>
                <w:noProof/>
                <w:webHidden/>
              </w:rPr>
              <w:instrText xml:space="preserve"> PAGEREF _Toc62017168 \h </w:instrText>
            </w:r>
            <w:r>
              <w:rPr>
                <w:noProof/>
                <w:webHidden/>
              </w:rPr>
            </w:r>
            <w:r>
              <w:rPr>
                <w:noProof/>
                <w:webHidden/>
              </w:rPr>
              <w:fldChar w:fldCharType="separate"/>
            </w:r>
            <w:r>
              <w:rPr>
                <w:noProof/>
                <w:webHidden/>
              </w:rPr>
              <w:t>36</w:t>
            </w:r>
            <w:r>
              <w:rPr>
                <w:noProof/>
                <w:webHidden/>
              </w:rPr>
              <w:fldChar w:fldCharType="end"/>
            </w:r>
          </w:hyperlink>
        </w:p>
        <w:p w14:paraId="44B7E63A" w14:textId="77777777" w:rsidR="00945AE0" w:rsidRDefault="00945AE0">
          <w:pPr>
            <w:pStyle w:val="TOC3"/>
            <w:tabs>
              <w:tab w:val="right" w:leader="dot" w:pos="9350"/>
            </w:tabs>
            <w:rPr>
              <w:noProof/>
              <w:color w:val="auto"/>
              <w:lang w:eastAsia="en-US"/>
            </w:rPr>
          </w:pPr>
          <w:hyperlink w:anchor="_Toc62017169" w:history="1">
            <w:r w:rsidRPr="0049198E">
              <w:rPr>
                <w:rStyle w:val="Hyperlink"/>
                <w:noProof/>
              </w:rPr>
              <w:t>Step 4:</w:t>
            </w:r>
            <w:r>
              <w:rPr>
                <w:noProof/>
                <w:webHidden/>
              </w:rPr>
              <w:tab/>
            </w:r>
            <w:r>
              <w:rPr>
                <w:noProof/>
                <w:webHidden/>
              </w:rPr>
              <w:fldChar w:fldCharType="begin"/>
            </w:r>
            <w:r>
              <w:rPr>
                <w:noProof/>
                <w:webHidden/>
              </w:rPr>
              <w:instrText xml:space="preserve"> PAGEREF _Toc62017169 \h </w:instrText>
            </w:r>
            <w:r>
              <w:rPr>
                <w:noProof/>
                <w:webHidden/>
              </w:rPr>
            </w:r>
            <w:r>
              <w:rPr>
                <w:noProof/>
                <w:webHidden/>
              </w:rPr>
              <w:fldChar w:fldCharType="separate"/>
            </w:r>
            <w:r>
              <w:rPr>
                <w:noProof/>
                <w:webHidden/>
              </w:rPr>
              <w:t>37</w:t>
            </w:r>
            <w:r>
              <w:rPr>
                <w:noProof/>
                <w:webHidden/>
              </w:rPr>
              <w:fldChar w:fldCharType="end"/>
            </w:r>
          </w:hyperlink>
        </w:p>
        <w:p w14:paraId="5E0820DA" w14:textId="77777777" w:rsidR="00945AE0" w:rsidRDefault="00945AE0">
          <w:pPr>
            <w:pStyle w:val="TOC3"/>
            <w:tabs>
              <w:tab w:val="right" w:leader="dot" w:pos="9350"/>
            </w:tabs>
            <w:rPr>
              <w:noProof/>
              <w:color w:val="auto"/>
              <w:lang w:eastAsia="en-US"/>
            </w:rPr>
          </w:pPr>
          <w:hyperlink w:anchor="_Toc62017170" w:history="1">
            <w:r w:rsidRPr="0049198E">
              <w:rPr>
                <w:rStyle w:val="Hyperlink"/>
                <w:noProof/>
              </w:rPr>
              <w:t>Step 5:</w:t>
            </w:r>
            <w:r>
              <w:rPr>
                <w:noProof/>
                <w:webHidden/>
              </w:rPr>
              <w:tab/>
            </w:r>
            <w:r>
              <w:rPr>
                <w:noProof/>
                <w:webHidden/>
              </w:rPr>
              <w:fldChar w:fldCharType="begin"/>
            </w:r>
            <w:r>
              <w:rPr>
                <w:noProof/>
                <w:webHidden/>
              </w:rPr>
              <w:instrText xml:space="preserve"> PAGEREF _Toc62017170 \h </w:instrText>
            </w:r>
            <w:r>
              <w:rPr>
                <w:noProof/>
                <w:webHidden/>
              </w:rPr>
            </w:r>
            <w:r>
              <w:rPr>
                <w:noProof/>
                <w:webHidden/>
              </w:rPr>
              <w:fldChar w:fldCharType="separate"/>
            </w:r>
            <w:r>
              <w:rPr>
                <w:noProof/>
                <w:webHidden/>
              </w:rPr>
              <w:t>37</w:t>
            </w:r>
            <w:r>
              <w:rPr>
                <w:noProof/>
                <w:webHidden/>
              </w:rPr>
              <w:fldChar w:fldCharType="end"/>
            </w:r>
          </w:hyperlink>
        </w:p>
        <w:p w14:paraId="78E1269B" w14:textId="77777777" w:rsidR="00945AE0" w:rsidRDefault="00945AE0">
          <w:pPr>
            <w:pStyle w:val="TOC3"/>
            <w:tabs>
              <w:tab w:val="right" w:leader="dot" w:pos="9350"/>
            </w:tabs>
            <w:rPr>
              <w:noProof/>
              <w:color w:val="auto"/>
              <w:lang w:eastAsia="en-US"/>
            </w:rPr>
          </w:pPr>
          <w:hyperlink w:anchor="_Toc62017171" w:history="1">
            <w:r w:rsidRPr="0049198E">
              <w:rPr>
                <w:rStyle w:val="Hyperlink"/>
                <w:noProof/>
              </w:rPr>
              <w:t>Step 6:</w:t>
            </w:r>
            <w:r>
              <w:rPr>
                <w:noProof/>
                <w:webHidden/>
              </w:rPr>
              <w:tab/>
            </w:r>
            <w:r>
              <w:rPr>
                <w:noProof/>
                <w:webHidden/>
              </w:rPr>
              <w:fldChar w:fldCharType="begin"/>
            </w:r>
            <w:r>
              <w:rPr>
                <w:noProof/>
                <w:webHidden/>
              </w:rPr>
              <w:instrText xml:space="preserve"> PAGEREF _Toc62017171 \h </w:instrText>
            </w:r>
            <w:r>
              <w:rPr>
                <w:noProof/>
                <w:webHidden/>
              </w:rPr>
            </w:r>
            <w:r>
              <w:rPr>
                <w:noProof/>
                <w:webHidden/>
              </w:rPr>
              <w:fldChar w:fldCharType="separate"/>
            </w:r>
            <w:r>
              <w:rPr>
                <w:noProof/>
                <w:webHidden/>
              </w:rPr>
              <w:t>38</w:t>
            </w:r>
            <w:r>
              <w:rPr>
                <w:noProof/>
                <w:webHidden/>
              </w:rPr>
              <w:fldChar w:fldCharType="end"/>
            </w:r>
          </w:hyperlink>
        </w:p>
        <w:p w14:paraId="7092F939" w14:textId="77777777" w:rsidR="00945AE0" w:rsidRDefault="00945AE0">
          <w:pPr>
            <w:pStyle w:val="TOC1"/>
            <w:rPr>
              <w:noProof/>
              <w:color w:val="auto"/>
              <w:lang w:eastAsia="en-US"/>
            </w:rPr>
          </w:pPr>
          <w:hyperlink w:anchor="_Toc62017172" w:history="1">
            <w:r w:rsidRPr="0049198E">
              <w:rPr>
                <w:rStyle w:val="Hyperlink"/>
                <w:noProof/>
              </w:rPr>
              <w:t>13. Pulses</w:t>
            </w:r>
            <w:r>
              <w:rPr>
                <w:noProof/>
                <w:webHidden/>
              </w:rPr>
              <w:tab/>
            </w:r>
            <w:r>
              <w:rPr>
                <w:noProof/>
                <w:webHidden/>
              </w:rPr>
              <w:fldChar w:fldCharType="begin"/>
            </w:r>
            <w:r>
              <w:rPr>
                <w:noProof/>
                <w:webHidden/>
              </w:rPr>
              <w:instrText xml:space="preserve"> PAGEREF _Toc62017172 \h </w:instrText>
            </w:r>
            <w:r>
              <w:rPr>
                <w:noProof/>
                <w:webHidden/>
              </w:rPr>
            </w:r>
            <w:r>
              <w:rPr>
                <w:noProof/>
                <w:webHidden/>
              </w:rPr>
              <w:fldChar w:fldCharType="separate"/>
            </w:r>
            <w:r>
              <w:rPr>
                <w:noProof/>
                <w:webHidden/>
              </w:rPr>
              <w:t>39</w:t>
            </w:r>
            <w:r>
              <w:rPr>
                <w:noProof/>
                <w:webHidden/>
              </w:rPr>
              <w:fldChar w:fldCharType="end"/>
            </w:r>
          </w:hyperlink>
        </w:p>
        <w:p w14:paraId="516FF5B8" w14:textId="77777777" w:rsidR="00945AE0" w:rsidRDefault="00945AE0">
          <w:pPr>
            <w:pStyle w:val="TOC3"/>
            <w:tabs>
              <w:tab w:val="right" w:leader="dot" w:pos="9350"/>
            </w:tabs>
            <w:rPr>
              <w:noProof/>
              <w:color w:val="auto"/>
              <w:lang w:eastAsia="en-US"/>
            </w:rPr>
          </w:pPr>
          <w:hyperlink w:anchor="_Toc62017173" w:history="1">
            <w:r w:rsidRPr="0049198E">
              <w:rPr>
                <w:rStyle w:val="Hyperlink"/>
                <w:noProof/>
              </w:rPr>
              <w:t>GS ChartViewer</w:t>
            </w:r>
            <w:r>
              <w:rPr>
                <w:noProof/>
                <w:webHidden/>
              </w:rPr>
              <w:tab/>
            </w:r>
            <w:r>
              <w:rPr>
                <w:noProof/>
                <w:webHidden/>
              </w:rPr>
              <w:fldChar w:fldCharType="begin"/>
            </w:r>
            <w:r>
              <w:rPr>
                <w:noProof/>
                <w:webHidden/>
              </w:rPr>
              <w:instrText xml:space="preserve"> PAGEREF _Toc62017173 \h </w:instrText>
            </w:r>
            <w:r>
              <w:rPr>
                <w:noProof/>
                <w:webHidden/>
              </w:rPr>
            </w:r>
            <w:r>
              <w:rPr>
                <w:noProof/>
                <w:webHidden/>
              </w:rPr>
              <w:fldChar w:fldCharType="separate"/>
            </w:r>
            <w:r>
              <w:rPr>
                <w:noProof/>
                <w:webHidden/>
              </w:rPr>
              <w:t>39</w:t>
            </w:r>
            <w:r>
              <w:rPr>
                <w:noProof/>
                <w:webHidden/>
              </w:rPr>
              <w:fldChar w:fldCharType="end"/>
            </w:r>
          </w:hyperlink>
        </w:p>
        <w:p w14:paraId="4F3270FB" w14:textId="77777777" w:rsidR="00945AE0" w:rsidRDefault="00945AE0">
          <w:pPr>
            <w:pStyle w:val="TOC3"/>
            <w:tabs>
              <w:tab w:val="right" w:leader="dot" w:pos="9350"/>
            </w:tabs>
            <w:rPr>
              <w:noProof/>
              <w:color w:val="auto"/>
              <w:lang w:eastAsia="en-US"/>
            </w:rPr>
          </w:pPr>
          <w:hyperlink w:anchor="_Toc62017174" w:history="1">
            <w:r w:rsidRPr="0049198E">
              <w:rPr>
                <w:rStyle w:val="Hyperlink"/>
                <w:noProof/>
              </w:rPr>
              <w:t>Start</w:t>
            </w:r>
            <w:r>
              <w:rPr>
                <w:noProof/>
                <w:webHidden/>
              </w:rPr>
              <w:tab/>
            </w:r>
            <w:r>
              <w:rPr>
                <w:noProof/>
                <w:webHidden/>
              </w:rPr>
              <w:fldChar w:fldCharType="begin"/>
            </w:r>
            <w:r>
              <w:rPr>
                <w:noProof/>
                <w:webHidden/>
              </w:rPr>
              <w:instrText xml:space="preserve"> PAGEREF _Toc62017174 \h </w:instrText>
            </w:r>
            <w:r>
              <w:rPr>
                <w:noProof/>
                <w:webHidden/>
              </w:rPr>
            </w:r>
            <w:r>
              <w:rPr>
                <w:noProof/>
                <w:webHidden/>
              </w:rPr>
              <w:fldChar w:fldCharType="separate"/>
            </w:r>
            <w:r>
              <w:rPr>
                <w:noProof/>
                <w:webHidden/>
              </w:rPr>
              <w:t>39</w:t>
            </w:r>
            <w:r>
              <w:rPr>
                <w:noProof/>
                <w:webHidden/>
              </w:rPr>
              <w:fldChar w:fldCharType="end"/>
            </w:r>
          </w:hyperlink>
        </w:p>
        <w:p w14:paraId="5D251E8E" w14:textId="77777777" w:rsidR="00945AE0" w:rsidRDefault="00945AE0">
          <w:pPr>
            <w:pStyle w:val="TOC3"/>
            <w:tabs>
              <w:tab w:val="right" w:leader="dot" w:pos="9350"/>
            </w:tabs>
            <w:rPr>
              <w:noProof/>
              <w:color w:val="auto"/>
              <w:lang w:eastAsia="en-US"/>
            </w:rPr>
          </w:pPr>
          <w:hyperlink w:anchor="_Toc62017175" w:history="1">
            <w:r w:rsidRPr="0049198E">
              <w:rPr>
                <w:rStyle w:val="Hyperlink"/>
                <w:noProof/>
              </w:rPr>
              <w:t>Clear</w:t>
            </w:r>
            <w:r>
              <w:rPr>
                <w:noProof/>
                <w:webHidden/>
              </w:rPr>
              <w:tab/>
            </w:r>
            <w:r>
              <w:rPr>
                <w:noProof/>
                <w:webHidden/>
              </w:rPr>
              <w:fldChar w:fldCharType="begin"/>
            </w:r>
            <w:r>
              <w:rPr>
                <w:noProof/>
                <w:webHidden/>
              </w:rPr>
              <w:instrText xml:space="preserve"> PAGEREF _Toc62017175 \h </w:instrText>
            </w:r>
            <w:r>
              <w:rPr>
                <w:noProof/>
                <w:webHidden/>
              </w:rPr>
            </w:r>
            <w:r>
              <w:rPr>
                <w:noProof/>
                <w:webHidden/>
              </w:rPr>
              <w:fldChar w:fldCharType="separate"/>
            </w:r>
            <w:r>
              <w:rPr>
                <w:noProof/>
                <w:webHidden/>
              </w:rPr>
              <w:t>39</w:t>
            </w:r>
            <w:r>
              <w:rPr>
                <w:noProof/>
                <w:webHidden/>
              </w:rPr>
              <w:fldChar w:fldCharType="end"/>
            </w:r>
          </w:hyperlink>
        </w:p>
        <w:p w14:paraId="74121176" w14:textId="77777777" w:rsidR="00945AE0" w:rsidRDefault="00945AE0">
          <w:pPr>
            <w:pStyle w:val="TOC3"/>
            <w:tabs>
              <w:tab w:val="right" w:leader="dot" w:pos="9350"/>
            </w:tabs>
            <w:rPr>
              <w:noProof/>
              <w:color w:val="auto"/>
              <w:lang w:eastAsia="en-US"/>
            </w:rPr>
          </w:pPr>
          <w:hyperlink w:anchor="_Toc62017176" w:history="1">
            <w:r w:rsidRPr="0049198E">
              <w:rPr>
                <w:rStyle w:val="Hyperlink"/>
                <w:noProof/>
              </w:rPr>
              <w:t>Pause</w:t>
            </w:r>
            <w:r>
              <w:rPr>
                <w:noProof/>
                <w:webHidden/>
              </w:rPr>
              <w:tab/>
            </w:r>
            <w:r>
              <w:rPr>
                <w:noProof/>
                <w:webHidden/>
              </w:rPr>
              <w:fldChar w:fldCharType="begin"/>
            </w:r>
            <w:r>
              <w:rPr>
                <w:noProof/>
                <w:webHidden/>
              </w:rPr>
              <w:instrText xml:space="preserve"> PAGEREF _Toc62017176 \h </w:instrText>
            </w:r>
            <w:r>
              <w:rPr>
                <w:noProof/>
                <w:webHidden/>
              </w:rPr>
            </w:r>
            <w:r>
              <w:rPr>
                <w:noProof/>
                <w:webHidden/>
              </w:rPr>
              <w:fldChar w:fldCharType="separate"/>
            </w:r>
            <w:r>
              <w:rPr>
                <w:noProof/>
                <w:webHidden/>
              </w:rPr>
              <w:t>39</w:t>
            </w:r>
            <w:r>
              <w:rPr>
                <w:noProof/>
                <w:webHidden/>
              </w:rPr>
              <w:fldChar w:fldCharType="end"/>
            </w:r>
          </w:hyperlink>
        </w:p>
        <w:p w14:paraId="7434E0F0" w14:textId="77777777" w:rsidR="00945AE0" w:rsidRDefault="00945AE0">
          <w:pPr>
            <w:pStyle w:val="TOC3"/>
            <w:tabs>
              <w:tab w:val="right" w:leader="dot" w:pos="9350"/>
            </w:tabs>
            <w:rPr>
              <w:noProof/>
              <w:color w:val="auto"/>
              <w:lang w:eastAsia="en-US"/>
            </w:rPr>
          </w:pPr>
          <w:hyperlink w:anchor="_Toc62017177" w:history="1">
            <w:r w:rsidRPr="0049198E">
              <w:rPr>
                <w:rStyle w:val="Hyperlink"/>
                <w:noProof/>
              </w:rPr>
              <w:t>Fit</w:t>
            </w:r>
            <w:r>
              <w:rPr>
                <w:noProof/>
                <w:webHidden/>
              </w:rPr>
              <w:tab/>
            </w:r>
            <w:r>
              <w:rPr>
                <w:noProof/>
                <w:webHidden/>
              </w:rPr>
              <w:fldChar w:fldCharType="begin"/>
            </w:r>
            <w:r>
              <w:rPr>
                <w:noProof/>
                <w:webHidden/>
              </w:rPr>
              <w:instrText xml:space="preserve"> PAGEREF _Toc62017177 \h </w:instrText>
            </w:r>
            <w:r>
              <w:rPr>
                <w:noProof/>
                <w:webHidden/>
              </w:rPr>
            </w:r>
            <w:r>
              <w:rPr>
                <w:noProof/>
                <w:webHidden/>
              </w:rPr>
              <w:fldChar w:fldCharType="separate"/>
            </w:r>
            <w:r>
              <w:rPr>
                <w:noProof/>
                <w:webHidden/>
              </w:rPr>
              <w:t>39</w:t>
            </w:r>
            <w:r>
              <w:rPr>
                <w:noProof/>
                <w:webHidden/>
              </w:rPr>
              <w:fldChar w:fldCharType="end"/>
            </w:r>
          </w:hyperlink>
        </w:p>
        <w:p w14:paraId="2BA647CE" w14:textId="77777777" w:rsidR="00945AE0" w:rsidRDefault="00945AE0">
          <w:pPr>
            <w:pStyle w:val="TOC3"/>
            <w:tabs>
              <w:tab w:val="right" w:leader="dot" w:pos="9350"/>
            </w:tabs>
            <w:rPr>
              <w:noProof/>
              <w:color w:val="auto"/>
              <w:lang w:eastAsia="en-US"/>
            </w:rPr>
          </w:pPr>
          <w:hyperlink w:anchor="_Toc62017178" w:history="1">
            <w:r w:rsidRPr="0049198E">
              <w:rPr>
                <w:rStyle w:val="Hyperlink"/>
                <w:noProof/>
              </w:rPr>
              <w:t>Zoom</w:t>
            </w:r>
            <w:r>
              <w:rPr>
                <w:noProof/>
                <w:webHidden/>
              </w:rPr>
              <w:tab/>
            </w:r>
            <w:r>
              <w:rPr>
                <w:noProof/>
                <w:webHidden/>
              </w:rPr>
              <w:fldChar w:fldCharType="begin"/>
            </w:r>
            <w:r>
              <w:rPr>
                <w:noProof/>
                <w:webHidden/>
              </w:rPr>
              <w:instrText xml:space="preserve"> PAGEREF _Toc62017178 \h </w:instrText>
            </w:r>
            <w:r>
              <w:rPr>
                <w:noProof/>
                <w:webHidden/>
              </w:rPr>
            </w:r>
            <w:r>
              <w:rPr>
                <w:noProof/>
                <w:webHidden/>
              </w:rPr>
              <w:fldChar w:fldCharType="separate"/>
            </w:r>
            <w:r>
              <w:rPr>
                <w:noProof/>
                <w:webHidden/>
              </w:rPr>
              <w:t>39</w:t>
            </w:r>
            <w:r>
              <w:rPr>
                <w:noProof/>
                <w:webHidden/>
              </w:rPr>
              <w:fldChar w:fldCharType="end"/>
            </w:r>
          </w:hyperlink>
        </w:p>
        <w:p w14:paraId="251D83FA" w14:textId="77777777" w:rsidR="00945AE0" w:rsidRDefault="00945AE0">
          <w:pPr>
            <w:pStyle w:val="TOC3"/>
            <w:tabs>
              <w:tab w:val="right" w:leader="dot" w:pos="9350"/>
            </w:tabs>
            <w:rPr>
              <w:noProof/>
              <w:color w:val="auto"/>
              <w:lang w:eastAsia="en-US"/>
            </w:rPr>
          </w:pPr>
          <w:hyperlink w:anchor="_Toc62017179" w:history="1">
            <w:r w:rsidRPr="0049198E">
              <w:rPr>
                <w:rStyle w:val="Hyperlink"/>
                <w:noProof/>
              </w:rPr>
              <w:t>Capture</w:t>
            </w:r>
            <w:r>
              <w:rPr>
                <w:noProof/>
                <w:webHidden/>
              </w:rPr>
              <w:tab/>
            </w:r>
            <w:r>
              <w:rPr>
                <w:noProof/>
                <w:webHidden/>
              </w:rPr>
              <w:fldChar w:fldCharType="begin"/>
            </w:r>
            <w:r>
              <w:rPr>
                <w:noProof/>
                <w:webHidden/>
              </w:rPr>
              <w:instrText xml:space="preserve"> PAGEREF _Toc62017179 \h </w:instrText>
            </w:r>
            <w:r>
              <w:rPr>
                <w:noProof/>
                <w:webHidden/>
              </w:rPr>
            </w:r>
            <w:r>
              <w:rPr>
                <w:noProof/>
                <w:webHidden/>
              </w:rPr>
              <w:fldChar w:fldCharType="separate"/>
            </w:r>
            <w:r>
              <w:rPr>
                <w:noProof/>
                <w:webHidden/>
              </w:rPr>
              <w:t>40</w:t>
            </w:r>
            <w:r>
              <w:rPr>
                <w:noProof/>
                <w:webHidden/>
              </w:rPr>
              <w:fldChar w:fldCharType="end"/>
            </w:r>
          </w:hyperlink>
        </w:p>
        <w:p w14:paraId="785CD500" w14:textId="77777777" w:rsidR="00945AE0" w:rsidRDefault="00945AE0">
          <w:pPr>
            <w:pStyle w:val="TOC3"/>
            <w:tabs>
              <w:tab w:val="right" w:leader="dot" w:pos="9350"/>
            </w:tabs>
            <w:rPr>
              <w:noProof/>
              <w:color w:val="auto"/>
              <w:lang w:eastAsia="en-US"/>
            </w:rPr>
          </w:pPr>
          <w:hyperlink w:anchor="_Toc62017180" w:history="1">
            <w:r w:rsidRPr="0049198E">
              <w:rPr>
                <w:rStyle w:val="Hyperlink"/>
                <w:noProof/>
              </w:rPr>
              <w:t>Type</w:t>
            </w:r>
            <w:r>
              <w:rPr>
                <w:noProof/>
                <w:webHidden/>
              </w:rPr>
              <w:tab/>
            </w:r>
            <w:r>
              <w:rPr>
                <w:noProof/>
                <w:webHidden/>
              </w:rPr>
              <w:fldChar w:fldCharType="begin"/>
            </w:r>
            <w:r>
              <w:rPr>
                <w:noProof/>
                <w:webHidden/>
              </w:rPr>
              <w:instrText xml:space="preserve"> PAGEREF _Toc62017180 \h </w:instrText>
            </w:r>
            <w:r>
              <w:rPr>
                <w:noProof/>
                <w:webHidden/>
              </w:rPr>
            </w:r>
            <w:r>
              <w:rPr>
                <w:noProof/>
                <w:webHidden/>
              </w:rPr>
              <w:fldChar w:fldCharType="separate"/>
            </w:r>
            <w:r>
              <w:rPr>
                <w:noProof/>
                <w:webHidden/>
              </w:rPr>
              <w:t>40</w:t>
            </w:r>
            <w:r>
              <w:rPr>
                <w:noProof/>
                <w:webHidden/>
              </w:rPr>
              <w:fldChar w:fldCharType="end"/>
            </w:r>
          </w:hyperlink>
        </w:p>
        <w:p w14:paraId="1C645045" w14:textId="77777777" w:rsidR="00945AE0" w:rsidRDefault="00945AE0">
          <w:pPr>
            <w:pStyle w:val="TOC3"/>
            <w:tabs>
              <w:tab w:val="right" w:leader="dot" w:pos="9350"/>
            </w:tabs>
            <w:rPr>
              <w:noProof/>
              <w:color w:val="auto"/>
              <w:lang w:eastAsia="en-US"/>
            </w:rPr>
          </w:pPr>
          <w:hyperlink w:anchor="_Toc62017181" w:history="1">
            <w:r w:rsidRPr="0049198E">
              <w:rPr>
                <w:rStyle w:val="Hyperlink"/>
                <w:noProof/>
              </w:rPr>
              <w:t>Chart</w:t>
            </w:r>
            <w:r>
              <w:rPr>
                <w:noProof/>
                <w:webHidden/>
              </w:rPr>
              <w:tab/>
            </w:r>
            <w:r>
              <w:rPr>
                <w:noProof/>
                <w:webHidden/>
              </w:rPr>
              <w:fldChar w:fldCharType="begin"/>
            </w:r>
            <w:r>
              <w:rPr>
                <w:noProof/>
                <w:webHidden/>
              </w:rPr>
              <w:instrText xml:space="preserve"> PAGEREF _Toc62017181 \h </w:instrText>
            </w:r>
            <w:r>
              <w:rPr>
                <w:noProof/>
                <w:webHidden/>
              </w:rPr>
            </w:r>
            <w:r>
              <w:rPr>
                <w:noProof/>
                <w:webHidden/>
              </w:rPr>
              <w:fldChar w:fldCharType="separate"/>
            </w:r>
            <w:r>
              <w:rPr>
                <w:noProof/>
                <w:webHidden/>
              </w:rPr>
              <w:t>40</w:t>
            </w:r>
            <w:r>
              <w:rPr>
                <w:noProof/>
                <w:webHidden/>
              </w:rPr>
              <w:fldChar w:fldCharType="end"/>
            </w:r>
          </w:hyperlink>
        </w:p>
        <w:p w14:paraId="4F6836DD" w14:textId="77777777" w:rsidR="00945AE0" w:rsidRDefault="00945AE0">
          <w:pPr>
            <w:pStyle w:val="TOC3"/>
            <w:tabs>
              <w:tab w:val="right" w:leader="dot" w:pos="9350"/>
            </w:tabs>
            <w:rPr>
              <w:noProof/>
              <w:color w:val="auto"/>
              <w:lang w:eastAsia="en-US"/>
            </w:rPr>
          </w:pPr>
          <w:hyperlink w:anchor="_Toc62017182" w:history="1">
            <w:r w:rsidRPr="0049198E">
              <w:rPr>
                <w:rStyle w:val="Hyperlink"/>
                <w:noProof/>
              </w:rPr>
              <w:t>Point Size</w:t>
            </w:r>
            <w:r>
              <w:rPr>
                <w:noProof/>
                <w:webHidden/>
              </w:rPr>
              <w:tab/>
            </w:r>
            <w:r>
              <w:rPr>
                <w:noProof/>
                <w:webHidden/>
              </w:rPr>
              <w:fldChar w:fldCharType="begin"/>
            </w:r>
            <w:r>
              <w:rPr>
                <w:noProof/>
                <w:webHidden/>
              </w:rPr>
              <w:instrText xml:space="preserve"> PAGEREF _Toc62017182 \h </w:instrText>
            </w:r>
            <w:r>
              <w:rPr>
                <w:noProof/>
                <w:webHidden/>
              </w:rPr>
            </w:r>
            <w:r>
              <w:rPr>
                <w:noProof/>
                <w:webHidden/>
              </w:rPr>
              <w:fldChar w:fldCharType="separate"/>
            </w:r>
            <w:r>
              <w:rPr>
                <w:noProof/>
                <w:webHidden/>
              </w:rPr>
              <w:t>40</w:t>
            </w:r>
            <w:r>
              <w:rPr>
                <w:noProof/>
                <w:webHidden/>
              </w:rPr>
              <w:fldChar w:fldCharType="end"/>
            </w:r>
          </w:hyperlink>
        </w:p>
        <w:p w14:paraId="6C0DA748" w14:textId="77777777" w:rsidR="00945AE0" w:rsidRDefault="00945AE0">
          <w:pPr>
            <w:pStyle w:val="TOC3"/>
            <w:tabs>
              <w:tab w:val="right" w:leader="dot" w:pos="9350"/>
            </w:tabs>
            <w:rPr>
              <w:noProof/>
              <w:color w:val="auto"/>
              <w:lang w:eastAsia="en-US"/>
            </w:rPr>
          </w:pPr>
          <w:hyperlink w:anchor="_Toc62017183" w:history="1">
            <w:r w:rsidRPr="0049198E">
              <w:rPr>
                <w:rStyle w:val="Hyperlink"/>
                <w:noProof/>
              </w:rPr>
              <w:t>Invert</w:t>
            </w:r>
            <w:r>
              <w:rPr>
                <w:noProof/>
                <w:webHidden/>
              </w:rPr>
              <w:tab/>
            </w:r>
            <w:r>
              <w:rPr>
                <w:noProof/>
                <w:webHidden/>
              </w:rPr>
              <w:fldChar w:fldCharType="begin"/>
            </w:r>
            <w:r>
              <w:rPr>
                <w:noProof/>
                <w:webHidden/>
              </w:rPr>
              <w:instrText xml:space="preserve"> PAGEREF _Toc62017183 \h </w:instrText>
            </w:r>
            <w:r>
              <w:rPr>
                <w:noProof/>
                <w:webHidden/>
              </w:rPr>
            </w:r>
            <w:r>
              <w:rPr>
                <w:noProof/>
                <w:webHidden/>
              </w:rPr>
              <w:fldChar w:fldCharType="separate"/>
            </w:r>
            <w:r>
              <w:rPr>
                <w:noProof/>
                <w:webHidden/>
              </w:rPr>
              <w:t>41</w:t>
            </w:r>
            <w:r>
              <w:rPr>
                <w:noProof/>
                <w:webHidden/>
              </w:rPr>
              <w:fldChar w:fldCharType="end"/>
            </w:r>
          </w:hyperlink>
        </w:p>
        <w:p w14:paraId="62D75DAE" w14:textId="77777777" w:rsidR="00945AE0" w:rsidRDefault="00945AE0">
          <w:pPr>
            <w:pStyle w:val="TOC3"/>
            <w:tabs>
              <w:tab w:val="right" w:leader="dot" w:pos="9350"/>
            </w:tabs>
            <w:rPr>
              <w:noProof/>
              <w:color w:val="auto"/>
              <w:lang w:eastAsia="en-US"/>
            </w:rPr>
          </w:pPr>
          <w:hyperlink w:anchor="_Toc62017184" w:history="1">
            <w:r w:rsidRPr="0049198E">
              <w:rPr>
                <w:rStyle w:val="Hyperlink"/>
                <w:noProof/>
              </w:rPr>
              <w:t>Scale</w:t>
            </w:r>
            <w:r>
              <w:rPr>
                <w:noProof/>
                <w:webHidden/>
              </w:rPr>
              <w:tab/>
            </w:r>
            <w:r>
              <w:rPr>
                <w:noProof/>
                <w:webHidden/>
              </w:rPr>
              <w:fldChar w:fldCharType="begin"/>
            </w:r>
            <w:r>
              <w:rPr>
                <w:noProof/>
                <w:webHidden/>
              </w:rPr>
              <w:instrText xml:space="preserve"> PAGEREF _Toc62017184 \h </w:instrText>
            </w:r>
            <w:r>
              <w:rPr>
                <w:noProof/>
                <w:webHidden/>
              </w:rPr>
            </w:r>
            <w:r>
              <w:rPr>
                <w:noProof/>
                <w:webHidden/>
              </w:rPr>
              <w:fldChar w:fldCharType="separate"/>
            </w:r>
            <w:r>
              <w:rPr>
                <w:noProof/>
                <w:webHidden/>
              </w:rPr>
              <w:t>41</w:t>
            </w:r>
            <w:r>
              <w:rPr>
                <w:noProof/>
                <w:webHidden/>
              </w:rPr>
              <w:fldChar w:fldCharType="end"/>
            </w:r>
          </w:hyperlink>
        </w:p>
        <w:p w14:paraId="7B31C508" w14:textId="77777777" w:rsidR="00945AE0" w:rsidRDefault="00945AE0">
          <w:pPr>
            <w:pStyle w:val="TOC3"/>
            <w:tabs>
              <w:tab w:val="right" w:leader="dot" w:pos="9350"/>
            </w:tabs>
            <w:rPr>
              <w:noProof/>
              <w:color w:val="auto"/>
              <w:lang w:eastAsia="en-US"/>
            </w:rPr>
          </w:pPr>
          <w:hyperlink w:anchor="_Toc62017185" w:history="1">
            <w:r w:rsidRPr="0049198E">
              <w:rPr>
                <w:rStyle w:val="Hyperlink"/>
                <w:noProof/>
              </w:rPr>
              <w:t>Quality</w:t>
            </w:r>
            <w:r>
              <w:rPr>
                <w:noProof/>
                <w:webHidden/>
              </w:rPr>
              <w:tab/>
            </w:r>
            <w:r>
              <w:rPr>
                <w:noProof/>
                <w:webHidden/>
              </w:rPr>
              <w:fldChar w:fldCharType="begin"/>
            </w:r>
            <w:r>
              <w:rPr>
                <w:noProof/>
                <w:webHidden/>
              </w:rPr>
              <w:instrText xml:space="preserve"> PAGEREF _Toc62017185 \h </w:instrText>
            </w:r>
            <w:r>
              <w:rPr>
                <w:noProof/>
                <w:webHidden/>
              </w:rPr>
            </w:r>
            <w:r>
              <w:rPr>
                <w:noProof/>
                <w:webHidden/>
              </w:rPr>
              <w:fldChar w:fldCharType="separate"/>
            </w:r>
            <w:r>
              <w:rPr>
                <w:noProof/>
                <w:webHidden/>
              </w:rPr>
              <w:t>41</w:t>
            </w:r>
            <w:r>
              <w:rPr>
                <w:noProof/>
                <w:webHidden/>
              </w:rPr>
              <w:fldChar w:fldCharType="end"/>
            </w:r>
          </w:hyperlink>
        </w:p>
        <w:p w14:paraId="3F60C888" w14:textId="77777777" w:rsidR="00945AE0" w:rsidRDefault="00945AE0">
          <w:pPr>
            <w:pStyle w:val="TOC3"/>
            <w:tabs>
              <w:tab w:val="right" w:leader="dot" w:pos="9350"/>
            </w:tabs>
            <w:rPr>
              <w:noProof/>
              <w:color w:val="auto"/>
              <w:lang w:eastAsia="en-US"/>
            </w:rPr>
          </w:pPr>
          <w:hyperlink w:anchor="_Toc62017186" w:history="1">
            <w:r w:rsidRPr="0049198E">
              <w:rPr>
                <w:rStyle w:val="Hyperlink"/>
                <w:noProof/>
              </w:rPr>
              <w:t>Animation</w:t>
            </w:r>
            <w:r>
              <w:rPr>
                <w:noProof/>
                <w:webHidden/>
              </w:rPr>
              <w:tab/>
            </w:r>
            <w:r>
              <w:rPr>
                <w:noProof/>
                <w:webHidden/>
              </w:rPr>
              <w:fldChar w:fldCharType="begin"/>
            </w:r>
            <w:r>
              <w:rPr>
                <w:noProof/>
                <w:webHidden/>
              </w:rPr>
              <w:instrText xml:space="preserve"> PAGEREF _Toc62017186 \h </w:instrText>
            </w:r>
            <w:r>
              <w:rPr>
                <w:noProof/>
                <w:webHidden/>
              </w:rPr>
            </w:r>
            <w:r>
              <w:rPr>
                <w:noProof/>
                <w:webHidden/>
              </w:rPr>
              <w:fldChar w:fldCharType="separate"/>
            </w:r>
            <w:r>
              <w:rPr>
                <w:noProof/>
                <w:webHidden/>
              </w:rPr>
              <w:t>41</w:t>
            </w:r>
            <w:r>
              <w:rPr>
                <w:noProof/>
                <w:webHidden/>
              </w:rPr>
              <w:fldChar w:fldCharType="end"/>
            </w:r>
          </w:hyperlink>
        </w:p>
        <w:p w14:paraId="7EF9D05C" w14:textId="77777777" w:rsidR="00945AE0" w:rsidRDefault="00945AE0">
          <w:pPr>
            <w:pStyle w:val="TOC3"/>
            <w:tabs>
              <w:tab w:val="right" w:leader="dot" w:pos="9350"/>
            </w:tabs>
            <w:rPr>
              <w:noProof/>
              <w:color w:val="auto"/>
              <w:lang w:eastAsia="en-US"/>
            </w:rPr>
          </w:pPr>
          <w:hyperlink w:anchor="_Toc62017187" w:history="1">
            <w:r w:rsidRPr="0049198E">
              <w:rPr>
                <w:rStyle w:val="Hyperlink"/>
                <w:noProof/>
              </w:rPr>
              <w:t>XScale</w:t>
            </w:r>
            <w:r>
              <w:rPr>
                <w:noProof/>
                <w:webHidden/>
              </w:rPr>
              <w:tab/>
            </w:r>
            <w:r>
              <w:rPr>
                <w:noProof/>
                <w:webHidden/>
              </w:rPr>
              <w:fldChar w:fldCharType="begin"/>
            </w:r>
            <w:r>
              <w:rPr>
                <w:noProof/>
                <w:webHidden/>
              </w:rPr>
              <w:instrText xml:space="preserve"> PAGEREF _Toc62017187 \h </w:instrText>
            </w:r>
            <w:r>
              <w:rPr>
                <w:noProof/>
                <w:webHidden/>
              </w:rPr>
            </w:r>
            <w:r>
              <w:rPr>
                <w:noProof/>
                <w:webHidden/>
              </w:rPr>
              <w:fldChar w:fldCharType="separate"/>
            </w:r>
            <w:r>
              <w:rPr>
                <w:noProof/>
                <w:webHidden/>
              </w:rPr>
              <w:t>41</w:t>
            </w:r>
            <w:r>
              <w:rPr>
                <w:noProof/>
                <w:webHidden/>
              </w:rPr>
              <w:fldChar w:fldCharType="end"/>
            </w:r>
          </w:hyperlink>
        </w:p>
        <w:p w14:paraId="50BB5A26" w14:textId="77777777" w:rsidR="00945AE0" w:rsidRDefault="00945AE0">
          <w:pPr>
            <w:pStyle w:val="TOC3"/>
            <w:tabs>
              <w:tab w:val="right" w:leader="dot" w:pos="9350"/>
            </w:tabs>
            <w:rPr>
              <w:noProof/>
              <w:color w:val="auto"/>
              <w:lang w:eastAsia="en-US"/>
            </w:rPr>
          </w:pPr>
          <w:hyperlink w:anchor="_Toc62017188" w:history="1">
            <w:r w:rsidRPr="0049198E">
              <w:rPr>
                <w:rStyle w:val="Hyperlink"/>
                <w:noProof/>
              </w:rPr>
              <w:t>Max Point</w:t>
            </w:r>
            <w:r>
              <w:rPr>
                <w:noProof/>
                <w:webHidden/>
              </w:rPr>
              <w:tab/>
            </w:r>
            <w:r>
              <w:rPr>
                <w:noProof/>
                <w:webHidden/>
              </w:rPr>
              <w:fldChar w:fldCharType="begin"/>
            </w:r>
            <w:r>
              <w:rPr>
                <w:noProof/>
                <w:webHidden/>
              </w:rPr>
              <w:instrText xml:space="preserve"> PAGEREF _Toc62017188 \h </w:instrText>
            </w:r>
            <w:r>
              <w:rPr>
                <w:noProof/>
                <w:webHidden/>
              </w:rPr>
            </w:r>
            <w:r>
              <w:rPr>
                <w:noProof/>
                <w:webHidden/>
              </w:rPr>
              <w:fldChar w:fldCharType="separate"/>
            </w:r>
            <w:r>
              <w:rPr>
                <w:noProof/>
                <w:webHidden/>
              </w:rPr>
              <w:t>41</w:t>
            </w:r>
            <w:r>
              <w:rPr>
                <w:noProof/>
                <w:webHidden/>
              </w:rPr>
              <w:fldChar w:fldCharType="end"/>
            </w:r>
          </w:hyperlink>
        </w:p>
        <w:p w14:paraId="3E7E400B" w14:textId="77777777" w:rsidR="00945AE0" w:rsidRDefault="00945AE0">
          <w:pPr>
            <w:pStyle w:val="TOC3"/>
            <w:tabs>
              <w:tab w:val="right" w:leader="dot" w:pos="9350"/>
            </w:tabs>
            <w:rPr>
              <w:noProof/>
              <w:color w:val="auto"/>
              <w:lang w:eastAsia="en-US"/>
            </w:rPr>
          </w:pPr>
          <w:hyperlink w:anchor="_Toc62017189" w:history="1">
            <w:r w:rsidRPr="0049198E">
              <w:rPr>
                <w:rStyle w:val="Hyperlink"/>
                <w:noProof/>
              </w:rPr>
              <w:t>PHD2 Host IP</w:t>
            </w:r>
            <w:r>
              <w:rPr>
                <w:noProof/>
                <w:webHidden/>
              </w:rPr>
              <w:tab/>
            </w:r>
            <w:r>
              <w:rPr>
                <w:noProof/>
                <w:webHidden/>
              </w:rPr>
              <w:fldChar w:fldCharType="begin"/>
            </w:r>
            <w:r>
              <w:rPr>
                <w:noProof/>
                <w:webHidden/>
              </w:rPr>
              <w:instrText xml:space="preserve"> PAGEREF _Toc62017189 \h </w:instrText>
            </w:r>
            <w:r>
              <w:rPr>
                <w:noProof/>
                <w:webHidden/>
              </w:rPr>
            </w:r>
            <w:r>
              <w:rPr>
                <w:noProof/>
                <w:webHidden/>
              </w:rPr>
              <w:fldChar w:fldCharType="separate"/>
            </w:r>
            <w:r>
              <w:rPr>
                <w:noProof/>
                <w:webHidden/>
              </w:rPr>
              <w:t>41</w:t>
            </w:r>
            <w:r>
              <w:rPr>
                <w:noProof/>
                <w:webHidden/>
              </w:rPr>
              <w:fldChar w:fldCharType="end"/>
            </w:r>
          </w:hyperlink>
        </w:p>
        <w:p w14:paraId="0C6BB07A" w14:textId="77777777" w:rsidR="00945AE0" w:rsidRDefault="00945AE0">
          <w:pPr>
            <w:pStyle w:val="TOC1"/>
            <w:rPr>
              <w:noProof/>
              <w:color w:val="auto"/>
              <w:lang w:eastAsia="en-US"/>
            </w:rPr>
          </w:pPr>
          <w:hyperlink w:anchor="_Toc62017190" w:history="1">
            <w:r w:rsidRPr="0049198E">
              <w:rPr>
                <w:rStyle w:val="Hyperlink"/>
                <w:noProof/>
              </w:rPr>
              <w:t>14. Plot</w:t>
            </w:r>
            <w:r>
              <w:rPr>
                <w:noProof/>
                <w:webHidden/>
              </w:rPr>
              <w:tab/>
            </w:r>
            <w:r>
              <w:rPr>
                <w:noProof/>
                <w:webHidden/>
              </w:rPr>
              <w:fldChar w:fldCharType="begin"/>
            </w:r>
            <w:r>
              <w:rPr>
                <w:noProof/>
                <w:webHidden/>
              </w:rPr>
              <w:instrText xml:space="preserve"> PAGEREF _Toc62017190 \h </w:instrText>
            </w:r>
            <w:r>
              <w:rPr>
                <w:noProof/>
                <w:webHidden/>
              </w:rPr>
            </w:r>
            <w:r>
              <w:rPr>
                <w:noProof/>
                <w:webHidden/>
              </w:rPr>
              <w:fldChar w:fldCharType="separate"/>
            </w:r>
            <w:r>
              <w:rPr>
                <w:noProof/>
                <w:webHidden/>
              </w:rPr>
              <w:t>41</w:t>
            </w:r>
            <w:r>
              <w:rPr>
                <w:noProof/>
                <w:webHidden/>
              </w:rPr>
              <w:fldChar w:fldCharType="end"/>
            </w:r>
          </w:hyperlink>
        </w:p>
        <w:p w14:paraId="1A5E00EE" w14:textId="77777777" w:rsidR="00945AE0" w:rsidRDefault="00945AE0">
          <w:pPr>
            <w:pStyle w:val="TOC3"/>
            <w:tabs>
              <w:tab w:val="right" w:leader="dot" w:pos="9350"/>
            </w:tabs>
            <w:rPr>
              <w:noProof/>
              <w:color w:val="auto"/>
              <w:lang w:eastAsia="en-US"/>
            </w:rPr>
          </w:pPr>
          <w:hyperlink w:anchor="_Toc62017191" w:history="1">
            <w:r w:rsidRPr="0049198E">
              <w:rPr>
                <w:rStyle w:val="Hyperlink"/>
                <w:noProof/>
              </w:rPr>
              <w:t>Start</w:t>
            </w:r>
            <w:r>
              <w:rPr>
                <w:noProof/>
                <w:webHidden/>
              </w:rPr>
              <w:tab/>
            </w:r>
            <w:r>
              <w:rPr>
                <w:noProof/>
                <w:webHidden/>
              </w:rPr>
              <w:fldChar w:fldCharType="begin"/>
            </w:r>
            <w:r>
              <w:rPr>
                <w:noProof/>
                <w:webHidden/>
              </w:rPr>
              <w:instrText xml:space="preserve"> PAGEREF _Toc62017191 \h </w:instrText>
            </w:r>
            <w:r>
              <w:rPr>
                <w:noProof/>
                <w:webHidden/>
              </w:rPr>
            </w:r>
            <w:r>
              <w:rPr>
                <w:noProof/>
                <w:webHidden/>
              </w:rPr>
              <w:fldChar w:fldCharType="separate"/>
            </w:r>
            <w:r>
              <w:rPr>
                <w:noProof/>
                <w:webHidden/>
              </w:rPr>
              <w:t>42</w:t>
            </w:r>
            <w:r>
              <w:rPr>
                <w:noProof/>
                <w:webHidden/>
              </w:rPr>
              <w:fldChar w:fldCharType="end"/>
            </w:r>
          </w:hyperlink>
        </w:p>
        <w:p w14:paraId="23565E50" w14:textId="77777777" w:rsidR="00945AE0" w:rsidRDefault="00945AE0">
          <w:pPr>
            <w:pStyle w:val="TOC3"/>
            <w:tabs>
              <w:tab w:val="right" w:leader="dot" w:pos="9350"/>
            </w:tabs>
            <w:rPr>
              <w:noProof/>
              <w:color w:val="auto"/>
              <w:lang w:eastAsia="en-US"/>
            </w:rPr>
          </w:pPr>
          <w:hyperlink w:anchor="_Toc62017192" w:history="1">
            <w:r w:rsidRPr="0049198E">
              <w:rPr>
                <w:rStyle w:val="Hyperlink"/>
                <w:noProof/>
              </w:rPr>
              <w:t>Clear</w:t>
            </w:r>
            <w:r>
              <w:rPr>
                <w:noProof/>
                <w:webHidden/>
              </w:rPr>
              <w:tab/>
            </w:r>
            <w:r>
              <w:rPr>
                <w:noProof/>
                <w:webHidden/>
              </w:rPr>
              <w:fldChar w:fldCharType="begin"/>
            </w:r>
            <w:r>
              <w:rPr>
                <w:noProof/>
                <w:webHidden/>
              </w:rPr>
              <w:instrText xml:space="preserve"> PAGEREF _Toc62017192 \h </w:instrText>
            </w:r>
            <w:r>
              <w:rPr>
                <w:noProof/>
                <w:webHidden/>
              </w:rPr>
            </w:r>
            <w:r>
              <w:rPr>
                <w:noProof/>
                <w:webHidden/>
              </w:rPr>
              <w:fldChar w:fldCharType="separate"/>
            </w:r>
            <w:r>
              <w:rPr>
                <w:noProof/>
                <w:webHidden/>
              </w:rPr>
              <w:t>42</w:t>
            </w:r>
            <w:r>
              <w:rPr>
                <w:noProof/>
                <w:webHidden/>
              </w:rPr>
              <w:fldChar w:fldCharType="end"/>
            </w:r>
          </w:hyperlink>
        </w:p>
        <w:p w14:paraId="436CF136" w14:textId="77777777" w:rsidR="00945AE0" w:rsidRDefault="00945AE0">
          <w:pPr>
            <w:pStyle w:val="TOC3"/>
            <w:tabs>
              <w:tab w:val="right" w:leader="dot" w:pos="9350"/>
            </w:tabs>
            <w:rPr>
              <w:noProof/>
              <w:color w:val="auto"/>
              <w:lang w:eastAsia="en-US"/>
            </w:rPr>
          </w:pPr>
          <w:hyperlink w:anchor="_Toc62017193" w:history="1">
            <w:r w:rsidRPr="0049198E">
              <w:rPr>
                <w:rStyle w:val="Hyperlink"/>
                <w:noProof/>
              </w:rPr>
              <w:t>Pause</w:t>
            </w:r>
            <w:r>
              <w:rPr>
                <w:noProof/>
                <w:webHidden/>
              </w:rPr>
              <w:tab/>
            </w:r>
            <w:r>
              <w:rPr>
                <w:noProof/>
                <w:webHidden/>
              </w:rPr>
              <w:fldChar w:fldCharType="begin"/>
            </w:r>
            <w:r>
              <w:rPr>
                <w:noProof/>
                <w:webHidden/>
              </w:rPr>
              <w:instrText xml:space="preserve"> PAGEREF _Toc62017193 \h </w:instrText>
            </w:r>
            <w:r>
              <w:rPr>
                <w:noProof/>
                <w:webHidden/>
              </w:rPr>
            </w:r>
            <w:r>
              <w:rPr>
                <w:noProof/>
                <w:webHidden/>
              </w:rPr>
              <w:fldChar w:fldCharType="separate"/>
            </w:r>
            <w:r>
              <w:rPr>
                <w:noProof/>
                <w:webHidden/>
              </w:rPr>
              <w:t>42</w:t>
            </w:r>
            <w:r>
              <w:rPr>
                <w:noProof/>
                <w:webHidden/>
              </w:rPr>
              <w:fldChar w:fldCharType="end"/>
            </w:r>
          </w:hyperlink>
        </w:p>
        <w:p w14:paraId="456E8FC4" w14:textId="77777777" w:rsidR="00945AE0" w:rsidRDefault="00945AE0">
          <w:pPr>
            <w:pStyle w:val="TOC3"/>
            <w:tabs>
              <w:tab w:val="right" w:leader="dot" w:pos="9350"/>
            </w:tabs>
            <w:rPr>
              <w:noProof/>
              <w:color w:val="auto"/>
              <w:lang w:eastAsia="en-US"/>
            </w:rPr>
          </w:pPr>
          <w:hyperlink w:anchor="_Toc62017194" w:history="1">
            <w:r w:rsidRPr="0049198E">
              <w:rPr>
                <w:rStyle w:val="Hyperlink"/>
                <w:noProof/>
              </w:rPr>
              <w:t>Fit</w:t>
            </w:r>
            <w:r>
              <w:rPr>
                <w:noProof/>
                <w:webHidden/>
              </w:rPr>
              <w:tab/>
            </w:r>
            <w:r>
              <w:rPr>
                <w:noProof/>
                <w:webHidden/>
              </w:rPr>
              <w:fldChar w:fldCharType="begin"/>
            </w:r>
            <w:r>
              <w:rPr>
                <w:noProof/>
                <w:webHidden/>
              </w:rPr>
              <w:instrText xml:space="preserve"> PAGEREF _Toc62017194 \h </w:instrText>
            </w:r>
            <w:r>
              <w:rPr>
                <w:noProof/>
                <w:webHidden/>
              </w:rPr>
            </w:r>
            <w:r>
              <w:rPr>
                <w:noProof/>
                <w:webHidden/>
              </w:rPr>
              <w:fldChar w:fldCharType="separate"/>
            </w:r>
            <w:r>
              <w:rPr>
                <w:noProof/>
                <w:webHidden/>
              </w:rPr>
              <w:t>42</w:t>
            </w:r>
            <w:r>
              <w:rPr>
                <w:noProof/>
                <w:webHidden/>
              </w:rPr>
              <w:fldChar w:fldCharType="end"/>
            </w:r>
          </w:hyperlink>
        </w:p>
        <w:p w14:paraId="3D8E224D" w14:textId="77777777" w:rsidR="00945AE0" w:rsidRDefault="00945AE0">
          <w:pPr>
            <w:pStyle w:val="TOC3"/>
            <w:tabs>
              <w:tab w:val="right" w:leader="dot" w:pos="9350"/>
            </w:tabs>
            <w:rPr>
              <w:noProof/>
              <w:color w:val="auto"/>
              <w:lang w:eastAsia="en-US"/>
            </w:rPr>
          </w:pPr>
          <w:hyperlink w:anchor="_Toc62017195" w:history="1">
            <w:r w:rsidRPr="0049198E">
              <w:rPr>
                <w:rStyle w:val="Hyperlink"/>
                <w:noProof/>
              </w:rPr>
              <w:t>Zoom</w:t>
            </w:r>
            <w:r>
              <w:rPr>
                <w:noProof/>
                <w:webHidden/>
              </w:rPr>
              <w:tab/>
            </w:r>
            <w:r>
              <w:rPr>
                <w:noProof/>
                <w:webHidden/>
              </w:rPr>
              <w:fldChar w:fldCharType="begin"/>
            </w:r>
            <w:r>
              <w:rPr>
                <w:noProof/>
                <w:webHidden/>
              </w:rPr>
              <w:instrText xml:space="preserve"> PAGEREF _Toc62017195 \h </w:instrText>
            </w:r>
            <w:r>
              <w:rPr>
                <w:noProof/>
                <w:webHidden/>
              </w:rPr>
            </w:r>
            <w:r>
              <w:rPr>
                <w:noProof/>
                <w:webHidden/>
              </w:rPr>
              <w:fldChar w:fldCharType="separate"/>
            </w:r>
            <w:r>
              <w:rPr>
                <w:noProof/>
                <w:webHidden/>
              </w:rPr>
              <w:t>42</w:t>
            </w:r>
            <w:r>
              <w:rPr>
                <w:noProof/>
                <w:webHidden/>
              </w:rPr>
              <w:fldChar w:fldCharType="end"/>
            </w:r>
          </w:hyperlink>
        </w:p>
        <w:p w14:paraId="10C6C47C" w14:textId="77777777" w:rsidR="00945AE0" w:rsidRDefault="00945AE0">
          <w:pPr>
            <w:pStyle w:val="TOC3"/>
            <w:tabs>
              <w:tab w:val="right" w:leader="dot" w:pos="9350"/>
            </w:tabs>
            <w:rPr>
              <w:noProof/>
              <w:color w:val="auto"/>
              <w:lang w:eastAsia="en-US"/>
            </w:rPr>
          </w:pPr>
          <w:hyperlink w:anchor="_Toc62017196" w:history="1">
            <w:r w:rsidRPr="0049198E">
              <w:rPr>
                <w:rStyle w:val="Hyperlink"/>
                <w:noProof/>
              </w:rPr>
              <w:t>Zero Base Axes</w:t>
            </w:r>
            <w:r>
              <w:rPr>
                <w:noProof/>
                <w:webHidden/>
              </w:rPr>
              <w:tab/>
            </w:r>
            <w:r>
              <w:rPr>
                <w:noProof/>
                <w:webHidden/>
              </w:rPr>
              <w:fldChar w:fldCharType="begin"/>
            </w:r>
            <w:r>
              <w:rPr>
                <w:noProof/>
                <w:webHidden/>
              </w:rPr>
              <w:instrText xml:space="preserve"> PAGEREF _Toc62017196 \h </w:instrText>
            </w:r>
            <w:r>
              <w:rPr>
                <w:noProof/>
                <w:webHidden/>
              </w:rPr>
            </w:r>
            <w:r>
              <w:rPr>
                <w:noProof/>
                <w:webHidden/>
              </w:rPr>
              <w:fldChar w:fldCharType="separate"/>
            </w:r>
            <w:r>
              <w:rPr>
                <w:noProof/>
                <w:webHidden/>
              </w:rPr>
              <w:t>42</w:t>
            </w:r>
            <w:r>
              <w:rPr>
                <w:noProof/>
                <w:webHidden/>
              </w:rPr>
              <w:fldChar w:fldCharType="end"/>
            </w:r>
          </w:hyperlink>
        </w:p>
        <w:p w14:paraId="346C7ABA" w14:textId="77777777" w:rsidR="00945AE0" w:rsidRDefault="00945AE0">
          <w:pPr>
            <w:pStyle w:val="TOC3"/>
            <w:tabs>
              <w:tab w:val="right" w:leader="dot" w:pos="9350"/>
            </w:tabs>
            <w:rPr>
              <w:noProof/>
              <w:color w:val="auto"/>
              <w:lang w:eastAsia="en-US"/>
            </w:rPr>
          </w:pPr>
          <w:hyperlink w:anchor="_Toc62017197" w:history="1">
            <w:r w:rsidRPr="0049198E">
              <w:rPr>
                <w:rStyle w:val="Hyperlink"/>
                <w:noProof/>
              </w:rPr>
              <w:t>Y  Scale</w:t>
            </w:r>
            <w:r>
              <w:rPr>
                <w:noProof/>
                <w:webHidden/>
              </w:rPr>
              <w:tab/>
            </w:r>
            <w:r>
              <w:rPr>
                <w:noProof/>
                <w:webHidden/>
              </w:rPr>
              <w:fldChar w:fldCharType="begin"/>
            </w:r>
            <w:r>
              <w:rPr>
                <w:noProof/>
                <w:webHidden/>
              </w:rPr>
              <w:instrText xml:space="preserve"> PAGEREF _Toc62017197 \h </w:instrText>
            </w:r>
            <w:r>
              <w:rPr>
                <w:noProof/>
                <w:webHidden/>
              </w:rPr>
            </w:r>
            <w:r>
              <w:rPr>
                <w:noProof/>
                <w:webHidden/>
              </w:rPr>
              <w:fldChar w:fldCharType="separate"/>
            </w:r>
            <w:r>
              <w:rPr>
                <w:noProof/>
                <w:webHidden/>
              </w:rPr>
              <w:t>42</w:t>
            </w:r>
            <w:r>
              <w:rPr>
                <w:noProof/>
                <w:webHidden/>
              </w:rPr>
              <w:fldChar w:fldCharType="end"/>
            </w:r>
          </w:hyperlink>
        </w:p>
        <w:p w14:paraId="40ACF575" w14:textId="77777777" w:rsidR="00945AE0" w:rsidRDefault="00945AE0">
          <w:pPr>
            <w:pStyle w:val="TOC3"/>
            <w:tabs>
              <w:tab w:val="right" w:leader="dot" w:pos="9350"/>
            </w:tabs>
            <w:rPr>
              <w:noProof/>
              <w:color w:val="auto"/>
              <w:lang w:eastAsia="en-US"/>
            </w:rPr>
          </w:pPr>
          <w:hyperlink w:anchor="_Toc62017198" w:history="1">
            <w:r w:rsidRPr="0049198E">
              <w:rPr>
                <w:rStyle w:val="Hyperlink"/>
                <w:noProof/>
              </w:rPr>
              <w:t>Zoom Quality</w:t>
            </w:r>
            <w:r>
              <w:rPr>
                <w:noProof/>
                <w:webHidden/>
              </w:rPr>
              <w:tab/>
            </w:r>
            <w:r>
              <w:rPr>
                <w:noProof/>
                <w:webHidden/>
              </w:rPr>
              <w:fldChar w:fldCharType="begin"/>
            </w:r>
            <w:r>
              <w:rPr>
                <w:noProof/>
                <w:webHidden/>
              </w:rPr>
              <w:instrText xml:space="preserve"> PAGEREF _Toc62017198 \h </w:instrText>
            </w:r>
            <w:r>
              <w:rPr>
                <w:noProof/>
                <w:webHidden/>
              </w:rPr>
            </w:r>
            <w:r>
              <w:rPr>
                <w:noProof/>
                <w:webHidden/>
              </w:rPr>
              <w:fldChar w:fldCharType="separate"/>
            </w:r>
            <w:r>
              <w:rPr>
                <w:noProof/>
                <w:webHidden/>
              </w:rPr>
              <w:t>42</w:t>
            </w:r>
            <w:r>
              <w:rPr>
                <w:noProof/>
                <w:webHidden/>
              </w:rPr>
              <w:fldChar w:fldCharType="end"/>
            </w:r>
          </w:hyperlink>
        </w:p>
        <w:p w14:paraId="465152B5" w14:textId="77777777" w:rsidR="00945AE0" w:rsidRDefault="00945AE0">
          <w:pPr>
            <w:pStyle w:val="TOC1"/>
            <w:rPr>
              <w:noProof/>
              <w:color w:val="auto"/>
              <w:lang w:eastAsia="en-US"/>
            </w:rPr>
          </w:pPr>
          <w:hyperlink w:anchor="_Toc62017199" w:history="1">
            <w:r w:rsidRPr="0049198E">
              <w:rPr>
                <w:rStyle w:val="Hyperlink"/>
                <w:noProof/>
              </w:rPr>
              <w:t>15. SkyWatcher Scripting</w:t>
            </w:r>
            <w:r>
              <w:rPr>
                <w:noProof/>
                <w:webHidden/>
              </w:rPr>
              <w:tab/>
            </w:r>
            <w:r>
              <w:rPr>
                <w:noProof/>
                <w:webHidden/>
              </w:rPr>
              <w:fldChar w:fldCharType="begin"/>
            </w:r>
            <w:r>
              <w:rPr>
                <w:noProof/>
                <w:webHidden/>
              </w:rPr>
              <w:instrText xml:space="preserve"> PAGEREF _Toc62017199 \h </w:instrText>
            </w:r>
            <w:r>
              <w:rPr>
                <w:noProof/>
                <w:webHidden/>
              </w:rPr>
            </w:r>
            <w:r>
              <w:rPr>
                <w:noProof/>
                <w:webHidden/>
              </w:rPr>
              <w:fldChar w:fldCharType="separate"/>
            </w:r>
            <w:r>
              <w:rPr>
                <w:noProof/>
                <w:webHidden/>
              </w:rPr>
              <w:t>43</w:t>
            </w:r>
            <w:r>
              <w:rPr>
                <w:noProof/>
                <w:webHidden/>
              </w:rPr>
              <w:fldChar w:fldCharType="end"/>
            </w:r>
          </w:hyperlink>
        </w:p>
        <w:p w14:paraId="38DED55A" w14:textId="77777777" w:rsidR="00945AE0" w:rsidRDefault="00945AE0">
          <w:pPr>
            <w:pStyle w:val="TOC1"/>
            <w:rPr>
              <w:noProof/>
              <w:color w:val="auto"/>
              <w:lang w:eastAsia="en-US"/>
            </w:rPr>
          </w:pPr>
          <w:hyperlink w:anchor="_Toc62017200" w:history="1">
            <w:r w:rsidRPr="0049198E">
              <w:rPr>
                <w:rStyle w:val="Hyperlink"/>
                <w:noProof/>
              </w:rPr>
              <w:t>16. SkyWatcher API</w:t>
            </w:r>
            <w:r>
              <w:rPr>
                <w:noProof/>
                <w:webHidden/>
              </w:rPr>
              <w:tab/>
            </w:r>
            <w:r>
              <w:rPr>
                <w:noProof/>
                <w:webHidden/>
              </w:rPr>
              <w:fldChar w:fldCharType="begin"/>
            </w:r>
            <w:r>
              <w:rPr>
                <w:noProof/>
                <w:webHidden/>
              </w:rPr>
              <w:instrText xml:space="preserve"> PAGEREF _Toc62017200 \h </w:instrText>
            </w:r>
            <w:r>
              <w:rPr>
                <w:noProof/>
                <w:webHidden/>
              </w:rPr>
            </w:r>
            <w:r>
              <w:rPr>
                <w:noProof/>
                <w:webHidden/>
              </w:rPr>
              <w:fldChar w:fldCharType="separate"/>
            </w:r>
            <w:r>
              <w:rPr>
                <w:noProof/>
                <w:webHidden/>
              </w:rPr>
              <w:t>43</w:t>
            </w:r>
            <w:r>
              <w:rPr>
                <w:noProof/>
                <w:webHidden/>
              </w:rPr>
              <w:fldChar w:fldCharType="end"/>
            </w:r>
          </w:hyperlink>
        </w:p>
        <w:p w14:paraId="57ABB13D" w14:textId="77777777" w:rsidR="00945AE0" w:rsidRDefault="00945AE0">
          <w:pPr>
            <w:pStyle w:val="TOC1"/>
            <w:rPr>
              <w:noProof/>
              <w:color w:val="auto"/>
              <w:lang w:eastAsia="en-US"/>
            </w:rPr>
          </w:pPr>
          <w:hyperlink w:anchor="_Toc62017201" w:history="1">
            <w:r w:rsidRPr="0049198E">
              <w:rPr>
                <w:rStyle w:val="Hyperlink"/>
                <w:noProof/>
              </w:rPr>
              <w:t>17.</w:t>
            </w:r>
            <w:r w:rsidRPr="0049198E">
              <w:rPr>
                <w:rStyle w:val="Hyperlink"/>
                <w:noProof/>
                <w:lang w:eastAsia="en-US"/>
              </w:rPr>
              <w:t xml:space="preserve"> </w:t>
            </w:r>
            <w:r w:rsidRPr="0049198E">
              <w:rPr>
                <w:rStyle w:val="Hyperlink"/>
                <w:noProof/>
              </w:rPr>
              <w:t>Learn More</w:t>
            </w:r>
            <w:r>
              <w:rPr>
                <w:noProof/>
                <w:webHidden/>
              </w:rPr>
              <w:tab/>
            </w:r>
            <w:r>
              <w:rPr>
                <w:noProof/>
                <w:webHidden/>
              </w:rPr>
              <w:fldChar w:fldCharType="begin"/>
            </w:r>
            <w:r>
              <w:rPr>
                <w:noProof/>
                <w:webHidden/>
              </w:rPr>
              <w:instrText xml:space="preserve"> PAGEREF _Toc62017201 \h </w:instrText>
            </w:r>
            <w:r>
              <w:rPr>
                <w:noProof/>
                <w:webHidden/>
              </w:rPr>
            </w:r>
            <w:r>
              <w:rPr>
                <w:noProof/>
                <w:webHidden/>
              </w:rPr>
              <w:fldChar w:fldCharType="separate"/>
            </w:r>
            <w:r>
              <w:rPr>
                <w:noProof/>
                <w:webHidden/>
              </w:rPr>
              <w:t>53</w:t>
            </w:r>
            <w:r>
              <w:rPr>
                <w:noProof/>
                <w:webHidden/>
              </w:rPr>
              <w:fldChar w:fldCharType="end"/>
            </w:r>
          </w:hyperlink>
        </w:p>
        <w:p w14:paraId="3564BB1B" w14:textId="79792CA4" w:rsidR="00987A68" w:rsidRDefault="00987A68">
          <w:r>
            <w:rPr>
              <w:b/>
              <w:bCs/>
              <w:noProof/>
            </w:rPr>
            <w:fldChar w:fldCharType="end"/>
          </w:r>
        </w:p>
      </w:sdtContent>
    </w:sdt>
    <w:p w14:paraId="3656EFAD" w14:textId="77777777" w:rsidR="00987A68" w:rsidRDefault="00987A68">
      <w:pPr>
        <w:rPr>
          <w:rFonts w:asciiTheme="majorHAnsi" w:eastAsiaTheme="majorEastAsia" w:hAnsiTheme="majorHAnsi" w:cstheme="majorBidi"/>
          <w:color w:val="AA3939"/>
          <w:kern w:val="28"/>
          <w:sz w:val="52"/>
          <w:szCs w:val="52"/>
          <w14:ligatures w14:val="standard"/>
          <w14:numForm w14:val="oldStyle"/>
        </w:rPr>
      </w:pPr>
      <w:r>
        <w:lastRenderedPageBreak/>
        <w:br w:type="page"/>
      </w:r>
    </w:p>
    <w:p w14:paraId="2DC3E10E" w14:textId="48C8FC13" w:rsidR="0021764C" w:rsidRPr="00E32284" w:rsidRDefault="000630B8" w:rsidP="00A060AC">
      <w:pPr>
        <w:pStyle w:val="Heading1"/>
      </w:pPr>
      <w:bookmarkStart w:id="1" w:name="_Toc62017054"/>
      <w:r w:rsidRPr="00A060AC">
        <w:lastRenderedPageBreak/>
        <w:t>Overview</w:t>
      </w:r>
      <w:bookmarkEnd w:id="1"/>
    </w:p>
    <w:p w14:paraId="4E9DB0C0" w14:textId="17B2DC32" w:rsidR="0021764C" w:rsidRDefault="00500B5C">
      <w:pPr>
        <w:pStyle w:val="Instructions"/>
        <w:ind w:left="720"/>
        <w:rPr>
          <w:rStyle w:val="Hyperlink"/>
        </w:rPr>
      </w:pPr>
      <w:bookmarkStart w:id="2" w:name="_Live_layout_and"/>
      <w:bookmarkStart w:id="3" w:name="_Simple_Markup"/>
      <w:bookmarkEnd w:id="2"/>
      <w:bookmarkEnd w:id="3"/>
      <w:r>
        <w:t>GS</w:t>
      </w:r>
      <w:r w:rsidR="000630B8">
        <w:t xml:space="preserve"> Server (GSS) is an ASCOM </w:t>
      </w:r>
      <w:r w:rsidR="004A68F8">
        <w:t xml:space="preserve">compliant </w:t>
      </w:r>
      <w:r w:rsidR="000630B8">
        <w:t xml:space="preserve">middleware know as a local server or hub.  It’s designed to allow other applications to access your telescope’s mount in a practical and systematic way. </w:t>
      </w:r>
      <w:r w:rsidR="000630B8">
        <w:br/>
      </w:r>
      <w:r w:rsidR="000630B8">
        <w:br/>
      </w:r>
      <w:r w:rsidR="00A2600A" w:rsidRPr="00A2600A">
        <w:t xml:space="preserve">GS Server includes ASCOM telescope driver support </w:t>
      </w:r>
      <w:r w:rsidR="00A2600A">
        <w:t>using</w:t>
      </w:r>
      <w:r w:rsidR="00A2600A" w:rsidRPr="00A2600A">
        <w:t xml:space="preserve"> the SkyWatcher Protocol for Synta mounts: EQ8, </w:t>
      </w:r>
      <w:r w:rsidR="00746515">
        <w:t xml:space="preserve">EQ8R, </w:t>
      </w:r>
      <w:r w:rsidR="00A2600A" w:rsidRPr="00A2600A">
        <w:t>HDX110, AZ-EQ5GT, Sirius Pro AZ/EQ-G, AZ-EQ6GT</w:t>
      </w:r>
      <w:r w:rsidR="007447A8" w:rsidRPr="00A2600A">
        <w:t>, Orion</w:t>
      </w:r>
      <w:r w:rsidR="00A2600A" w:rsidRPr="00A2600A">
        <w:t xml:space="preserve"> Atlas Pro AZ/EQ-G, EQ6-R PRO, NEQ6, HEQ5, EQ5, EQ4, AzGTi.</w:t>
      </w:r>
      <w:r w:rsidR="00A2600A">
        <w:t xml:space="preserve">  </w:t>
      </w:r>
      <w:r w:rsidR="000630B8">
        <w:t>It’s also come</w:t>
      </w:r>
      <w:r>
        <w:t>s</w:t>
      </w:r>
      <w:r w:rsidR="000630B8">
        <w:t xml:space="preserve"> with a buil</w:t>
      </w:r>
      <w:r>
        <w:t xml:space="preserve">t in </w:t>
      </w:r>
      <w:r w:rsidR="000630B8">
        <w:t>simulator so you can practice sessions without being connected to the mount.</w:t>
      </w:r>
    </w:p>
    <w:p w14:paraId="1292875A" w14:textId="3D4EF0C2" w:rsidR="0021764C" w:rsidRDefault="0021764C">
      <w:pPr>
        <w:pStyle w:val="Instructions"/>
        <w:ind w:left="720"/>
      </w:pPr>
    </w:p>
    <w:p w14:paraId="1A5F33C1" w14:textId="62CCA065" w:rsidR="0021764C" w:rsidRDefault="000630B8" w:rsidP="00A300A5">
      <w:pPr>
        <w:pStyle w:val="Instructions"/>
        <w:ind w:left="720"/>
        <w:jc w:val="center"/>
      </w:pPr>
      <w:r>
        <w:rPr>
          <w:noProof/>
          <w:lang w:eastAsia="en-US"/>
        </w:rPr>
        <w:drawing>
          <wp:anchor distT="0" distB="0" distL="114300" distR="114300" simplePos="0" relativeHeight="251672576" behindDoc="0" locked="0" layoutInCell="1" allowOverlap="1" wp14:anchorId="6A371174" wp14:editId="1676E473">
            <wp:simplePos x="0" y="0"/>
            <wp:positionH relativeFrom="column">
              <wp:posOffset>1749287</wp:posOffset>
            </wp:positionH>
            <wp:positionV relativeFrom="paragraph">
              <wp:posOffset>-1132</wp:posOffset>
            </wp:positionV>
            <wp:extent cx="2886075" cy="19050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bleToMount.jpg"/>
                    <pic:cNvPicPr/>
                  </pic:nvPicPr>
                  <pic:blipFill>
                    <a:blip r:embed="rId10">
                      <a:extLst>
                        <a:ext uri="{28A0092B-C50C-407E-A947-70E740481C1C}">
                          <a14:useLocalDpi xmlns:a14="http://schemas.microsoft.com/office/drawing/2010/main" val="0"/>
                        </a:ext>
                      </a:extLst>
                    </a:blip>
                    <a:stretch>
                      <a:fillRect/>
                    </a:stretch>
                  </pic:blipFill>
                  <pic:spPr>
                    <a:xfrm>
                      <a:off x="0" y="0"/>
                      <a:ext cx="2886075" cy="1905000"/>
                    </a:xfrm>
                    <a:prstGeom prst="rect">
                      <a:avLst/>
                    </a:prstGeom>
                  </pic:spPr>
                </pic:pic>
              </a:graphicData>
            </a:graphic>
          </wp:anchor>
        </w:drawing>
      </w:r>
    </w:p>
    <w:p w14:paraId="51514575" w14:textId="0F1CE1BB" w:rsidR="0021764C" w:rsidRDefault="00CB0E08">
      <w:pPr>
        <w:pStyle w:val="Instructions"/>
        <w:ind w:left="720"/>
      </w:pPr>
      <w:r>
        <w:t>Your mount should already be connected to the computer using the preferred method which is the EQ Direct approach</w:t>
      </w:r>
      <w:r w:rsidR="00984D07">
        <w:t xml:space="preserve"> or the USB port for newer models</w:t>
      </w:r>
      <w:r>
        <w:t xml:space="preserve">.  Specific </w:t>
      </w:r>
      <w:r w:rsidR="00984D07">
        <w:t xml:space="preserve">EQ Direct </w:t>
      </w:r>
      <w:r>
        <w:t xml:space="preserve">cable for this approach can be found on the internet.  One popular site is </w:t>
      </w:r>
      <w:hyperlink r:id="rId11" w:history="1">
        <w:r w:rsidRPr="00CD7F38">
          <w:rPr>
            <w:rStyle w:val="Hyperlink"/>
          </w:rPr>
          <w:t>http://www.store.shoestringastronomy.com</w:t>
        </w:r>
      </w:hyperlink>
      <w:r>
        <w:t>.</w:t>
      </w:r>
    </w:p>
    <w:p w14:paraId="71CEE91B" w14:textId="6A220D0C" w:rsidR="00AD56D5" w:rsidRDefault="00AD56D5" w:rsidP="00CB0E08">
      <w:pPr>
        <w:pStyle w:val="Heading1"/>
        <w:numPr>
          <w:ilvl w:val="0"/>
          <w:numId w:val="3"/>
        </w:numPr>
      </w:pPr>
      <w:bookmarkStart w:id="4" w:name="_Toc62017055"/>
      <w:r>
        <w:t>Quick Start</w:t>
      </w:r>
      <w:bookmarkEnd w:id="4"/>
    </w:p>
    <w:p w14:paraId="4B22EDE0" w14:textId="697EB70A" w:rsidR="00AD56D5" w:rsidRDefault="00BC047B" w:rsidP="00BC047B">
      <w:pPr>
        <w:pStyle w:val="ListParagraph"/>
        <w:numPr>
          <w:ilvl w:val="0"/>
          <w:numId w:val="26"/>
        </w:numPr>
        <w:ind w:left="1350" w:hanging="900"/>
      </w:pPr>
      <w:r>
        <w:t xml:space="preserve">Download and </w:t>
      </w:r>
      <w:r w:rsidR="00AD56D5">
        <w:t>Install GS Server</w:t>
      </w:r>
      <w:r>
        <w:t>.</w:t>
      </w:r>
    </w:p>
    <w:p w14:paraId="099460F4" w14:textId="3D40E329" w:rsidR="00AD56D5" w:rsidRDefault="00AD56D5" w:rsidP="00BC047B">
      <w:pPr>
        <w:pStyle w:val="ListParagraph"/>
        <w:numPr>
          <w:ilvl w:val="0"/>
          <w:numId w:val="26"/>
        </w:numPr>
        <w:ind w:left="1350" w:hanging="900"/>
      </w:pPr>
      <w:r>
        <w:t>Open your planetarium program and select</w:t>
      </w:r>
      <w:r w:rsidR="00BC047B">
        <w:t xml:space="preserve"> an</w:t>
      </w:r>
      <w:r>
        <w:t xml:space="preserve"> ASCOM connection</w:t>
      </w:r>
      <w:r w:rsidR="00BC047B">
        <w:t>.</w:t>
      </w:r>
    </w:p>
    <w:p w14:paraId="34CCAB07" w14:textId="1AB7F655" w:rsidR="00AD56D5" w:rsidRDefault="00AD56D5" w:rsidP="00BC047B">
      <w:pPr>
        <w:pStyle w:val="ListParagraph"/>
        <w:numPr>
          <w:ilvl w:val="0"/>
          <w:numId w:val="26"/>
        </w:numPr>
        <w:ind w:left="1350" w:hanging="900"/>
      </w:pPr>
      <w:r>
        <w:t>In the ASCOM chooser select ASCOM.GS.Sky.Telescope</w:t>
      </w:r>
    </w:p>
    <w:p w14:paraId="0B8ADB3C" w14:textId="1ACEA349" w:rsidR="00AD56D5" w:rsidRDefault="00AD56D5" w:rsidP="00BC047B">
      <w:pPr>
        <w:pStyle w:val="ListParagraph"/>
        <w:numPr>
          <w:ilvl w:val="0"/>
          <w:numId w:val="26"/>
        </w:numPr>
        <w:ind w:left="1350" w:hanging="900"/>
      </w:pPr>
      <w:r>
        <w:t>In the ASCOM chooser click Configure and adjust any needed settings.  Configure Com Port, Baud Rate, Mount, and Observatory Location.  Click Close</w:t>
      </w:r>
    </w:p>
    <w:p w14:paraId="5C52373D" w14:textId="77777777" w:rsidR="00BC047B" w:rsidRDefault="00AD56D5" w:rsidP="00BC047B">
      <w:pPr>
        <w:pStyle w:val="ListParagraph"/>
        <w:numPr>
          <w:ilvl w:val="0"/>
          <w:numId w:val="26"/>
        </w:numPr>
        <w:ind w:left="1350" w:hanging="900"/>
      </w:pPr>
      <w:r>
        <w:t xml:space="preserve">Click </w:t>
      </w:r>
      <w:r w:rsidR="00BC047B">
        <w:t>C</w:t>
      </w:r>
      <w:r>
        <w:t xml:space="preserve">onnect from </w:t>
      </w:r>
      <w:r w:rsidR="00BC047B">
        <w:t>your planetarium program.</w:t>
      </w:r>
    </w:p>
    <w:p w14:paraId="5B86AA84" w14:textId="2AA4AF3C" w:rsidR="00BC047B" w:rsidRDefault="00BC047B" w:rsidP="00BC047B">
      <w:pPr>
        <w:pStyle w:val="ListParagraph"/>
        <w:numPr>
          <w:ilvl w:val="0"/>
          <w:numId w:val="26"/>
        </w:numPr>
        <w:ind w:left="1350" w:hanging="900"/>
      </w:pPr>
      <w:r>
        <w:t>GS Server will start and connect to the mount.  If you do not connect check your settings and click the ‘Connect’ button.</w:t>
      </w:r>
    </w:p>
    <w:p w14:paraId="29D1A134" w14:textId="7064E3A9" w:rsidR="00AD56D5" w:rsidRDefault="00BC047B" w:rsidP="00BC047B">
      <w:pPr>
        <w:pStyle w:val="ListParagraph"/>
        <w:numPr>
          <w:ilvl w:val="0"/>
          <w:numId w:val="26"/>
        </w:numPr>
        <w:ind w:left="1350" w:hanging="900"/>
      </w:pPr>
      <w:r>
        <w:lastRenderedPageBreak/>
        <w:t>Connect any other applications needed.</w:t>
      </w:r>
    </w:p>
    <w:p w14:paraId="164F2C5E" w14:textId="2D4B11E7" w:rsidR="00027355" w:rsidRPr="00AD56D5" w:rsidRDefault="00027355" w:rsidP="00BC047B">
      <w:pPr>
        <w:pStyle w:val="ListParagraph"/>
        <w:numPr>
          <w:ilvl w:val="0"/>
          <w:numId w:val="26"/>
        </w:numPr>
        <w:ind w:left="1350" w:hanging="900"/>
      </w:pPr>
      <w:r>
        <w:t xml:space="preserve">If </w:t>
      </w:r>
      <w:r w:rsidR="00EE1981">
        <w:t>guiding with</w:t>
      </w:r>
      <w:r>
        <w:t xml:space="preserve"> PHD2 you will want to check mark the option “Reverse Dec output after meridian flip”</w:t>
      </w:r>
    </w:p>
    <w:p w14:paraId="509BC3BB" w14:textId="382DCD80" w:rsidR="00CB0E08" w:rsidRDefault="00CB0E08" w:rsidP="00BC047B">
      <w:pPr>
        <w:pStyle w:val="Heading1"/>
        <w:numPr>
          <w:ilvl w:val="0"/>
          <w:numId w:val="27"/>
        </w:numPr>
      </w:pPr>
      <w:bookmarkStart w:id="5" w:name="_Toc62017056"/>
      <w:r>
        <w:t>Requirements</w:t>
      </w:r>
      <w:bookmarkEnd w:id="5"/>
    </w:p>
    <w:p w14:paraId="546354FA" w14:textId="3F67AD9F" w:rsidR="00A37168" w:rsidRDefault="00A37168" w:rsidP="00BF5CA9">
      <w:pPr>
        <w:pStyle w:val="ListParagraph"/>
        <w:numPr>
          <w:ilvl w:val="0"/>
          <w:numId w:val="5"/>
        </w:numPr>
      </w:pPr>
      <w:r>
        <w:t xml:space="preserve">Computer with </w:t>
      </w:r>
      <w:r w:rsidR="00671920">
        <w:t>Windows</w:t>
      </w:r>
      <w:r w:rsidR="0079144A">
        <w:t xml:space="preserve"> 7</w:t>
      </w:r>
      <w:r w:rsidR="00BF5CA9">
        <w:t xml:space="preserve"> SP1 or</w:t>
      </w:r>
      <w:r w:rsidR="0079144A">
        <w:t xml:space="preserve"> newer</w:t>
      </w:r>
    </w:p>
    <w:p w14:paraId="588F347C" w14:textId="2503DE27" w:rsidR="00A37168" w:rsidRDefault="00CB0E08" w:rsidP="00A37168">
      <w:pPr>
        <w:pStyle w:val="ListParagraph"/>
        <w:numPr>
          <w:ilvl w:val="0"/>
          <w:numId w:val="5"/>
        </w:numPr>
      </w:pPr>
      <w:r>
        <w:t xml:space="preserve">Microsoft </w:t>
      </w:r>
      <w:r w:rsidR="00BF5CA9" w:rsidRPr="00BF5CA9">
        <w:t>.NET Framework 4.6.1</w:t>
      </w:r>
      <w:r w:rsidR="00BF5CA9">
        <w:t xml:space="preserve"> installed</w:t>
      </w:r>
    </w:p>
    <w:p w14:paraId="3AE47118" w14:textId="175A1DC9" w:rsidR="00A37168" w:rsidRDefault="00CB0E08" w:rsidP="00A37168">
      <w:pPr>
        <w:pStyle w:val="ListParagraph"/>
        <w:numPr>
          <w:ilvl w:val="0"/>
          <w:numId w:val="5"/>
        </w:numPr>
      </w:pPr>
      <w:r>
        <w:t xml:space="preserve">ASCOM </w:t>
      </w:r>
      <w:r w:rsidR="00A37168">
        <w:t xml:space="preserve">Platform </w:t>
      </w:r>
      <w:r>
        <w:t>6.</w:t>
      </w:r>
      <w:r w:rsidR="005807ED">
        <w:t>4</w:t>
      </w:r>
      <w:r>
        <w:t xml:space="preserve"> or later</w:t>
      </w:r>
    </w:p>
    <w:p w14:paraId="3BF37F06" w14:textId="2E6D4FDD" w:rsidR="00A37168" w:rsidRDefault="00186679" w:rsidP="00A37168">
      <w:pPr>
        <w:pStyle w:val="ListParagraph"/>
        <w:numPr>
          <w:ilvl w:val="0"/>
          <w:numId w:val="5"/>
        </w:numPr>
      </w:pPr>
      <w:r>
        <w:t>Telescope mount that supports the synta protocol</w:t>
      </w:r>
    </w:p>
    <w:p w14:paraId="14A4803B" w14:textId="1410E70C" w:rsidR="00CB0E08" w:rsidRPr="00CB0E08" w:rsidRDefault="00A37168" w:rsidP="00A37168">
      <w:pPr>
        <w:pStyle w:val="ListParagraph"/>
        <w:numPr>
          <w:ilvl w:val="0"/>
          <w:numId w:val="5"/>
        </w:numPr>
      </w:pPr>
      <w:r>
        <w:t xml:space="preserve">EQ Direct cable </w:t>
      </w:r>
      <w:r w:rsidR="00984D07">
        <w:t>is preferred if the mount does not have a USB port.</w:t>
      </w:r>
    </w:p>
    <w:p w14:paraId="042F0818" w14:textId="518740A8" w:rsidR="0021764C" w:rsidRDefault="000630B8" w:rsidP="00BC047B">
      <w:pPr>
        <w:pStyle w:val="Heading1"/>
        <w:numPr>
          <w:ilvl w:val="0"/>
          <w:numId w:val="27"/>
        </w:numPr>
      </w:pPr>
      <w:bookmarkStart w:id="6" w:name="_Toc62017057"/>
      <w:r>
        <w:t>Installation</w:t>
      </w:r>
      <w:bookmarkEnd w:id="6"/>
    </w:p>
    <w:p w14:paraId="0D1528C0" w14:textId="789EF786" w:rsidR="004A68F8" w:rsidRDefault="00CB0E08">
      <w:pPr>
        <w:ind w:left="720"/>
      </w:pPr>
      <w:r>
        <w:t>After download</w:t>
      </w:r>
      <w:r w:rsidR="00A37168">
        <w:t>ing</w:t>
      </w:r>
      <w:r>
        <w:t xml:space="preserve"> </w:t>
      </w:r>
      <w:r w:rsidR="00A2600A">
        <w:t>Setup</w:t>
      </w:r>
      <w:r>
        <w:t xml:space="preserve"> .exe file </w:t>
      </w:r>
      <w:r w:rsidR="00A2600A">
        <w:t xml:space="preserve">run </w:t>
      </w:r>
      <w:r>
        <w:t xml:space="preserve">and follow the prompts.  The default location of files </w:t>
      </w:r>
      <w:r w:rsidR="004A68F8">
        <w:t xml:space="preserve">and settings </w:t>
      </w:r>
      <w:r>
        <w:t>can be found in the following locations on Windows systems.</w:t>
      </w:r>
    </w:p>
    <w:p w14:paraId="5D9CDB9A" w14:textId="77777777" w:rsidR="004A68F8" w:rsidRDefault="004A68F8">
      <w:pPr>
        <w:ind w:left="720"/>
      </w:pPr>
    </w:p>
    <w:p w14:paraId="4F7E21CB" w14:textId="028D644A" w:rsidR="004A68F8" w:rsidRDefault="004A68F8" w:rsidP="00CF6FAE">
      <w:pPr>
        <w:pStyle w:val="ListParagraph"/>
        <w:numPr>
          <w:ilvl w:val="0"/>
          <w:numId w:val="4"/>
        </w:numPr>
        <w:rPr>
          <w:rStyle w:val="Heading5Char"/>
        </w:rPr>
      </w:pPr>
      <w:r>
        <w:rPr>
          <w:rStyle w:val="Heading5Char"/>
        </w:rPr>
        <w:t xml:space="preserve">GSS </w:t>
      </w:r>
      <w:r w:rsidR="00A37168">
        <w:rPr>
          <w:rStyle w:val="Heading5Char"/>
        </w:rPr>
        <w:t>Program Files</w:t>
      </w:r>
      <w:r>
        <w:rPr>
          <w:rStyle w:val="Heading5Char"/>
        </w:rPr>
        <w:t xml:space="preserve">-  </w:t>
      </w:r>
      <w:r w:rsidRPr="00A37168">
        <w:t>C:\Program Files (x86)\Common Files\ASCOM</w:t>
      </w:r>
      <w:r w:rsidR="00A37168">
        <w:t>\</w:t>
      </w:r>
      <w:r w:rsidR="00CF6FAE" w:rsidRPr="00CF6FAE">
        <w:t>GSServer</w:t>
      </w:r>
    </w:p>
    <w:p w14:paraId="65B5DB92" w14:textId="560C5CE9" w:rsidR="00A37168" w:rsidRPr="00E7284A" w:rsidRDefault="00D606CD" w:rsidP="00D606CD">
      <w:pPr>
        <w:pStyle w:val="ListParagraph"/>
        <w:numPr>
          <w:ilvl w:val="0"/>
          <w:numId w:val="4"/>
        </w:numPr>
        <w:rPr>
          <w:color w:val="0563C1" w:themeColor="hyperlink"/>
          <w:u w:val="single"/>
        </w:rPr>
      </w:pPr>
      <w:r>
        <w:rPr>
          <w:rStyle w:val="Heading5Char"/>
        </w:rPr>
        <w:t>L</w:t>
      </w:r>
      <w:r w:rsidR="004A68F8" w:rsidRPr="004A68F8">
        <w:rPr>
          <w:rStyle w:val="Heading5Char"/>
        </w:rPr>
        <w:t>og files</w:t>
      </w:r>
      <w:r w:rsidR="004A68F8">
        <w:t xml:space="preserve"> – My Documents</w:t>
      </w:r>
      <w:r w:rsidR="005807ED">
        <w:t>\</w:t>
      </w:r>
      <w:r w:rsidRPr="00D606CD">
        <w:t>GSServer</w:t>
      </w:r>
    </w:p>
    <w:p w14:paraId="0046898B" w14:textId="01E0684A" w:rsidR="00E7284A" w:rsidRPr="00E7284A" w:rsidRDefault="00E7284A" w:rsidP="00E7284A">
      <w:pPr>
        <w:pStyle w:val="ListParagraph"/>
        <w:numPr>
          <w:ilvl w:val="0"/>
          <w:numId w:val="4"/>
        </w:numPr>
        <w:rPr>
          <w:color w:val="0563C1" w:themeColor="hyperlink"/>
          <w:u w:val="single"/>
        </w:rPr>
      </w:pPr>
      <w:r>
        <w:rPr>
          <w:rStyle w:val="Heading5Char"/>
        </w:rPr>
        <w:t xml:space="preserve">Monitor files </w:t>
      </w:r>
      <w:r>
        <w:t>– My Documents\</w:t>
      </w:r>
      <w:r w:rsidRPr="00D606CD">
        <w:t>GSServer</w:t>
      </w:r>
    </w:p>
    <w:p w14:paraId="3AE4E6BA" w14:textId="313474FC" w:rsidR="00FB2747" w:rsidRPr="00FB2747" w:rsidRDefault="00D606CD" w:rsidP="00D606CD">
      <w:pPr>
        <w:pStyle w:val="ListParagraph"/>
        <w:numPr>
          <w:ilvl w:val="0"/>
          <w:numId w:val="4"/>
        </w:numPr>
        <w:rPr>
          <w:color w:val="0563C1" w:themeColor="hyperlink"/>
          <w:u w:val="single"/>
        </w:rPr>
      </w:pPr>
      <w:r>
        <w:rPr>
          <w:rStyle w:val="Heading5Char"/>
        </w:rPr>
        <w:t>User Config</w:t>
      </w:r>
      <w:r w:rsidR="004A68F8">
        <w:t xml:space="preserve"> </w:t>
      </w:r>
      <w:r>
        <w:t>–</w:t>
      </w:r>
      <w:r w:rsidR="004A68F8">
        <w:t xml:space="preserve"> </w:t>
      </w:r>
      <w:r>
        <w:t>C:\Users\</w:t>
      </w:r>
      <w:r w:rsidR="005807ED">
        <w:t>{</w:t>
      </w:r>
      <w:r w:rsidRPr="00D606CD">
        <w:rPr>
          <w:i/>
        </w:rPr>
        <w:t>User Name</w:t>
      </w:r>
      <w:r w:rsidR="005807ED">
        <w:rPr>
          <w:i/>
        </w:rPr>
        <w:t>}</w:t>
      </w:r>
      <w:r w:rsidRPr="00D606CD">
        <w:t>\AppData\Local\GS</w:t>
      </w:r>
      <w:r w:rsidR="00E7284A">
        <w:t>_Server</w:t>
      </w:r>
    </w:p>
    <w:p w14:paraId="54094040" w14:textId="780FA840" w:rsidR="0021764C" w:rsidRDefault="00FB2747" w:rsidP="00E7284A">
      <w:pPr>
        <w:pStyle w:val="ListParagraph"/>
        <w:numPr>
          <w:ilvl w:val="0"/>
          <w:numId w:val="4"/>
        </w:numPr>
        <w:rPr>
          <w:rStyle w:val="Hyperlink"/>
        </w:rPr>
      </w:pPr>
      <w:r>
        <w:rPr>
          <w:rStyle w:val="Heading5Char"/>
        </w:rPr>
        <w:t xml:space="preserve">Notes Templates-  </w:t>
      </w:r>
      <w:r w:rsidRPr="00A37168">
        <w:t>C:\Program Files (x86)\Common Files\ASCOM</w:t>
      </w:r>
      <w:r>
        <w:t>\</w:t>
      </w:r>
      <w:r w:rsidRPr="00CF6FAE">
        <w:t>GSServer</w:t>
      </w:r>
      <w:r>
        <w:t>\Templates</w:t>
      </w:r>
      <w:r w:rsidR="00CB0E08">
        <w:br/>
      </w:r>
    </w:p>
    <w:p w14:paraId="01F2BCA2" w14:textId="5B93A217" w:rsidR="0021764C" w:rsidRDefault="00A37168" w:rsidP="00BC047B">
      <w:pPr>
        <w:pStyle w:val="Heading1"/>
        <w:numPr>
          <w:ilvl w:val="0"/>
          <w:numId w:val="27"/>
        </w:numPr>
      </w:pPr>
      <w:bookmarkStart w:id="7" w:name="_Toc62017058"/>
      <w:r>
        <w:t>Running GSS</w:t>
      </w:r>
      <w:bookmarkEnd w:id="7"/>
    </w:p>
    <w:p w14:paraId="6EC8E725" w14:textId="406E541C" w:rsidR="00904F1A" w:rsidRDefault="00A37168">
      <w:pPr>
        <w:ind w:left="720"/>
      </w:pPr>
      <w:r>
        <w:t>There are two ways to start GS</w:t>
      </w:r>
      <w:r w:rsidR="0093022B">
        <w:t xml:space="preserve"> </w:t>
      </w:r>
      <w:r w:rsidR="00D606CD">
        <w:t>Server</w:t>
      </w:r>
      <w:r>
        <w:t xml:space="preserve">; </w:t>
      </w:r>
      <w:r w:rsidR="00CF6FAE">
        <w:t>the</w:t>
      </w:r>
      <w:r>
        <w:t xml:space="preserve"> preferred method is to allow other applications to start GSS</w:t>
      </w:r>
      <w:r w:rsidR="005807ED">
        <w:t>erver</w:t>
      </w:r>
      <w:r>
        <w:t xml:space="preserve"> as they connect using the ASCOM interface. </w:t>
      </w:r>
      <w:r w:rsidR="00904F1A">
        <w:t xml:space="preserve"> Each application that supports ASCOM </w:t>
      </w:r>
      <w:r w:rsidR="00CF6FAE">
        <w:t>will</w:t>
      </w:r>
      <w:r w:rsidR="00904F1A">
        <w:t xml:space="preserve"> </w:t>
      </w:r>
      <w:r w:rsidR="00D606CD">
        <w:t>have their way to configure and connect.</w:t>
      </w:r>
      <w:r>
        <w:br/>
      </w:r>
      <w:r>
        <w:br/>
        <w:t>Here is the</w:t>
      </w:r>
      <w:r w:rsidR="00904F1A">
        <w:t xml:space="preserve"> ASCOM</w:t>
      </w:r>
      <w:r>
        <w:t xml:space="preserve"> interface </w:t>
      </w:r>
      <w:r w:rsidR="00904F1A">
        <w:t>from SkyChart (CDC)</w:t>
      </w:r>
    </w:p>
    <w:p w14:paraId="583B3D1C" w14:textId="55EC8ACB" w:rsidR="0021764C" w:rsidRDefault="00904F1A" w:rsidP="00904F1A">
      <w:pPr>
        <w:ind w:left="720"/>
        <w:jc w:val="center"/>
      </w:pPr>
      <w:r>
        <w:lastRenderedPageBreak/>
        <w:br/>
      </w:r>
      <w:r>
        <w:rPr>
          <w:noProof/>
          <w:lang w:eastAsia="en-US"/>
        </w:rPr>
        <w:drawing>
          <wp:anchor distT="0" distB="0" distL="114300" distR="114300" simplePos="0" relativeHeight="251671552" behindDoc="0" locked="0" layoutInCell="1" allowOverlap="1" wp14:anchorId="47E9D2EE" wp14:editId="7090486B">
            <wp:simplePos x="0" y="0"/>
            <wp:positionH relativeFrom="column">
              <wp:posOffset>2226310</wp:posOffset>
            </wp:positionH>
            <wp:positionV relativeFrom="paragraph">
              <wp:posOffset>219710</wp:posOffset>
            </wp:positionV>
            <wp:extent cx="1934210" cy="316293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34210" cy="3162935"/>
                    </a:xfrm>
                    <a:prstGeom prst="rect">
                      <a:avLst/>
                    </a:prstGeom>
                  </pic:spPr>
                </pic:pic>
              </a:graphicData>
            </a:graphic>
          </wp:anchor>
        </w:drawing>
      </w:r>
      <w:r>
        <w:br/>
      </w:r>
    </w:p>
    <w:p w14:paraId="6E958148" w14:textId="22F6E928" w:rsidR="00904F1A" w:rsidRDefault="00904F1A" w:rsidP="00904F1A">
      <w:pPr>
        <w:ind w:left="720"/>
      </w:pPr>
      <w:r>
        <w:t>Use the Select button to select the ASCOM.</w:t>
      </w:r>
      <w:r w:rsidR="00CF6FAE">
        <w:t>GS.Sky</w:t>
      </w:r>
      <w:r>
        <w:t>.Telescope driver.</w:t>
      </w:r>
      <w:r>
        <w:br/>
        <w:t>If this is the first time connecting to GS</w:t>
      </w:r>
      <w:r w:rsidR="0093022B">
        <w:t xml:space="preserve"> </w:t>
      </w:r>
      <w:r>
        <w:t>S</w:t>
      </w:r>
      <w:r w:rsidR="00D606CD">
        <w:t>erver</w:t>
      </w:r>
      <w:r>
        <w:t xml:space="preserve"> you will need to configure</w:t>
      </w:r>
      <w:r w:rsidR="00D606CD">
        <w:t xml:space="preserve"> it</w:t>
      </w:r>
      <w:r>
        <w:t xml:space="preserve"> before the applications will allow connections.  See the configuration section.  Once configured, click the connect button.   If the configuration is correct GS</w:t>
      </w:r>
      <w:r w:rsidR="0093022B">
        <w:t xml:space="preserve"> </w:t>
      </w:r>
      <w:r>
        <w:t>S</w:t>
      </w:r>
      <w:r w:rsidR="00D606CD">
        <w:t>erver</w:t>
      </w:r>
      <w:r>
        <w:t xml:space="preserve"> </w:t>
      </w:r>
      <w:r w:rsidR="00E60FBE">
        <w:t xml:space="preserve">will </w:t>
      </w:r>
      <w:r>
        <w:t>start with</w:t>
      </w:r>
      <w:r w:rsidR="00E60FBE">
        <w:t>in</w:t>
      </w:r>
      <w:r>
        <w:t xml:space="preserve"> a few seconds.   It’s possible the connection </w:t>
      </w:r>
      <w:r w:rsidR="00E60FBE">
        <w:t>may</w:t>
      </w:r>
      <w:r>
        <w:t xml:space="preserve"> fail.  If so </w:t>
      </w:r>
      <w:r w:rsidR="00D606CD">
        <w:t>GS Server will start but will not be connected to the mount.</w:t>
      </w:r>
      <w:r>
        <w:t xml:space="preserve"> Reconfigure the driver and try connecting again.</w:t>
      </w:r>
      <w:r w:rsidR="00552A55">
        <w:br/>
      </w:r>
      <w:r w:rsidR="00552A55">
        <w:br/>
        <w:t>The second method is to start GSS</w:t>
      </w:r>
      <w:r w:rsidR="005807ED">
        <w:t>erver.exe</w:t>
      </w:r>
      <w:r w:rsidR="00552A55">
        <w:t xml:space="preserve"> file located in the program directory.  If starting for the first time configure the driver </w:t>
      </w:r>
      <w:r w:rsidR="00D606CD">
        <w:t>before hitting the connect button</w:t>
      </w:r>
      <w:r w:rsidR="00552A55">
        <w:t>.  Refer to the configuration section.</w:t>
      </w:r>
    </w:p>
    <w:p w14:paraId="03EFACF9" w14:textId="77777777" w:rsidR="00807ED5" w:rsidRDefault="00807ED5" w:rsidP="00904F1A">
      <w:pPr>
        <w:ind w:left="720"/>
      </w:pPr>
    </w:p>
    <w:p w14:paraId="73A44618" w14:textId="2A15E14A" w:rsidR="0021764C" w:rsidRDefault="00E3713D" w:rsidP="00BC047B">
      <w:pPr>
        <w:pStyle w:val="Heading1"/>
        <w:numPr>
          <w:ilvl w:val="0"/>
          <w:numId w:val="27"/>
        </w:numPr>
      </w:pPr>
      <w:bookmarkStart w:id="8" w:name="_Read_mode"/>
      <w:bookmarkStart w:id="9" w:name="_Toc62017059"/>
      <w:bookmarkEnd w:id="8"/>
      <w:r>
        <w:lastRenderedPageBreak/>
        <w:t>Main Window</w:t>
      </w:r>
      <w:bookmarkEnd w:id="9"/>
    </w:p>
    <w:p w14:paraId="5589B4B9" w14:textId="0D6F0D04" w:rsidR="00E51C14" w:rsidRPr="00E51C14" w:rsidRDefault="00D449B3" w:rsidP="00E51C14">
      <w:r>
        <w:rPr>
          <w:noProof/>
          <w:lang w:eastAsia="en-US"/>
        </w:rPr>
        <w:drawing>
          <wp:inline distT="0" distB="0" distL="0" distR="0" wp14:anchorId="78530BD8" wp14:editId="4227C80B">
            <wp:extent cx="5943600" cy="3550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0285"/>
                    </a:xfrm>
                    <a:prstGeom prst="rect">
                      <a:avLst/>
                    </a:prstGeom>
                  </pic:spPr>
                </pic:pic>
              </a:graphicData>
            </a:graphic>
          </wp:inline>
        </w:drawing>
      </w:r>
    </w:p>
    <w:p w14:paraId="2470AED9" w14:textId="2B059ABE" w:rsidR="00E3713D" w:rsidRDefault="00902113" w:rsidP="00902113">
      <w:pPr>
        <w:ind w:left="720"/>
        <w:rPr>
          <w:noProof/>
          <w:lang w:eastAsia="en-US"/>
        </w:rPr>
      </w:pPr>
      <w:r>
        <w:rPr>
          <w:noProof/>
          <w:lang w:eastAsia="en-US"/>
        </w:rPr>
        <w:t xml:space="preserve">The layout of the main window contains two primary areas;  Tabs and Control.  Each selected tab will show it’s </w:t>
      </w:r>
      <w:r w:rsidR="00DD7144">
        <w:rPr>
          <w:noProof/>
          <w:lang w:eastAsia="en-US"/>
        </w:rPr>
        <w:t>associated c</w:t>
      </w:r>
      <w:r>
        <w:rPr>
          <w:noProof/>
          <w:lang w:eastAsia="en-US"/>
        </w:rPr>
        <w:t>ontrol.</w:t>
      </w:r>
    </w:p>
    <w:p w14:paraId="2E7D857B" w14:textId="38349BB5" w:rsidR="00902113" w:rsidRDefault="00902113" w:rsidP="00902113">
      <w:pPr>
        <w:ind w:left="720"/>
        <w:rPr>
          <w:noProof/>
          <w:lang w:eastAsia="en-US"/>
        </w:rPr>
      </w:pPr>
      <w:r>
        <w:rPr>
          <w:noProof/>
          <w:lang w:eastAsia="en-US"/>
        </w:rPr>
        <w:t xml:space="preserve">The top of the window shows the version of GS Server, </w:t>
      </w:r>
      <w:r w:rsidR="00DD7144">
        <w:rPr>
          <w:noProof/>
          <w:lang w:eastAsia="en-US"/>
        </w:rPr>
        <w:t>how many c</w:t>
      </w:r>
      <w:r>
        <w:rPr>
          <w:noProof/>
          <w:lang w:eastAsia="en-US"/>
        </w:rPr>
        <w:t xml:space="preserve">onnected </w:t>
      </w:r>
      <w:r w:rsidR="00DD7144">
        <w:rPr>
          <w:noProof/>
          <w:lang w:eastAsia="en-US"/>
        </w:rPr>
        <w:t>a</w:t>
      </w:r>
      <w:r>
        <w:rPr>
          <w:noProof/>
          <w:lang w:eastAsia="en-US"/>
        </w:rPr>
        <w:t>pplications</w:t>
      </w:r>
      <w:r w:rsidR="00DD7144">
        <w:rPr>
          <w:noProof/>
          <w:lang w:eastAsia="en-US"/>
        </w:rPr>
        <w:t xml:space="preserve"> exist</w:t>
      </w:r>
      <w:r>
        <w:rPr>
          <w:noProof/>
          <w:lang w:eastAsia="en-US"/>
        </w:rPr>
        <w:t xml:space="preserve">, </w:t>
      </w:r>
      <w:r w:rsidR="00DD7144">
        <w:rPr>
          <w:noProof/>
          <w:lang w:eastAsia="en-US"/>
        </w:rPr>
        <w:t>m</w:t>
      </w:r>
      <w:r>
        <w:rPr>
          <w:noProof/>
          <w:lang w:eastAsia="en-US"/>
        </w:rPr>
        <w:t xml:space="preserve">inimize, </w:t>
      </w:r>
      <w:r w:rsidR="00DD7144">
        <w:rPr>
          <w:noProof/>
          <w:lang w:eastAsia="en-US"/>
        </w:rPr>
        <w:t>c</w:t>
      </w:r>
      <w:r>
        <w:rPr>
          <w:noProof/>
          <w:lang w:eastAsia="en-US"/>
        </w:rPr>
        <w:t>lose buttons</w:t>
      </w:r>
      <w:r w:rsidR="008A3683">
        <w:rPr>
          <w:noProof/>
          <w:lang w:eastAsia="en-US"/>
        </w:rPr>
        <w:t xml:space="preserve"> and Mount Type</w:t>
      </w:r>
      <w:r>
        <w:rPr>
          <w:noProof/>
          <w:lang w:eastAsia="en-US"/>
        </w:rPr>
        <w:t>.</w:t>
      </w:r>
    </w:p>
    <w:p w14:paraId="20768345" w14:textId="6C429C9A" w:rsidR="00902113" w:rsidRDefault="00902113" w:rsidP="005B7587">
      <w:pPr>
        <w:spacing w:line="360" w:lineRule="auto"/>
        <w:ind w:left="360"/>
      </w:pPr>
      <w:bookmarkStart w:id="10" w:name="_Toc62017060"/>
      <w:r w:rsidRPr="003F5AAE">
        <w:rPr>
          <w:rStyle w:val="Heading3Char"/>
        </w:rPr>
        <w:t>Connected Applications</w:t>
      </w:r>
      <w:bookmarkEnd w:id="10"/>
      <w:r w:rsidRPr="005B7587">
        <w:rPr>
          <w:rStyle w:val="Heading5Char"/>
        </w:rPr>
        <w:t xml:space="preserve"> </w:t>
      </w:r>
      <w:r>
        <w:t>– shows how many application are connected To GS Server.</w:t>
      </w:r>
      <w:r w:rsidR="00445F72">
        <w:t xml:space="preserve">  If you try to close GS Server when there are existing connections it will prompt you to confirm before closing.  GS Server will exit on its own if the last calling application closes its connection.  </w:t>
      </w:r>
    </w:p>
    <w:p w14:paraId="319D2EA0" w14:textId="40071496" w:rsidR="00902113" w:rsidRDefault="008A3683" w:rsidP="00C37CCE">
      <w:pPr>
        <w:spacing w:line="360" w:lineRule="auto"/>
        <w:ind w:left="360"/>
        <w:rPr>
          <w:noProof/>
          <w:lang w:eastAsia="en-US"/>
        </w:rPr>
      </w:pPr>
      <w:bookmarkStart w:id="11" w:name="_Toc62017061"/>
      <w:r>
        <w:rPr>
          <w:rStyle w:val="Heading3Char"/>
        </w:rPr>
        <w:t>Mount Type –</w:t>
      </w:r>
      <w:bookmarkEnd w:id="11"/>
      <w:r>
        <w:rPr>
          <w:rStyle w:val="Heading3Char"/>
        </w:rPr>
        <w:t xml:space="preserve"> </w:t>
      </w:r>
      <w:r>
        <w:t>shows either Simulator or SkyWatcher and is adjusted in the settings.</w:t>
      </w:r>
      <w:r w:rsidR="00902113">
        <w:br/>
      </w:r>
    </w:p>
    <w:p w14:paraId="7EA240CF" w14:textId="3FC3A1B4" w:rsidR="00902113" w:rsidRDefault="00902113" w:rsidP="00902113">
      <w:r>
        <w:t xml:space="preserve">List of items in the </w:t>
      </w:r>
      <w:r w:rsidR="00B0775D">
        <w:t>Main</w:t>
      </w:r>
      <w:r>
        <w:t xml:space="preserve"> Controls</w:t>
      </w:r>
    </w:p>
    <w:p w14:paraId="24F4F59D" w14:textId="2FD65749" w:rsidR="00C37CCE" w:rsidRDefault="00C37CCE" w:rsidP="00C37CCE">
      <w:pPr>
        <w:spacing w:line="360" w:lineRule="auto"/>
        <w:ind w:left="446"/>
        <w:rPr>
          <w:rStyle w:val="Heading2Char"/>
        </w:rPr>
      </w:pPr>
      <w:bookmarkStart w:id="12" w:name="_Toc62017062"/>
      <w:r>
        <w:rPr>
          <w:rStyle w:val="Heading2Char"/>
        </w:rPr>
        <w:t>Window Bar</w:t>
      </w:r>
      <w:bookmarkEnd w:id="12"/>
    </w:p>
    <w:p w14:paraId="76ED535F" w14:textId="00978B96" w:rsidR="00C37CCE" w:rsidRDefault="00C37CCE" w:rsidP="00C37CCE">
      <w:pPr>
        <w:spacing w:line="360" w:lineRule="auto"/>
        <w:ind w:left="446"/>
      </w:pPr>
      <w:bookmarkStart w:id="13" w:name="_Toc62017063"/>
      <w:r>
        <w:rPr>
          <w:rStyle w:val="Heading3Char"/>
        </w:rPr>
        <w:lastRenderedPageBreak/>
        <w:t>CheckBox –</w:t>
      </w:r>
      <w:bookmarkEnd w:id="13"/>
      <w:r>
        <w:rPr>
          <w:rStyle w:val="Heading3Char"/>
        </w:rPr>
        <w:t xml:space="preserve"> </w:t>
      </w:r>
      <w:r>
        <w:t>Keeps the window on top of other windows.  This is consistent with other GSS windows.</w:t>
      </w:r>
    </w:p>
    <w:p w14:paraId="14C8D057" w14:textId="17E8AAFE" w:rsidR="00C37CCE" w:rsidRDefault="00C37CCE" w:rsidP="00C37CCE">
      <w:pPr>
        <w:spacing w:line="360" w:lineRule="auto"/>
        <w:ind w:left="446"/>
        <w:rPr>
          <w:rStyle w:val="Heading3Char"/>
        </w:rPr>
      </w:pPr>
      <w:bookmarkStart w:id="14" w:name="_Toc62017064"/>
      <w:r>
        <w:rPr>
          <w:rStyle w:val="Heading3Char"/>
        </w:rPr>
        <w:t>Mount Type –</w:t>
      </w:r>
      <w:bookmarkEnd w:id="14"/>
      <w:r>
        <w:rPr>
          <w:rStyle w:val="Heading3Char"/>
        </w:rPr>
        <w:t xml:space="preserve"> </w:t>
      </w:r>
      <w:r>
        <w:t>shows either Simulator or SkyWatcher and is adjusted in the settings.  The simulator will use your selected highlight color as the background.</w:t>
      </w:r>
    </w:p>
    <w:p w14:paraId="4ABF38DB" w14:textId="72AEC59E" w:rsidR="00C37CCE" w:rsidRDefault="00C37CCE" w:rsidP="00C37CCE">
      <w:pPr>
        <w:spacing w:line="360" w:lineRule="auto"/>
        <w:ind w:left="450"/>
      </w:pPr>
      <w:bookmarkStart w:id="15" w:name="_Toc62017065"/>
      <w:r w:rsidRPr="003F5AAE">
        <w:rPr>
          <w:rStyle w:val="Heading3Char"/>
        </w:rPr>
        <w:t>Connected Applications</w:t>
      </w:r>
      <w:bookmarkEnd w:id="15"/>
      <w:r w:rsidRPr="005B7587">
        <w:rPr>
          <w:rStyle w:val="Heading5Char"/>
        </w:rPr>
        <w:t xml:space="preserve"> </w:t>
      </w:r>
      <w:r>
        <w:t xml:space="preserve">– shows how many application are connected To GS Server.  If you try to close GS Server when there are existing connections it will prompt you to confirm before closing.  GS Server will exit on its own if the last calling application closes its connection.  </w:t>
      </w:r>
    </w:p>
    <w:p w14:paraId="5420433C" w14:textId="35E03397" w:rsidR="00F320D1" w:rsidRDefault="00F320D1" w:rsidP="00F320D1">
      <w:pPr>
        <w:spacing w:line="360" w:lineRule="auto"/>
        <w:ind w:left="446"/>
      </w:pPr>
      <w:bookmarkStart w:id="16" w:name="_Toc62017066"/>
      <w:r>
        <w:rPr>
          <w:rStyle w:val="Heading2Char"/>
        </w:rPr>
        <w:t>Coordinates Bar</w:t>
      </w:r>
      <w:bookmarkEnd w:id="16"/>
    </w:p>
    <w:p w14:paraId="75BFD8D2" w14:textId="3F0D12E1" w:rsidR="00E3713D" w:rsidRDefault="00F609B0" w:rsidP="005B7587">
      <w:pPr>
        <w:spacing w:line="360" w:lineRule="auto"/>
        <w:ind w:left="446"/>
      </w:pPr>
      <w:bookmarkStart w:id="17" w:name="_Toc62017067"/>
      <w:r w:rsidRPr="003F5AAE">
        <w:rPr>
          <w:rStyle w:val="Heading3Char"/>
        </w:rPr>
        <w:t>RA (</w:t>
      </w:r>
      <w:r w:rsidR="00E3713D" w:rsidRPr="003F5AAE">
        <w:rPr>
          <w:rStyle w:val="Heading3Char"/>
        </w:rPr>
        <w:t>Right Ascension</w:t>
      </w:r>
      <w:r w:rsidRPr="003F5AAE">
        <w:rPr>
          <w:rStyle w:val="Heading3Char"/>
        </w:rPr>
        <w:t>)</w:t>
      </w:r>
      <w:bookmarkEnd w:id="17"/>
      <w:r w:rsidR="00E3713D">
        <w:t xml:space="preserve"> –</w:t>
      </w:r>
      <w:r w:rsidR="000276E9">
        <w:t xml:space="preserve"> </w:t>
      </w:r>
      <w:r w:rsidR="000276E9" w:rsidRPr="000276E9">
        <w:t>the distance of a point east of the First Point of Aries, measured along the celestial equator and expressed in hours, minutes, and seconds.</w:t>
      </w:r>
    </w:p>
    <w:p w14:paraId="5E0C8E68" w14:textId="739A138F" w:rsidR="00E3713D" w:rsidRDefault="00F609B0" w:rsidP="005B7587">
      <w:pPr>
        <w:spacing w:line="360" w:lineRule="auto"/>
        <w:ind w:left="446"/>
      </w:pPr>
      <w:bookmarkStart w:id="18" w:name="_Toc62017068"/>
      <w:r w:rsidRPr="003F5AAE">
        <w:rPr>
          <w:rStyle w:val="Heading3Char"/>
        </w:rPr>
        <w:t>Dec (</w:t>
      </w:r>
      <w:r w:rsidR="00E3713D" w:rsidRPr="003F5AAE">
        <w:rPr>
          <w:rStyle w:val="Heading3Char"/>
        </w:rPr>
        <w:t>Declination</w:t>
      </w:r>
      <w:r w:rsidRPr="003F5AAE">
        <w:rPr>
          <w:rStyle w:val="Heading3Char"/>
        </w:rPr>
        <w:t>)</w:t>
      </w:r>
      <w:bookmarkEnd w:id="18"/>
      <w:r w:rsidR="00E3713D">
        <w:t xml:space="preserve"> –</w:t>
      </w:r>
      <w:r w:rsidR="000276E9">
        <w:t xml:space="preserve"> </w:t>
      </w:r>
      <w:r w:rsidR="000276E9" w:rsidRPr="000276E9">
        <w:t>the angular distance of a point north or south of the celestial equator.</w:t>
      </w:r>
    </w:p>
    <w:p w14:paraId="7053CBBE" w14:textId="78ED3C46" w:rsidR="00E3713D" w:rsidRDefault="000276E9" w:rsidP="005B7587">
      <w:pPr>
        <w:spacing w:line="360" w:lineRule="auto"/>
        <w:ind w:left="446"/>
      </w:pPr>
      <w:bookmarkStart w:id="19" w:name="_Toc62017069"/>
      <w:r w:rsidRPr="003F5AAE">
        <w:rPr>
          <w:rStyle w:val="Heading3Char"/>
        </w:rPr>
        <w:t>Azimuth</w:t>
      </w:r>
      <w:bookmarkEnd w:id="19"/>
      <w:r w:rsidR="00E3713D">
        <w:t xml:space="preserve"> –</w:t>
      </w:r>
      <w:r>
        <w:t xml:space="preserve"> </w:t>
      </w:r>
      <w:r w:rsidRPr="000276E9">
        <w:t>the direction of a celestial object from the observer, expressed as the angular distance from the north or south point of the horizon to the point at which a vertical circle passing through the object intersects the horizon.</w:t>
      </w:r>
    </w:p>
    <w:p w14:paraId="38C21B56" w14:textId="402E35DA" w:rsidR="00E3713D" w:rsidRDefault="00E3713D" w:rsidP="005B7587">
      <w:pPr>
        <w:spacing w:line="360" w:lineRule="auto"/>
        <w:ind w:left="446"/>
      </w:pPr>
      <w:bookmarkStart w:id="20" w:name="_Toc62017070"/>
      <w:r w:rsidRPr="003F5AAE">
        <w:rPr>
          <w:rStyle w:val="Heading3Char"/>
        </w:rPr>
        <w:t>Altitude</w:t>
      </w:r>
      <w:bookmarkEnd w:id="20"/>
      <w:r>
        <w:t xml:space="preserve"> –</w:t>
      </w:r>
      <w:r w:rsidR="007F1422">
        <w:t xml:space="preserve"> the </w:t>
      </w:r>
      <w:r w:rsidR="007F1422" w:rsidRPr="007F1422">
        <w:t>distance measurement, usually in the vertical or "up" direction, between a reference datum and a point or object.</w:t>
      </w:r>
    </w:p>
    <w:p w14:paraId="2FFDDB3F" w14:textId="0941BE3B" w:rsidR="009D3582" w:rsidRDefault="009D3582" w:rsidP="005B7587">
      <w:pPr>
        <w:spacing w:line="360" w:lineRule="auto"/>
        <w:ind w:left="446"/>
      </w:pPr>
      <w:bookmarkStart w:id="21" w:name="_Toc62017071"/>
      <w:r>
        <w:rPr>
          <w:rStyle w:val="Heading3Char"/>
        </w:rPr>
        <w:t>Local Hour Angle (LHA)</w:t>
      </w:r>
      <w:bookmarkEnd w:id="21"/>
      <w:r>
        <w:t xml:space="preserve"> – </w:t>
      </w:r>
      <w:r w:rsidRPr="009D3582">
        <w:t xml:space="preserve">it is the angle between the meridian of the observer and the meridian of the </w:t>
      </w:r>
      <w:r>
        <w:t>object you are pointing at.  This can be used to tell how far the object is before or after the meridian.</w:t>
      </w:r>
    </w:p>
    <w:p w14:paraId="67BA653D" w14:textId="7CA7A0DC" w:rsidR="004B03EC" w:rsidRDefault="004B03EC" w:rsidP="004B03EC">
      <w:pPr>
        <w:spacing w:line="360" w:lineRule="auto"/>
        <w:ind w:left="446"/>
      </w:pPr>
      <w:bookmarkStart w:id="22" w:name="_Toc62017072"/>
      <w:r>
        <w:rPr>
          <w:rStyle w:val="Heading2Char"/>
        </w:rPr>
        <w:t xml:space="preserve">GoTo </w:t>
      </w:r>
      <w:r w:rsidR="00210C26">
        <w:rPr>
          <w:rStyle w:val="Heading2Char"/>
        </w:rPr>
        <w:t>Section</w:t>
      </w:r>
      <w:bookmarkEnd w:id="22"/>
    </w:p>
    <w:p w14:paraId="74594621" w14:textId="7089A8EF" w:rsidR="004B03EC" w:rsidRDefault="004B03EC" w:rsidP="004B03EC">
      <w:pPr>
        <w:spacing w:line="360" w:lineRule="auto"/>
        <w:ind w:left="446"/>
      </w:pPr>
      <w:bookmarkStart w:id="23" w:name="_Toc62017073"/>
      <w:r>
        <w:rPr>
          <w:rStyle w:val="Heading3Char"/>
        </w:rPr>
        <w:t>Copy Button</w:t>
      </w:r>
      <w:bookmarkEnd w:id="23"/>
      <w:r>
        <w:t xml:space="preserve"> – Copies the current mount coordinates into the dropdown boxes.</w:t>
      </w:r>
    </w:p>
    <w:p w14:paraId="74D99BBF" w14:textId="64C91BCA" w:rsidR="00210C26" w:rsidRDefault="00210C26" w:rsidP="00210C26">
      <w:pPr>
        <w:spacing w:line="360" w:lineRule="auto"/>
        <w:ind w:left="446"/>
      </w:pPr>
      <w:bookmarkStart w:id="24" w:name="_Toc62017074"/>
      <w:r>
        <w:rPr>
          <w:rStyle w:val="Heading3Char"/>
        </w:rPr>
        <w:t>GoTo Button</w:t>
      </w:r>
      <w:bookmarkEnd w:id="24"/>
      <w:r>
        <w:t xml:space="preserve"> – Tells the mount to move to the position defined in the dropdown boxes.</w:t>
      </w:r>
    </w:p>
    <w:p w14:paraId="39C80153" w14:textId="60EA584E" w:rsidR="008A3683" w:rsidRDefault="008A3683" w:rsidP="008A3683">
      <w:pPr>
        <w:spacing w:line="360" w:lineRule="auto"/>
        <w:ind w:left="446"/>
      </w:pPr>
      <w:bookmarkStart w:id="25" w:name="_Toc62017075"/>
      <w:r>
        <w:rPr>
          <w:rStyle w:val="Heading3Char"/>
        </w:rPr>
        <w:lastRenderedPageBreak/>
        <w:t>Sync Button</w:t>
      </w:r>
      <w:bookmarkEnd w:id="25"/>
      <w:r>
        <w:t xml:space="preserve"> – Takes the position entered and reset the mount to that location.  Any syncs large</w:t>
      </w:r>
      <w:r w:rsidR="00840533">
        <w:t>r</w:t>
      </w:r>
      <w:r>
        <w:t xml:space="preserve"> than 45 degrees in either direction from the current position will not be accepted.</w:t>
      </w:r>
    </w:p>
    <w:p w14:paraId="4C27B579" w14:textId="2187481F" w:rsidR="000E24CC" w:rsidRDefault="000E24CC" w:rsidP="008A3683">
      <w:pPr>
        <w:spacing w:line="360" w:lineRule="auto"/>
        <w:ind w:left="446"/>
      </w:pPr>
      <w:bookmarkStart w:id="26" w:name="_Toc62017076"/>
      <w:r>
        <w:rPr>
          <w:rStyle w:val="Heading3Char"/>
        </w:rPr>
        <w:t>Import Button</w:t>
      </w:r>
      <w:bookmarkEnd w:id="26"/>
      <w:r>
        <w:t xml:space="preserve"> – Select a .fit file to open and copies the RA and Dec from the .fit file into the dropdown boxes.  This could be used as a manual plate solve where a plate solver validated the pointing location then you can load those coordinates from the image file. </w:t>
      </w:r>
    </w:p>
    <w:p w14:paraId="74C21D88" w14:textId="1363F469" w:rsidR="00F320D1" w:rsidRDefault="00F320D1" w:rsidP="00F320D1">
      <w:pPr>
        <w:spacing w:line="360" w:lineRule="auto"/>
        <w:ind w:left="446"/>
      </w:pPr>
      <w:bookmarkStart w:id="27" w:name="_Toc62017077"/>
      <w:r>
        <w:rPr>
          <w:rStyle w:val="Heading2Char"/>
        </w:rPr>
        <w:t xml:space="preserve">PPEC </w:t>
      </w:r>
      <w:r w:rsidR="00C37CCE">
        <w:rPr>
          <w:rStyle w:val="Heading2Char"/>
        </w:rPr>
        <w:t>Control</w:t>
      </w:r>
      <w:bookmarkEnd w:id="27"/>
    </w:p>
    <w:p w14:paraId="766B29D4" w14:textId="646F1FC3" w:rsidR="008A3683" w:rsidRDefault="008A3683" w:rsidP="005B7587">
      <w:pPr>
        <w:spacing w:line="360" w:lineRule="auto"/>
        <w:ind w:left="446"/>
        <w:rPr>
          <w:rStyle w:val="Heading3Char"/>
        </w:rPr>
      </w:pPr>
      <w:r>
        <w:t>This control is enabled or disabled depending on the capabilities of each individual mount. Clicking the Mount info button in the status bar will show if PPEC is supported for the mount.</w:t>
      </w:r>
    </w:p>
    <w:p w14:paraId="5075375C" w14:textId="7AB46A9E" w:rsidR="00E51C14" w:rsidRDefault="00E51C14" w:rsidP="005B7587">
      <w:pPr>
        <w:spacing w:line="360" w:lineRule="auto"/>
        <w:ind w:left="446"/>
      </w:pPr>
      <w:bookmarkStart w:id="28" w:name="_Toc62017078"/>
      <w:r w:rsidRPr="003F5AAE">
        <w:rPr>
          <w:rStyle w:val="Heading3Char"/>
        </w:rPr>
        <w:t>PPEC</w:t>
      </w:r>
      <w:bookmarkEnd w:id="28"/>
      <w:r w:rsidRPr="005B7587">
        <w:rPr>
          <w:rStyle w:val="Heading5Char"/>
        </w:rPr>
        <w:t xml:space="preserve"> (</w:t>
      </w:r>
      <w:r w:rsidR="00F26FB3" w:rsidRPr="00F26FB3">
        <w:rPr>
          <w:rStyle w:val="Heading5Char"/>
        </w:rPr>
        <w:t xml:space="preserve">Permanent </w:t>
      </w:r>
      <w:r w:rsidRPr="005B7587">
        <w:rPr>
          <w:rStyle w:val="Heading5Char"/>
        </w:rPr>
        <w:t>Periodical Error Correction)</w:t>
      </w:r>
      <w:r>
        <w:t xml:space="preserve"> - Checkbox to turn on or off PPEC.  The grayed out timer will turn yellow when training is in progress.</w:t>
      </w:r>
      <w:r w:rsidR="00210C26">
        <w:t xml:space="preserve">  For more information see the PPEC section of this document. </w:t>
      </w:r>
    </w:p>
    <w:p w14:paraId="31764C45" w14:textId="3C5FA227" w:rsidR="00E51C14" w:rsidRDefault="00E51C14" w:rsidP="005B7587">
      <w:pPr>
        <w:spacing w:line="360" w:lineRule="auto"/>
        <w:ind w:left="446"/>
      </w:pPr>
      <w:bookmarkStart w:id="29" w:name="_Toc62017079"/>
      <w:r w:rsidRPr="003F5AAE">
        <w:rPr>
          <w:rStyle w:val="Heading3Char"/>
        </w:rPr>
        <w:t>PPEC Train</w:t>
      </w:r>
      <w:bookmarkEnd w:id="29"/>
      <w:r>
        <w:t xml:space="preserve"> – Checkbox to start the training process for PPEC</w:t>
      </w:r>
    </w:p>
    <w:p w14:paraId="11FAFC1F" w14:textId="18842528" w:rsidR="00F320D1" w:rsidRDefault="00F320D1" w:rsidP="00F320D1">
      <w:pPr>
        <w:spacing w:line="360" w:lineRule="auto"/>
        <w:ind w:left="446"/>
        <w:rPr>
          <w:rStyle w:val="Heading2Char"/>
        </w:rPr>
      </w:pPr>
      <w:bookmarkStart w:id="30" w:name="_Toc62017080"/>
      <w:r>
        <w:rPr>
          <w:rStyle w:val="Heading2Char"/>
        </w:rPr>
        <w:t xml:space="preserve">Buttons </w:t>
      </w:r>
      <w:r w:rsidR="00C37CCE">
        <w:rPr>
          <w:rStyle w:val="Heading2Char"/>
        </w:rPr>
        <w:t>Controls</w:t>
      </w:r>
      <w:bookmarkEnd w:id="30"/>
    </w:p>
    <w:p w14:paraId="209228DB" w14:textId="0C999A5D" w:rsidR="00C37CCE" w:rsidRDefault="00C37CCE" w:rsidP="00F320D1">
      <w:pPr>
        <w:spacing w:line="360" w:lineRule="auto"/>
        <w:ind w:left="446"/>
      </w:pPr>
      <w:r>
        <w:rPr>
          <w:noProof/>
          <w:lang w:eastAsia="en-US"/>
        </w:rPr>
        <w:drawing>
          <wp:inline distT="0" distB="0" distL="0" distR="0" wp14:anchorId="18A3AB23" wp14:editId="59E92F76">
            <wp:extent cx="428625" cy="323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 cy="323850"/>
                    </a:xfrm>
                    <a:prstGeom prst="rect">
                      <a:avLst/>
                    </a:prstGeom>
                  </pic:spPr>
                </pic:pic>
              </a:graphicData>
            </a:graphic>
          </wp:inline>
        </w:drawing>
      </w:r>
      <w:r>
        <w:t xml:space="preserve"> - Opens a separate window</w:t>
      </w:r>
    </w:p>
    <w:p w14:paraId="3E80D7CD" w14:textId="2A34BC30" w:rsidR="0067545E" w:rsidRDefault="0067545E" w:rsidP="0067545E">
      <w:pPr>
        <w:spacing w:line="360" w:lineRule="auto"/>
        <w:ind w:left="446"/>
      </w:pPr>
      <w:bookmarkStart w:id="31" w:name="_Toc62017081"/>
      <w:r>
        <w:rPr>
          <w:rStyle w:val="Heading3Char"/>
        </w:rPr>
        <w:t>Park Positions</w:t>
      </w:r>
      <w:bookmarkEnd w:id="31"/>
      <w:r>
        <w:rPr>
          <w:rStyle w:val="Heading3Char"/>
        </w:rPr>
        <w:t xml:space="preserve"> </w:t>
      </w:r>
      <w:r>
        <w:t xml:space="preserve">– List of available positions for parking.  The default is two listings ‘Default’ and ‘Home’.  Home is same position as the Home button.  Default is a copy of the park position from previous versions of GS.   If you never set the previous version park position then Default will be set to the home position.  </w:t>
      </w:r>
      <w:r w:rsidR="00BB31CE">
        <w:t xml:space="preserve">Any applications requesting GS to park the mount uses the selected position at the time of the request. </w:t>
      </w:r>
      <w:r w:rsidR="00BB31CE" w:rsidRPr="00BB31CE">
        <w:t xml:space="preserve"> </w:t>
      </w:r>
      <w:r w:rsidR="00BB31CE">
        <w:t xml:space="preserve">Adding and removing positions is done in the settings area of the </w:t>
      </w:r>
      <w:r w:rsidR="00E052E4">
        <w:t>Main</w:t>
      </w:r>
      <w:r w:rsidR="00BB31CE">
        <w:t xml:space="preserve"> tab.</w:t>
      </w:r>
    </w:p>
    <w:p w14:paraId="64967173" w14:textId="27F0183E" w:rsidR="00E3713D" w:rsidRDefault="00E3713D" w:rsidP="005B7587">
      <w:pPr>
        <w:spacing w:line="360" w:lineRule="auto"/>
        <w:ind w:left="446"/>
      </w:pPr>
      <w:bookmarkStart w:id="32" w:name="_Toc62017082"/>
      <w:r w:rsidRPr="003F5AAE">
        <w:rPr>
          <w:rStyle w:val="Heading3Char"/>
        </w:rPr>
        <w:lastRenderedPageBreak/>
        <w:t xml:space="preserve">Park </w:t>
      </w:r>
      <w:r w:rsidR="00E51C14" w:rsidRPr="003F5AAE">
        <w:rPr>
          <w:rStyle w:val="Heading3Char"/>
        </w:rPr>
        <w:t>Button</w:t>
      </w:r>
      <w:bookmarkEnd w:id="32"/>
      <w:r w:rsidR="00E51C14">
        <w:t xml:space="preserve"> </w:t>
      </w:r>
      <w:r>
        <w:t>–</w:t>
      </w:r>
      <w:r w:rsidR="009175E2">
        <w:t xml:space="preserve"> move the mount to the defined park position defined within the setup settings.</w:t>
      </w:r>
      <w:r w:rsidR="0067545E">
        <w:t xml:space="preserve">  If mount is current slewing the button will stop the mount.</w:t>
      </w:r>
      <w:r w:rsidR="00BB31CE">
        <w:t xml:space="preserve">  Click again and the mount will park to the position in the dropdown.</w:t>
      </w:r>
    </w:p>
    <w:p w14:paraId="50639783" w14:textId="7ECC0077" w:rsidR="008B6093" w:rsidRDefault="008B6093" w:rsidP="008B6093">
      <w:pPr>
        <w:spacing w:line="360" w:lineRule="auto"/>
        <w:ind w:left="446"/>
      </w:pPr>
      <w:bookmarkStart w:id="33" w:name="_Toc62017083"/>
      <w:r w:rsidRPr="003F5AAE">
        <w:rPr>
          <w:rStyle w:val="Heading3Char"/>
        </w:rPr>
        <w:t>Home Button</w:t>
      </w:r>
      <w:bookmarkEnd w:id="33"/>
      <w:r>
        <w:t>– moves the mount to the initial home position</w:t>
      </w:r>
      <w:r w:rsidR="008A3282">
        <w:t xml:space="preserve"> which is typically counter weight down and the dec axis pointing to the pole</w:t>
      </w:r>
      <w:r w:rsidR="00654655">
        <w:t>. If mount is current slewing the button will stop the mount.</w:t>
      </w:r>
      <w:r w:rsidR="00BB31CE">
        <w:t xml:space="preserve"> Click again and the mount will move home.</w:t>
      </w:r>
    </w:p>
    <w:p w14:paraId="71EE9E03" w14:textId="66E1BD69" w:rsidR="008B6093" w:rsidRDefault="008B6093" w:rsidP="008B6093">
      <w:pPr>
        <w:spacing w:line="360" w:lineRule="auto"/>
        <w:ind w:left="446"/>
      </w:pPr>
      <w:bookmarkStart w:id="34" w:name="_Toc62017084"/>
      <w:r>
        <w:rPr>
          <w:rStyle w:val="Heading3Char"/>
        </w:rPr>
        <w:t>Stop</w:t>
      </w:r>
      <w:r w:rsidRPr="003F5AAE">
        <w:rPr>
          <w:rStyle w:val="Heading3Char"/>
        </w:rPr>
        <w:t xml:space="preserve"> Button</w:t>
      </w:r>
      <w:bookmarkEnd w:id="34"/>
      <w:r>
        <w:t>– Stops mount movement</w:t>
      </w:r>
    </w:p>
    <w:p w14:paraId="7594BFDF" w14:textId="25428FA3" w:rsidR="00E3713D" w:rsidRDefault="00E3713D" w:rsidP="005B7587">
      <w:pPr>
        <w:spacing w:line="360" w:lineRule="auto"/>
        <w:ind w:left="446"/>
      </w:pPr>
      <w:bookmarkStart w:id="35" w:name="_Toc62017085"/>
      <w:r w:rsidRPr="003F5AAE">
        <w:rPr>
          <w:rStyle w:val="Heading3Char"/>
        </w:rPr>
        <w:t>Tracking</w:t>
      </w:r>
      <w:bookmarkEnd w:id="35"/>
      <w:r w:rsidR="008B6093">
        <w:t xml:space="preserve"> </w:t>
      </w:r>
      <w:r w:rsidR="008B6093" w:rsidRPr="003F5AAE">
        <w:rPr>
          <w:rStyle w:val="Heading3Char"/>
        </w:rPr>
        <w:t>Button</w:t>
      </w:r>
      <w:r w:rsidR="008B6093">
        <w:t xml:space="preserve"> </w:t>
      </w:r>
      <w:r>
        <w:t>–</w:t>
      </w:r>
      <w:r w:rsidR="00246531">
        <w:t xml:space="preserve"> turn on or off the selected tracking rate to use.  Will be automatically applied after a slew or goto.</w:t>
      </w:r>
    </w:p>
    <w:p w14:paraId="4B4C1624" w14:textId="733ADFC5" w:rsidR="008B6093" w:rsidRDefault="008B6093" w:rsidP="008B6093">
      <w:pPr>
        <w:spacing w:line="360" w:lineRule="auto"/>
        <w:ind w:left="446"/>
      </w:pPr>
      <w:bookmarkStart w:id="36" w:name="_Toc62017086"/>
      <w:r>
        <w:rPr>
          <w:rStyle w:val="Heading3Char"/>
        </w:rPr>
        <w:t>Set Home</w:t>
      </w:r>
      <w:bookmarkEnd w:id="36"/>
      <w:r>
        <w:t xml:space="preserve">– Resets the </w:t>
      </w:r>
      <w:r w:rsidR="00BB31CE">
        <w:t xml:space="preserve">mount </w:t>
      </w:r>
      <w:r>
        <w:t xml:space="preserve">axes positions to the home position, </w:t>
      </w:r>
      <w:r w:rsidR="00BB31CE">
        <w:t>Dec is</w:t>
      </w:r>
      <w:r>
        <w:t xml:space="preserve"> pointing to the pole and </w:t>
      </w:r>
      <w:r w:rsidR="00BB31CE">
        <w:t>R</w:t>
      </w:r>
      <w:r>
        <w:t xml:space="preserve">a with </w:t>
      </w:r>
      <w:r w:rsidR="008A3282">
        <w:t xml:space="preserve">the </w:t>
      </w:r>
      <w:r>
        <w:t>counter weights down.</w:t>
      </w:r>
    </w:p>
    <w:p w14:paraId="77FA268F" w14:textId="5F24B533" w:rsidR="00A42E17" w:rsidRDefault="00A42E17" w:rsidP="00A42E17">
      <w:pPr>
        <w:spacing w:line="360" w:lineRule="auto"/>
        <w:ind w:left="446"/>
      </w:pPr>
      <w:bookmarkStart w:id="37" w:name="_Toc62017087"/>
      <w:r w:rsidRPr="003F5AAE">
        <w:rPr>
          <w:rStyle w:val="Heading3Char"/>
        </w:rPr>
        <w:t>Flip SOP Button</w:t>
      </w:r>
      <w:bookmarkEnd w:id="37"/>
      <w:r w:rsidR="00F674F5">
        <w:rPr>
          <w:rStyle w:val="Heading3Char"/>
        </w:rPr>
        <w:t xml:space="preserve"> </w:t>
      </w:r>
      <w:r>
        <w:t>– moves the mount to the opposite side of the pier.  Works in both directions.</w:t>
      </w:r>
    </w:p>
    <w:p w14:paraId="0C203FE2" w14:textId="4446C0BE" w:rsidR="00F674F5" w:rsidRDefault="00F674F5" w:rsidP="009A709A">
      <w:pPr>
        <w:spacing w:line="360" w:lineRule="auto"/>
        <w:ind w:left="446"/>
        <w:rPr>
          <w:color w:val="FF0000"/>
        </w:rPr>
      </w:pPr>
      <w:bookmarkStart w:id="38" w:name="_Toc62017088"/>
      <w:r>
        <w:rPr>
          <w:rStyle w:val="Heading3Char"/>
        </w:rPr>
        <w:t>AutoHome</w:t>
      </w:r>
      <w:r w:rsidRPr="003F5AAE">
        <w:rPr>
          <w:rStyle w:val="Heading3Char"/>
        </w:rPr>
        <w:t xml:space="preserve"> Button</w:t>
      </w:r>
      <w:bookmarkEnd w:id="38"/>
      <w:r>
        <w:rPr>
          <w:rStyle w:val="Heading3Char"/>
        </w:rPr>
        <w:t xml:space="preserve"> </w:t>
      </w:r>
      <w:r>
        <w:t xml:space="preserve">– If your mount is equipped with auto home sensors then this button will assist in recovering the mount starting up in a position that is not recognized as a park or home position.  </w:t>
      </w:r>
      <w:r w:rsidR="00E52B07">
        <w:t xml:space="preserve">This would be helpful if the mount loses power and is then powered on and the axis positions are unknown.  </w:t>
      </w:r>
      <w:r>
        <w:t xml:space="preserve">Autohome will </w:t>
      </w:r>
      <w:r w:rsidR="009F71D9">
        <w:t>attempt to find each axis home sensor.  It does this by moving each axis 5 degrees at a time towards the sensor for a maximum of 100 degrees.  If it did not find the home sensor it will tell you at the end of the process.  Once finished you will have the option to run it again for another 100 degrees search.</w:t>
      </w:r>
      <w:r w:rsidR="009A709A">
        <w:t xml:space="preserve">  If you’re using a side saddle you can enter an offset that will move the mount +90 or –90 degrees after home is found auto home is complete</w:t>
      </w:r>
      <w:r w:rsidR="009A709A" w:rsidRPr="009A709A">
        <w:rPr>
          <w:color w:val="FF0000"/>
        </w:rPr>
        <w:t xml:space="preserve">.  WARNING - If you slew greater than +180deg from home and loose power, when </w:t>
      </w:r>
      <w:r w:rsidR="009A709A">
        <w:rPr>
          <w:color w:val="FF0000"/>
        </w:rPr>
        <w:t>doing</w:t>
      </w:r>
      <w:r w:rsidR="009A709A" w:rsidRPr="009A709A">
        <w:rPr>
          <w:color w:val="FF0000"/>
        </w:rPr>
        <w:t xml:space="preserve"> the auto home, instead of slewing in a negative direction to get back it will slew in a Positive direction and possibly twist or bind existing cables.</w:t>
      </w:r>
      <w:r w:rsidR="009A709A">
        <w:rPr>
          <w:color w:val="FF0000"/>
        </w:rPr>
        <w:t xml:space="preserve">  It’s recommended to monitor the mount at all times while doing an autohome.</w:t>
      </w:r>
    </w:p>
    <w:p w14:paraId="33C30A84" w14:textId="5D193807" w:rsidR="00746515" w:rsidRPr="009A709A" w:rsidRDefault="00746515" w:rsidP="009A709A">
      <w:pPr>
        <w:spacing w:line="360" w:lineRule="auto"/>
        <w:ind w:left="446"/>
        <w:rPr>
          <w:color w:val="FF0000"/>
        </w:rPr>
      </w:pPr>
      <w:bookmarkStart w:id="39" w:name="_Toc62017089"/>
      <w:r>
        <w:rPr>
          <w:rStyle w:val="Heading3Char"/>
        </w:rPr>
        <w:lastRenderedPageBreak/>
        <w:t>Scheduler</w:t>
      </w:r>
      <w:r w:rsidRPr="003F5AAE">
        <w:rPr>
          <w:rStyle w:val="Heading3Char"/>
        </w:rPr>
        <w:t xml:space="preserve"> Button</w:t>
      </w:r>
      <w:bookmarkEnd w:id="39"/>
      <w:r>
        <w:rPr>
          <w:rStyle w:val="Heading3Char"/>
        </w:rPr>
        <w:t xml:space="preserve"> </w:t>
      </w:r>
      <w:r>
        <w:t xml:space="preserve">– Allows a park to be scheduled at a future date and time.  </w:t>
      </w:r>
      <w:r w:rsidR="001B4131">
        <w:t>When checked i</w:t>
      </w:r>
      <w:r>
        <w:t>t uses the currently selected Park Position</w:t>
      </w:r>
      <w:r w:rsidR="001B4131">
        <w:t xml:space="preserve"> and the button will display “On” until the event is completed</w:t>
      </w:r>
      <w:r>
        <w:t>.  It’s the user responsibility to ensure no other software is interfering or working the mount at the time the event is scheduled to run.</w:t>
      </w:r>
      <w:r w:rsidR="001B4131">
        <w:t xml:space="preserve"> </w:t>
      </w:r>
      <w:r>
        <w:t xml:space="preserve"> This option is reset when GS server restarts.</w:t>
      </w:r>
    </w:p>
    <w:p w14:paraId="1874223D" w14:textId="7D077EE1" w:rsidR="009A709A" w:rsidRDefault="009A709A" w:rsidP="009A709A">
      <w:pPr>
        <w:spacing w:line="360" w:lineRule="auto"/>
      </w:pPr>
    </w:p>
    <w:p w14:paraId="3370DECD" w14:textId="77777777" w:rsidR="00F674F5" w:rsidRDefault="00F674F5" w:rsidP="00A42E17">
      <w:pPr>
        <w:spacing w:line="360" w:lineRule="auto"/>
        <w:ind w:left="446"/>
      </w:pPr>
    </w:p>
    <w:p w14:paraId="2B875516" w14:textId="77777777" w:rsidR="001B4131" w:rsidRDefault="001B4131" w:rsidP="00A42E17">
      <w:pPr>
        <w:spacing w:line="360" w:lineRule="auto"/>
        <w:ind w:left="446"/>
      </w:pPr>
    </w:p>
    <w:p w14:paraId="01D80017" w14:textId="77777777" w:rsidR="001B4131" w:rsidRDefault="001B4131" w:rsidP="00A42E17">
      <w:pPr>
        <w:spacing w:line="360" w:lineRule="auto"/>
        <w:ind w:left="446"/>
      </w:pPr>
    </w:p>
    <w:p w14:paraId="198B2B76" w14:textId="71887A3B" w:rsidR="008B6093" w:rsidRDefault="008B6093" w:rsidP="008B6093">
      <w:pPr>
        <w:spacing w:line="360" w:lineRule="auto"/>
        <w:ind w:left="446"/>
        <w:rPr>
          <w:rStyle w:val="Heading2Char"/>
        </w:rPr>
      </w:pPr>
      <w:bookmarkStart w:id="40" w:name="_Toc62017090"/>
      <w:r w:rsidRPr="00BB31CE">
        <w:rPr>
          <w:rStyle w:val="Heading2Char"/>
        </w:rPr>
        <w:t>Hand Controller</w:t>
      </w:r>
      <w:bookmarkEnd w:id="40"/>
    </w:p>
    <w:p w14:paraId="17106C5B" w14:textId="02A369C8" w:rsidR="008940F5" w:rsidRDefault="008940F5" w:rsidP="008B6093">
      <w:pPr>
        <w:spacing w:line="360" w:lineRule="auto"/>
        <w:ind w:left="446"/>
      </w:pPr>
      <w:r>
        <w:rPr>
          <w:noProof/>
          <w:lang w:eastAsia="en-US"/>
        </w:rPr>
        <w:drawing>
          <wp:inline distT="0" distB="0" distL="0" distR="0" wp14:anchorId="521DD853" wp14:editId="5E00CA9C">
            <wp:extent cx="3248025" cy="1866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025" cy="1866900"/>
                    </a:xfrm>
                    <a:prstGeom prst="rect">
                      <a:avLst/>
                    </a:prstGeom>
                  </pic:spPr>
                </pic:pic>
              </a:graphicData>
            </a:graphic>
          </wp:inline>
        </w:drawing>
      </w:r>
    </w:p>
    <w:p w14:paraId="5BDDA9E5" w14:textId="77777777" w:rsidR="00C37CCE" w:rsidRDefault="00C37CCE" w:rsidP="008B6093">
      <w:pPr>
        <w:spacing w:line="360" w:lineRule="auto"/>
        <w:ind w:left="446"/>
      </w:pPr>
    </w:p>
    <w:p w14:paraId="0B0F1BA5" w14:textId="196208E3" w:rsidR="008B6093" w:rsidRDefault="008B6093" w:rsidP="008B6093">
      <w:pPr>
        <w:spacing w:line="360" w:lineRule="auto"/>
        <w:ind w:left="446"/>
      </w:pPr>
      <w:bookmarkStart w:id="41" w:name="_Toc62017091"/>
      <w:r w:rsidRPr="003F5AAE">
        <w:rPr>
          <w:rStyle w:val="Heading3Char"/>
        </w:rPr>
        <w:t>Speed</w:t>
      </w:r>
      <w:bookmarkEnd w:id="41"/>
      <w:r>
        <w:t xml:space="preserve"> – 8 settings to control the speed of the hand controller buttons.</w:t>
      </w:r>
      <w:r w:rsidR="00952D5D">
        <w:t xml:space="preserve"> All speeds are relative to the Max Slew Rate</w:t>
      </w:r>
      <w:r w:rsidR="008A3282">
        <w:t xml:space="preserve"> in</w:t>
      </w:r>
      <w:r w:rsidR="00952D5D">
        <w:t xml:space="preserve"> setting</w:t>
      </w:r>
      <w:r w:rsidR="008A3282">
        <w:t>s</w:t>
      </w:r>
      <w:r w:rsidR="00952D5D">
        <w:t>.</w:t>
      </w:r>
      <w:r>
        <w:t xml:space="preserve"> </w:t>
      </w:r>
    </w:p>
    <w:p w14:paraId="422136E3" w14:textId="1ED32774" w:rsidR="00E35F41" w:rsidRDefault="00E35F41" w:rsidP="00E35F41">
      <w:pPr>
        <w:spacing w:line="360" w:lineRule="auto"/>
        <w:ind w:left="446"/>
      </w:pPr>
      <w:bookmarkStart w:id="42" w:name="_Toc62017092"/>
      <w:r w:rsidRPr="003F5AAE">
        <w:rPr>
          <w:rStyle w:val="Heading3Char"/>
        </w:rPr>
        <w:t>Mode</w:t>
      </w:r>
      <w:bookmarkEnd w:id="42"/>
      <w:r>
        <w:rPr>
          <w:rStyle w:val="Heading5Char"/>
        </w:rPr>
        <w:t xml:space="preserve"> </w:t>
      </w:r>
      <w:r>
        <w:t>– The direction of the hand controls are base on which mode is selected</w:t>
      </w:r>
      <w:r w:rsidR="00EC50EA">
        <w:t>; Axes, Guiding, and Compass</w:t>
      </w:r>
      <w:r>
        <w:t>.</w:t>
      </w:r>
    </w:p>
    <w:p w14:paraId="50481B71" w14:textId="75587696" w:rsidR="00E35F41" w:rsidRDefault="00E35F41" w:rsidP="00E35F41">
      <w:pPr>
        <w:spacing w:line="360" w:lineRule="auto"/>
        <w:ind w:left="720"/>
      </w:pPr>
      <w:bookmarkStart w:id="43" w:name="_Toc62017093"/>
      <w:r w:rsidRPr="003F5AAE">
        <w:rPr>
          <w:rStyle w:val="Heading3Char"/>
        </w:rPr>
        <w:lastRenderedPageBreak/>
        <w:t>Guiding</w:t>
      </w:r>
      <w:bookmarkEnd w:id="43"/>
      <w:r>
        <w:t xml:space="preserve"> - Follow guiding directions in the same way </w:t>
      </w:r>
      <w:r w:rsidR="00EC50EA">
        <w:t xml:space="preserve">guiding </w:t>
      </w:r>
      <w:r>
        <w:t>programs calibrate NESW with pulses</w:t>
      </w:r>
      <w:r w:rsidR="00EC50EA">
        <w:t xml:space="preserve"> for guiding</w:t>
      </w:r>
      <w:r>
        <w:t>.  The following</w:t>
      </w:r>
      <w:r w:rsidR="00EC50EA">
        <w:t xml:space="preserve"> is defined by the ASCOM standard and</w:t>
      </w:r>
      <w:r>
        <w:t xml:space="preserve"> would always apply</w:t>
      </w:r>
      <w:r w:rsidR="00EC50EA">
        <w:t>.</w:t>
      </w:r>
      <w:r>
        <w:t xml:space="preserve"> </w:t>
      </w:r>
      <w:r w:rsidR="00EC50EA">
        <w:t xml:space="preserve"> </w:t>
      </w:r>
      <w:r w:rsidR="00840533">
        <w:t>The u</w:t>
      </w:r>
      <w:r>
        <w:t>ser could not flip directions.</w:t>
      </w:r>
    </w:p>
    <w:p w14:paraId="08793724" w14:textId="081EB211" w:rsidR="00E35F41" w:rsidRDefault="00E35F41" w:rsidP="00E35F41">
      <w:pPr>
        <w:spacing w:line="360" w:lineRule="auto"/>
        <w:ind w:left="1440"/>
      </w:pPr>
      <w:r>
        <w:t>North (+ declination/altitude)</w:t>
      </w:r>
      <w:r>
        <w:br/>
        <w:t>South (- declination/altitude)</w:t>
      </w:r>
      <w:r>
        <w:br/>
        <w:t>East (+ right ascension/azimuth)</w:t>
      </w:r>
      <w:r>
        <w:br/>
        <w:t>West (- right ascension/azimuth)</w:t>
      </w:r>
    </w:p>
    <w:p w14:paraId="24F886E9" w14:textId="39C4FE7A" w:rsidR="00E35F41" w:rsidRDefault="00E35F41" w:rsidP="00E35F41">
      <w:pPr>
        <w:spacing w:line="360" w:lineRule="auto"/>
        <w:ind w:left="720"/>
      </w:pPr>
      <w:bookmarkStart w:id="44" w:name="_Toc62017094"/>
      <w:r w:rsidRPr="00E35F41">
        <w:rPr>
          <w:rStyle w:val="Heading3Char"/>
        </w:rPr>
        <w:t>Axes -</w:t>
      </w:r>
      <w:bookmarkEnd w:id="44"/>
      <w:r>
        <w:t xml:space="preserve"> Follow clockwise and counterclockwise directions of the axis.  User would be able to set a flip switch for N vs S Hemi directions. Axis1 would be Ra/Az and Axis2 would be Dec/Alt</w:t>
      </w:r>
    </w:p>
    <w:p w14:paraId="7447FD21" w14:textId="6655E1EF" w:rsidR="00E35F41" w:rsidRDefault="00E35F41" w:rsidP="00E35F41">
      <w:pPr>
        <w:spacing w:line="360" w:lineRule="auto"/>
        <w:ind w:left="1440"/>
      </w:pPr>
      <w:r>
        <w:t>North (CW Axis2)</w:t>
      </w:r>
      <w:r>
        <w:br/>
        <w:t>South (CCW Axis2)</w:t>
      </w:r>
      <w:r>
        <w:br/>
        <w:t>East (CW Axis1)</w:t>
      </w:r>
      <w:r>
        <w:br/>
        <w:t>West (CCW Axis1)</w:t>
      </w:r>
    </w:p>
    <w:p w14:paraId="02294F82" w14:textId="77777777" w:rsidR="009D3582" w:rsidRDefault="009D3582" w:rsidP="00E35F41">
      <w:pPr>
        <w:spacing w:line="360" w:lineRule="auto"/>
        <w:ind w:left="1440"/>
      </w:pPr>
    </w:p>
    <w:p w14:paraId="5E5D7459" w14:textId="738F1230" w:rsidR="009D3582" w:rsidRDefault="009D3582" w:rsidP="009D3582">
      <w:pPr>
        <w:spacing w:line="360" w:lineRule="auto"/>
        <w:ind w:left="446"/>
      </w:pPr>
      <w:bookmarkStart w:id="45" w:name="_Toc62017095"/>
      <w:r>
        <w:rPr>
          <w:rStyle w:val="Heading3Char"/>
        </w:rPr>
        <w:t>Anti-Lash</w:t>
      </w:r>
      <w:bookmarkEnd w:id="45"/>
      <w:r>
        <w:rPr>
          <w:rStyle w:val="Heading5Char"/>
        </w:rPr>
        <w:t xml:space="preserve"> </w:t>
      </w:r>
      <w:r>
        <w:t xml:space="preserve">– attempts to compensate for mechanical backlash errors in the mount when using the hand controls.  Use the checkboxes to turn off/on </w:t>
      </w:r>
      <w:r w:rsidR="00850515">
        <w:t xml:space="preserve">the compensation for </w:t>
      </w:r>
      <w:r>
        <w:t>each axis</w:t>
      </w:r>
      <w:r w:rsidR="00850515">
        <w:t xml:space="preserve">.  Best used at slower speeds when trying to use the hand controls to keep an object </w:t>
      </w:r>
      <w:r w:rsidR="00803736">
        <w:t>aligned</w:t>
      </w:r>
      <w:r w:rsidR="00850515">
        <w:t>.</w:t>
      </w:r>
    </w:p>
    <w:p w14:paraId="4A217063" w14:textId="3A3FAF74" w:rsidR="00F538C3" w:rsidRDefault="009D3582" w:rsidP="00850515">
      <w:pPr>
        <w:spacing w:line="360" w:lineRule="auto"/>
        <w:ind w:left="1166"/>
      </w:pPr>
      <w:bookmarkStart w:id="46" w:name="_Toc62017096"/>
      <w:r>
        <w:rPr>
          <w:rStyle w:val="Heading3Char"/>
        </w:rPr>
        <w:t>E/W</w:t>
      </w:r>
      <w:bookmarkEnd w:id="46"/>
      <w:r>
        <w:t xml:space="preserve"> </w:t>
      </w:r>
      <w:r w:rsidR="00850515">
        <w:t>– Works when tracking</w:t>
      </w:r>
      <w:r w:rsidR="00F538C3">
        <w:t xml:space="preserve"> is on</w:t>
      </w:r>
      <w:r w:rsidR="00850515">
        <w:t xml:space="preserve"> and is based on the </w:t>
      </w:r>
      <w:r w:rsidR="00F538C3">
        <w:t xml:space="preserve">amount in the </w:t>
      </w:r>
      <w:r w:rsidR="00850515">
        <w:t xml:space="preserve">Backlash RA setting.  If there is backlash in the RA axis each move east will move the lash to the wrong side.  This will move the mount </w:t>
      </w:r>
      <w:r w:rsidR="00F538C3" w:rsidRPr="00F538C3">
        <w:t xml:space="preserve">proportionally </w:t>
      </w:r>
      <w:r w:rsidR="00850515">
        <w:t xml:space="preserve">back to the west trying to remove the backlash so tracking will </w:t>
      </w:r>
      <w:r w:rsidR="00F538C3">
        <w:t>re-</w:t>
      </w:r>
      <w:r w:rsidR="00850515">
        <w:t>engage with</w:t>
      </w:r>
      <w:r w:rsidR="00F538C3">
        <w:t>out</w:t>
      </w:r>
      <w:r w:rsidR="00850515">
        <w:t xml:space="preserve"> having to travel the backlash distance.</w:t>
      </w:r>
      <w:r w:rsidR="00F538C3">
        <w:t xml:space="preserve"> </w:t>
      </w:r>
    </w:p>
    <w:p w14:paraId="4A21A61A" w14:textId="7FE14F77" w:rsidR="00850515" w:rsidRDefault="00850515" w:rsidP="00850515">
      <w:pPr>
        <w:spacing w:line="360" w:lineRule="auto"/>
        <w:ind w:left="1166"/>
      </w:pPr>
      <w:bookmarkStart w:id="47" w:name="_Toc62017097"/>
      <w:r>
        <w:rPr>
          <w:rStyle w:val="Heading3Char"/>
        </w:rPr>
        <w:t>N/S</w:t>
      </w:r>
      <w:bookmarkEnd w:id="47"/>
      <w:r>
        <w:t xml:space="preserve"> – Works when reversing the N/S direction</w:t>
      </w:r>
      <w:r w:rsidR="00803736">
        <w:t xml:space="preserve"> and is based on the </w:t>
      </w:r>
      <w:r w:rsidR="00F538C3">
        <w:t xml:space="preserve">amount in the </w:t>
      </w:r>
      <w:r w:rsidR="00803736">
        <w:t>Backlash Dec setting</w:t>
      </w:r>
      <w:r>
        <w:t xml:space="preserve">. </w:t>
      </w:r>
      <w:r w:rsidR="00803736">
        <w:t xml:space="preserve"> When the reverse direction is applied the compensation is </w:t>
      </w:r>
      <w:r w:rsidR="00803736">
        <w:lastRenderedPageBreak/>
        <w:t>applied before the actual move. This takes up the backlash in Dec before the reverse move is applied.</w:t>
      </w:r>
      <w:r w:rsidR="00F538C3">
        <w:t xml:space="preserve">  Each reverse direction the backlash will be </w:t>
      </w:r>
      <w:r w:rsidR="00F538C3" w:rsidRPr="00F538C3">
        <w:t xml:space="preserve">proportionally </w:t>
      </w:r>
      <w:r w:rsidR="00F538C3">
        <w:t>applied.</w:t>
      </w:r>
      <w:r w:rsidR="00803736">
        <w:t xml:space="preserve"> </w:t>
      </w:r>
    </w:p>
    <w:p w14:paraId="05DBDA97" w14:textId="7A12E9F0" w:rsidR="009D3582" w:rsidRDefault="00945AE0" w:rsidP="008940F5">
      <w:pPr>
        <w:spacing w:line="360" w:lineRule="auto"/>
        <w:ind w:left="446"/>
      </w:pPr>
      <w:r>
        <w:pict w14:anchorId="443DC01B">
          <v:shape id="Picture 395" o:spid="_x0000_i1025" type="#_x0000_t75" style="width:15.05pt;height:15.65pt;visibility:visible;mso-wrap-style:square">
            <v:imagedata r:id="rId16" o:title=""/>
          </v:shape>
        </w:pict>
      </w:r>
      <w:r w:rsidR="008940F5">
        <w:rPr>
          <w:rStyle w:val="Heading3Char"/>
        </w:rPr>
        <w:t xml:space="preserve"> </w:t>
      </w:r>
      <w:r w:rsidR="008940F5" w:rsidRPr="00E35F41">
        <w:rPr>
          <w:rStyle w:val="Heading3Char"/>
        </w:rPr>
        <w:t>-</w:t>
      </w:r>
      <w:r w:rsidR="008940F5">
        <w:t xml:space="preserve"> Opens a separate or new window for the hand controller.</w:t>
      </w:r>
      <w:r w:rsidR="001E2835">
        <w:t xml:space="preserve">  You could open this then minimize the GSS application so you have more screen room for other applications.</w:t>
      </w:r>
    </w:p>
    <w:p w14:paraId="2DAFD9E6" w14:textId="6E61FF3C" w:rsidR="008940F5" w:rsidRDefault="008940F5" w:rsidP="008940F5">
      <w:pPr>
        <w:spacing w:line="360" w:lineRule="auto"/>
        <w:ind w:left="446"/>
      </w:pPr>
      <w:r>
        <w:rPr>
          <w:noProof/>
          <w:lang w:eastAsia="en-US"/>
        </w:rPr>
        <w:drawing>
          <wp:inline distT="0" distB="0" distL="0" distR="0" wp14:anchorId="19212B79" wp14:editId="288D73FC">
            <wp:extent cx="409575" cy="361950"/>
            <wp:effectExtent l="0" t="0" r="952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575" cy="361950"/>
                    </a:xfrm>
                    <a:prstGeom prst="rect">
                      <a:avLst/>
                    </a:prstGeom>
                  </pic:spPr>
                </pic:pic>
              </a:graphicData>
            </a:graphic>
          </wp:inline>
        </w:drawing>
      </w:r>
      <w:r>
        <w:t xml:space="preserve"> </w:t>
      </w:r>
      <w:r w:rsidRPr="00E35F41">
        <w:rPr>
          <w:rStyle w:val="Heading3Char"/>
        </w:rPr>
        <w:t>-</w:t>
      </w:r>
      <w:r>
        <w:t xml:space="preserve"> Mouse lock.</w:t>
      </w:r>
      <w:r w:rsidR="001E2835">
        <w:t xml:space="preserve">  When you </w:t>
      </w:r>
      <w:r w:rsidR="00C06F42">
        <w:t>engage</w:t>
      </w:r>
      <w:r w:rsidR="001E2835">
        <w:t xml:space="preserve"> the lock you can </w:t>
      </w:r>
      <w:r w:rsidR="00C06F42">
        <w:t xml:space="preserve">then </w:t>
      </w:r>
      <w:r w:rsidR="001E2835">
        <w:t>pick up the mo</w:t>
      </w:r>
      <w:r w:rsidR="00C06F42">
        <w:t>use and move to the mount where you can control certain movements.  L</w:t>
      </w:r>
      <w:r w:rsidR="001E2835">
        <w:t>eft click this button</w:t>
      </w:r>
      <w:r w:rsidR="00C06F42">
        <w:t xml:space="preserve"> and</w:t>
      </w:r>
      <w:r w:rsidR="001E2835">
        <w:t xml:space="preserve"> the mouse will lock and not allow movement of the cursor. </w:t>
      </w:r>
      <w:r w:rsidR="00A94444">
        <w:t xml:space="preserve"> A popup message will appear as a reminder it’s on.  </w:t>
      </w:r>
      <w:r w:rsidR="001E2835">
        <w:t xml:space="preserve"> At the same time it enables the mouse buttons for the mount controls below.  </w:t>
      </w:r>
      <w:r w:rsidR="00C06F42">
        <w:t>It’s r</w:t>
      </w:r>
      <w:r w:rsidR="001E2835">
        <w:t xml:space="preserve">ecommended to have a 3 </w:t>
      </w:r>
      <w:r w:rsidR="00E8391C">
        <w:t>to</w:t>
      </w:r>
      <w:r w:rsidR="001E2835">
        <w:t xml:space="preserve"> 5 button mouse with a wheel.</w:t>
      </w:r>
    </w:p>
    <w:p w14:paraId="3E66A1F6" w14:textId="1FA48890" w:rsidR="001E2835" w:rsidRDefault="001E2835" w:rsidP="00C06F42">
      <w:pPr>
        <w:pStyle w:val="ListParagraph"/>
        <w:numPr>
          <w:ilvl w:val="0"/>
          <w:numId w:val="34"/>
        </w:numPr>
        <w:spacing w:line="360" w:lineRule="auto"/>
      </w:pPr>
      <w:r>
        <w:t>Press any keyboard key to stop or return the mouse cursor.</w:t>
      </w:r>
    </w:p>
    <w:p w14:paraId="424B43CE" w14:textId="57CDB263" w:rsidR="001E2835" w:rsidRDefault="001E2835" w:rsidP="00C06F42">
      <w:pPr>
        <w:pStyle w:val="ListParagraph"/>
        <w:numPr>
          <w:ilvl w:val="0"/>
          <w:numId w:val="34"/>
        </w:numPr>
        <w:spacing w:line="360" w:lineRule="auto"/>
      </w:pPr>
      <w:r>
        <w:t>Left or Right click for Dec or RA movements</w:t>
      </w:r>
    </w:p>
    <w:p w14:paraId="76D943AC" w14:textId="66C447D9" w:rsidR="001E2835" w:rsidRDefault="001E2835" w:rsidP="00C06F42">
      <w:pPr>
        <w:pStyle w:val="ListParagraph"/>
        <w:numPr>
          <w:ilvl w:val="0"/>
          <w:numId w:val="34"/>
        </w:numPr>
        <w:spacing w:line="360" w:lineRule="auto"/>
      </w:pPr>
      <w:r>
        <w:t>Center wheel to increase or decrease speed.</w:t>
      </w:r>
    </w:p>
    <w:p w14:paraId="62796929" w14:textId="1B4EFBE9" w:rsidR="001E2835" w:rsidRDefault="001E2835" w:rsidP="00C06F42">
      <w:pPr>
        <w:pStyle w:val="ListParagraph"/>
        <w:numPr>
          <w:ilvl w:val="0"/>
          <w:numId w:val="34"/>
        </w:numPr>
        <w:spacing w:line="360" w:lineRule="auto"/>
      </w:pPr>
      <w:r>
        <w:t>Center wheel click to switch between RA or Dec control</w:t>
      </w:r>
    </w:p>
    <w:p w14:paraId="4022CC72" w14:textId="5559FD3E" w:rsidR="001E2835" w:rsidRDefault="001E2835" w:rsidP="00C06F42">
      <w:pPr>
        <w:pStyle w:val="ListParagraph"/>
        <w:numPr>
          <w:ilvl w:val="0"/>
          <w:numId w:val="34"/>
        </w:numPr>
        <w:spacing w:line="360" w:lineRule="auto"/>
      </w:pPr>
      <w:r>
        <w:t>X1 button for Spiral Search</w:t>
      </w:r>
      <w:r w:rsidR="00840533">
        <w:t xml:space="preserve"> “Out” command</w:t>
      </w:r>
    </w:p>
    <w:p w14:paraId="3D0A7DA4" w14:textId="30C4737B" w:rsidR="001E2835" w:rsidRDefault="00840533" w:rsidP="00C06F42">
      <w:pPr>
        <w:pStyle w:val="ListParagraph"/>
        <w:numPr>
          <w:ilvl w:val="0"/>
          <w:numId w:val="34"/>
        </w:numPr>
        <w:spacing w:line="360" w:lineRule="auto"/>
      </w:pPr>
      <w:r>
        <w:t>X2 button for Spiral Search “In” command</w:t>
      </w:r>
      <w:r w:rsidR="001E2835">
        <w:t>.</w:t>
      </w:r>
    </w:p>
    <w:p w14:paraId="1E5F1C2B" w14:textId="34E13881" w:rsidR="00183EC7" w:rsidRDefault="00183EC7" w:rsidP="00346334">
      <w:pPr>
        <w:spacing w:line="360" w:lineRule="auto"/>
        <w:ind w:left="446"/>
      </w:pPr>
      <w:r>
        <w:rPr>
          <w:noProof/>
          <w:lang w:eastAsia="en-US"/>
        </w:rPr>
        <w:drawing>
          <wp:inline distT="0" distB="0" distL="0" distR="0" wp14:anchorId="07D5ED42" wp14:editId="34FBA477">
            <wp:extent cx="400050" cy="371475"/>
            <wp:effectExtent l="0" t="0" r="0" b="952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 cy="371475"/>
                    </a:xfrm>
                    <a:prstGeom prst="rect">
                      <a:avLst/>
                    </a:prstGeom>
                  </pic:spPr>
                </pic:pic>
              </a:graphicData>
            </a:graphic>
          </wp:inline>
        </w:drawing>
      </w:r>
      <w:r w:rsidR="00346334">
        <w:rPr>
          <w:rStyle w:val="Heading3Char"/>
        </w:rPr>
        <w:t xml:space="preserve"> </w:t>
      </w:r>
      <w:r w:rsidR="00346334" w:rsidRPr="00E35F41">
        <w:rPr>
          <w:rStyle w:val="Heading3Char"/>
        </w:rPr>
        <w:t>-</w:t>
      </w:r>
      <w:r w:rsidR="00346334">
        <w:t xml:space="preserve"> Spiral Search.  </w:t>
      </w:r>
    </w:p>
    <w:p w14:paraId="3D8B55DE" w14:textId="2A71B699" w:rsidR="00183EC7" w:rsidRDefault="007B5231" w:rsidP="00346334">
      <w:pPr>
        <w:spacing w:line="360" w:lineRule="auto"/>
        <w:ind w:left="446"/>
      </w:pPr>
      <w:r>
        <w:rPr>
          <w:noProof/>
          <w:lang w:eastAsia="en-US"/>
        </w:rPr>
        <w:lastRenderedPageBreak/>
        <w:drawing>
          <wp:inline distT="0" distB="0" distL="0" distR="0" wp14:anchorId="4150961C" wp14:editId="4B9B9360">
            <wp:extent cx="4114800" cy="382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4800" cy="3829050"/>
                    </a:xfrm>
                    <a:prstGeom prst="rect">
                      <a:avLst/>
                    </a:prstGeom>
                  </pic:spPr>
                </pic:pic>
              </a:graphicData>
            </a:graphic>
          </wp:inline>
        </w:drawing>
      </w:r>
    </w:p>
    <w:p w14:paraId="62331DF1" w14:textId="6776D48F" w:rsidR="00183EC7" w:rsidRDefault="00183EC7" w:rsidP="00346334">
      <w:pPr>
        <w:spacing w:line="360" w:lineRule="auto"/>
        <w:ind w:left="720"/>
      </w:pPr>
      <w:r>
        <w:t xml:space="preserve">The spiral contains </w:t>
      </w:r>
      <w:r w:rsidR="007B5231">
        <w:t xml:space="preserve">dark </w:t>
      </w:r>
      <w:r>
        <w:t xml:space="preserve">points or dots that represent each goto coordinates. If no points exist then the next </w:t>
      </w:r>
      <w:r w:rsidR="00016276">
        <w:t xml:space="preserve">button </w:t>
      </w:r>
      <w:r>
        <w:t>movement ‘Out’ or clicking ‘New’ will create them.</w:t>
      </w:r>
      <w:r w:rsidR="006701F8">
        <w:t xml:space="preserve">  Right click on any point and a goto dialog will </w:t>
      </w:r>
      <w:r w:rsidR="00016276">
        <w:t>appear</w:t>
      </w:r>
      <w:r w:rsidR="006701F8">
        <w:t>.</w:t>
      </w:r>
    </w:p>
    <w:p w14:paraId="06566EF5" w14:textId="0DB1FF8B" w:rsidR="006701F8" w:rsidRDefault="006701F8" w:rsidP="00346334">
      <w:pPr>
        <w:spacing w:line="360" w:lineRule="auto"/>
        <w:ind w:left="720"/>
      </w:pPr>
      <w:r>
        <w:rPr>
          <w:noProof/>
          <w:lang w:eastAsia="en-US"/>
        </w:rPr>
        <w:drawing>
          <wp:inline distT="0" distB="0" distL="0" distR="0" wp14:anchorId="00A52A87" wp14:editId="5B5D24E7">
            <wp:extent cx="1714500" cy="15240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500" cy="1524000"/>
                    </a:xfrm>
                    <a:prstGeom prst="rect">
                      <a:avLst/>
                    </a:prstGeom>
                  </pic:spPr>
                </pic:pic>
              </a:graphicData>
            </a:graphic>
          </wp:inline>
        </w:drawing>
      </w:r>
    </w:p>
    <w:p w14:paraId="05D44F3D" w14:textId="29B86FEC" w:rsidR="00346334" w:rsidRDefault="00183EC7" w:rsidP="00346334">
      <w:pPr>
        <w:spacing w:line="360" w:lineRule="auto"/>
        <w:ind w:left="720"/>
      </w:pPr>
      <w:bookmarkStart w:id="48" w:name="_Toc62017098"/>
      <w:r>
        <w:rPr>
          <w:rStyle w:val="Heading3Char"/>
        </w:rPr>
        <w:t>In</w:t>
      </w:r>
      <w:bookmarkEnd w:id="48"/>
      <w:r w:rsidR="00346334">
        <w:rPr>
          <w:rStyle w:val="Heading3Char"/>
        </w:rPr>
        <w:t xml:space="preserve"> </w:t>
      </w:r>
      <w:r w:rsidR="00346334">
        <w:t xml:space="preserve">– </w:t>
      </w:r>
      <w:r>
        <w:t>Executes a goto to the next inward point.  Once at the center the button will do nothing.</w:t>
      </w:r>
      <w:r w:rsidR="00016276">
        <w:t xml:space="preserve"> Available as a gamepad command.</w:t>
      </w:r>
    </w:p>
    <w:p w14:paraId="2B9CD50D" w14:textId="4BAEE802" w:rsidR="00346334" w:rsidRDefault="00183EC7" w:rsidP="00346334">
      <w:pPr>
        <w:spacing w:line="360" w:lineRule="auto"/>
        <w:ind w:left="720"/>
      </w:pPr>
      <w:bookmarkStart w:id="49" w:name="_Toc62017099"/>
      <w:r>
        <w:rPr>
          <w:rStyle w:val="Heading3Char"/>
        </w:rPr>
        <w:lastRenderedPageBreak/>
        <w:t>Out</w:t>
      </w:r>
      <w:bookmarkEnd w:id="49"/>
      <w:r w:rsidR="00346334">
        <w:rPr>
          <w:rStyle w:val="Heading3Char"/>
        </w:rPr>
        <w:t xml:space="preserve"> </w:t>
      </w:r>
      <w:r w:rsidR="00346334">
        <w:t xml:space="preserve">– </w:t>
      </w:r>
      <w:r>
        <w:t>Executes a goto to the next outward point.  Once at the end the button will do nothing.  If no points exist they will be created on the first outward move.</w:t>
      </w:r>
      <w:r w:rsidR="00016276">
        <w:t xml:space="preserve"> Available as a gamepad command.</w:t>
      </w:r>
    </w:p>
    <w:p w14:paraId="3C784E01" w14:textId="0B73BC75" w:rsidR="00346334" w:rsidRDefault="00183EC7" w:rsidP="00346334">
      <w:pPr>
        <w:spacing w:line="360" w:lineRule="auto"/>
        <w:ind w:left="720"/>
      </w:pPr>
      <w:bookmarkStart w:id="50" w:name="_Toc62017100"/>
      <w:r>
        <w:rPr>
          <w:rStyle w:val="Heading3Char"/>
        </w:rPr>
        <w:t>Abort</w:t>
      </w:r>
      <w:bookmarkEnd w:id="50"/>
      <w:r w:rsidR="00346334">
        <w:rPr>
          <w:rStyle w:val="Heading3Char"/>
        </w:rPr>
        <w:t xml:space="preserve"> </w:t>
      </w:r>
      <w:r w:rsidR="00346334">
        <w:t xml:space="preserve">– </w:t>
      </w:r>
      <w:r>
        <w:t>S</w:t>
      </w:r>
      <w:r w:rsidR="006701F8">
        <w:t>tops any goto movement but keeps tracking on.</w:t>
      </w:r>
      <w:r w:rsidR="00016276">
        <w:t xml:space="preserve"> Available as a gamepad command.</w:t>
      </w:r>
    </w:p>
    <w:p w14:paraId="1EB0059D" w14:textId="288E77D8" w:rsidR="006701F8" w:rsidRDefault="006701F8" w:rsidP="006701F8">
      <w:pPr>
        <w:spacing w:line="360" w:lineRule="auto"/>
        <w:ind w:left="720"/>
      </w:pPr>
      <w:bookmarkStart w:id="51" w:name="_Toc62017101"/>
      <w:r>
        <w:rPr>
          <w:rStyle w:val="Heading3Char"/>
        </w:rPr>
        <w:t>New</w:t>
      </w:r>
      <w:bookmarkEnd w:id="51"/>
      <w:r>
        <w:rPr>
          <w:rStyle w:val="Heading3Char"/>
        </w:rPr>
        <w:t xml:space="preserve"> </w:t>
      </w:r>
      <w:r>
        <w:t>– Creates a new set of points or goto coordinates for the spiral</w:t>
      </w:r>
      <w:r w:rsidR="00016276">
        <w:t>. Available as a gamepad command.</w:t>
      </w:r>
    </w:p>
    <w:p w14:paraId="2622DB3A" w14:textId="274A2B21" w:rsidR="006701F8" w:rsidRDefault="006701F8" w:rsidP="006701F8">
      <w:pPr>
        <w:spacing w:line="360" w:lineRule="auto"/>
        <w:ind w:left="720"/>
      </w:pPr>
      <w:bookmarkStart w:id="52" w:name="_Toc62017102"/>
      <w:r>
        <w:rPr>
          <w:rStyle w:val="Heading3Char"/>
        </w:rPr>
        <w:t>Clear</w:t>
      </w:r>
      <w:bookmarkEnd w:id="52"/>
      <w:r>
        <w:rPr>
          <w:rStyle w:val="Heading3Char"/>
        </w:rPr>
        <w:t xml:space="preserve"> </w:t>
      </w:r>
      <w:r>
        <w:t>– Removes the points from the spiral</w:t>
      </w:r>
    </w:p>
    <w:p w14:paraId="1D37433B" w14:textId="77777777" w:rsidR="006701F8" w:rsidRDefault="006701F8" w:rsidP="006701F8">
      <w:pPr>
        <w:spacing w:line="360" w:lineRule="auto"/>
        <w:ind w:left="720"/>
      </w:pPr>
      <w:bookmarkStart w:id="53" w:name="_Toc62017103"/>
      <w:r>
        <w:rPr>
          <w:rStyle w:val="Heading3Char"/>
        </w:rPr>
        <w:t>Calculate</w:t>
      </w:r>
      <w:bookmarkEnd w:id="53"/>
      <w:r>
        <w:rPr>
          <w:rStyle w:val="Heading3Char"/>
        </w:rPr>
        <w:t xml:space="preserve"> </w:t>
      </w:r>
      <w:r>
        <w:t>– Opens the dialog to calculate the needed width and height settings</w:t>
      </w:r>
    </w:p>
    <w:p w14:paraId="63654D27" w14:textId="401C916A" w:rsidR="006701F8" w:rsidRDefault="006701F8" w:rsidP="006701F8">
      <w:pPr>
        <w:spacing w:line="360" w:lineRule="auto"/>
        <w:ind w:left="720"/>
        <w:rPr>
          <w:noProof/>
          <w:lang w:eastAsia="en-US"/>
        </w:rPr>
      </w:pPr>
      <w:r>
        <w:t xml:space="preserve"> </w:t>
      </w:r>
      <w:r>
        <w:rPr>
          <w:noProof/>
          <w:lang w:eastAsia="en-US"/>
        </w:rPr>
        <w:drawing>
          <wp:inline distT="0" distB="0" distL="0" distR="0" wp14:anchorId="39122BFA" wp14:editId="092DE0FA">
            <wp:extent cx="2000250" cy="3457575"/>
            <wp:effectExtent l="0" t="0" r="0" b="9525"/>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0250" cy="3457575"/>
                    </a:xfrm>
                    <a:prstGeom prst="rect">
                      <a:avLst/>
                    </a:prstGeom>
                  </pic:spPr>
                </pic:pic>
              </a:graphicData>
            </a:graphic>
          </wp:inline>
        </w:drawing>
      </w:r>
    </w:p>
    <w:p w14:paraId="23036AFF" w14:textId="55625572" w:rsidR="006701F8" w:rsidRDefault="006701F8" w:rsidP="006701F8">
      <w:pPr>
        <w:spacing w:line="360" w:lineRule="auto"/>
        <w:ind w:left="720"/>
        <w:rPr>
          <w:noProof/>
          <w:lang w:eastAsia="en-US"/>
        </w:rPr>
      </w:pPr>
      <w:r>
        <w:rPr>
          <w:noProof/>
          <w:lang w:eastAsia="en-US"/>
        </w:rPr>
        <w:t xml:space="preserve">All settings are entered in millimeters (mm).   If searching with a camera enter the camera width and height along with the OTA focal length then click the Camera button. When using an eyepiece enter the field stop and OTA focal length and click the Eyepiece </w:t>
      </w:r>
      <w:r>
        <w:rPr>
          <w:noProof/>
          <w:lang w:eastAsia="en-US"/>
        </w:rPr>
        <w:lastRenderedPageBreak/>
        <w:t>button.  When the width and height are populated select accept to copy these values to the spiral window.</w:t>
      </w:r>
    </w:p>
    <w:p w14:paraId="10BDFB8E" w14:textId="28EBE3EB" w:rsidR="00016276" w:rsidRDefault="00016276" w:rsidP="006701F8">
      <w:pPr>
        <w:spacing w:line="360" w:lineRule="auto"/>
        <w:ind w:left="720"/>
        <w:rPr>
          <w:noProof/>
          <w:lang w:eastAsia="en-US"/>
        </w:rPr>
      </w:pPr>
      <w:r>
        <w:t xml:space="preserve">The search strategy is to create an invisible search box using the Width and Height as the field of view (FOV) size.  Each point created on the spiral represents is a single FOV.  </w:t>
      </w:r>
    </w:p>
    <w:p w14:paraId="05773917" w14:textId="267B7004" w:rsidR="00016276" w:rsidRDefault="00016276" w:rsidP="00016276">
      <w:pPr>
        <w:spacing w:line="360" w:lineRule="auto"/>
        <w:ind w:left="720"/>
      </w:pPr>
      <w:bookmarkStart w:id="54" w:name="_Toc62017104"/>
      <w:r>
        <w:rPr>
          <w:rStyle w:val="Heading3Char"/>
        </w:rPr>
        <w:t>Width</w:t>
      </w:r>
      <w:bookmarkEnd w:id="54"/>
      <w:r>
        <w:rPr>
          <w:rStyle w:val="Heading3Char"/>
        </w:rPr>
        <w:t xml:space="preserve"> </w:t>
      </w:r>
      <w:r>
        <w:t xml:space="preserve">– The FOV width in seconds of arc  </w:t>
      </w:r>
    </w:p>
    <w:p w14:paraId="1B7C791C" w14:textId="3D933203" w:rsidR="00016276" w:rsidRDefault="00016276" w:rsidP="00016276">
      <w:pPr>
        <w:spacing w:line="360" w:lineRule="auto"/>
        <w:ind w:left="720"/>
      </w:pPr>
      <w:bookmarkStart w:id="55" w:name="_Toc62017105"/>
      <w:r>
        <w:rPr>
          <w:rStyle w:val="Heading3Char"/>
        </w:rPr>
        <w:t>Height</w:t>
      </w:r>
      <w:bookmarkEnd w:id="55"/>
      <w:r>
        <w:rPr>
          <w:rStyle w:val="Heading3Char"/>
        </w:rPr>
        <w:t xml:space="preserve"> </w:t>
      </w:r>
      <w:r>
        <w:t xml:space="preserve">– The FOV height in seconds of arc  </w:t>
      </w:r>
    </w:p>
    <w:p w14:paraId="5AB374AA" w14:textId="5A901D13" w:rsidR="00016276" w:rsidRDefault="00016276" w:rsidP="00016276">
      <w:pPr>
        <w:spacing w:line="360" w:lineRule="auto"/>
        <w:ind w:left="720"/>
      </w:pPr>
      <w:r>
        <w:t>Use the Calculate button to assist in setting theses.</w:t>
      </w:r>
    </w:p>
    <w:p w14:paraId="2353B30C" w14:textId="0206C2AB" w:rsidR="00216925" w:rsidRDefault="00216925" w:rsidP="00216925">
      <w:pPr>
        <w:spacing w:line="360" w:lineRule="auto"/>
        <w:ind w:left="446"/>
      </w:pPr>
      <w:bookmarkStart w:id="56" w:name="_Toc62017106"/>
      <w:r>
        <w:rPr>
          <w:rStyle w:val="Heading3Char"/>
        </w:rPr>
        <w:t>Limits On</w:t>
      </w:r>
      <w:bookmarkEnd w:id="56"/>
      <w:r>
        <w:rPr>
          <w:rStyle w:val="Heading3Char"/>
        </w:rPr>
        <w:t xml:space="preserve"> </w:t>
      </w:r>
      <w:r>
        <w:t xml:space="preserve">– When ‘On’ or check marked two limits will be imposed; 1) Meridian flips will not occur, so an ‘Out’ movement would do nothing if it required a flip.  </w:t>
      </w:r>
      <w:r w:rsidR="00AC43EB">
        <w:t xml:space="preserve">2) Distance is a defined as the area around the spiral.  Anytime the mount moves beyond that area the spiral will reset and no points will be defined.  The distance is displayed at the top of the spiral and is the angular distance from the center of the spiral to its farthest point plus another 40%.  Anywhere within this area you are free to move the mount </w:t>
      </w:r>
      <w:r w:rsidR="00672347">
        <w:t>how you want and the spiral will not reset.</w:t>
      </w:r>
      <w:r w:rsidR="00AC43EB">
        <w:t xml:space="preserve"> </w:t>
      </w:r>
    </w:p>
    <w:p w14:paraId="45E6EB4B" w14:textId="7AB28DF4" w:rsidR="00672347" w:rsidRDefault="00672347" w:rsidP="00216925">
      <w:pPr>
        <w:spacing w:line="360" w:lineRule="auto"/>
        <w:ind w:left="446"/>
      </w:pPr>
      <w:bookmarkStart w:id="57" w:name="_Toc62017107"/>
      <w:r>
        <w:rPr>
          <w:rStyle w:val="Heading3Char"/>
        </w:rPr>
        <w:t>Tips</w:t>
      </w:r>
      <w:bookmarkEnd w:id="57"/>
      <w:r>
        <w:rPr>
          <w:rStyle w:val="Heading3Char"/>
        </w:rPr>
        <w:t xml:space="preserve"> </w:t>
      </w:r>
      <w:r>
        <w:t xml:space="preserve">– As you move closer to the poles and away from the celestial equator the RA or Width movements will overlap </w:t>
      </w:r>
      <w:r w:rsidRPr="00672347">
        <w:t>exponentially</w:t>
      </w:r>
      <w:r>
        <w:t>.  If you want Dec to overlap set the seconds of arc to a slightly smaller number.</w:t>
      </w:r>
    </w:p>
    <w:p w14:paraId="6D6488A2" w14:textId="77C8BCB5" w:rsidR="005F6B65" w:rsidRDefault="005F6B65" w:rsidP="005F6B65">
      <w:pPr>
        <w:pStyle w:val="Heading3"/>
      </w:pPr>
      <w:bookmarkStart w:id="58" w:name="_Toc62017108"/>
      <w:r>
        <w:t>How to calculate FOV in arc seconds</w:t>
      </w:r>
      <w:bookmarkEnd w:id="58"/>
    </w:p>
    <w:p w14:paraId="1DC233D5" w14:textId="7F7346BD" w:rsidR="005F6B65" w:rsidRPr="005F6B65" w:rsidRDefault="00D6015E" w:rsidP="005F6B65">
      <w:pPr>
        <w:ind w:left="360"/>
      </w:pPr>
      <w:hyperlink r:id="rId22" w:tgtFrame="_blank" w:history="1">
        <w:r w:rsidR="005F6B65">
          <w:rPr>
            <w:rStyle w:val="Hyperlink"/>
            <w:rFonts w:ascii="Helvetica" w:hAnsi="Helvetica" w:cs="Helvetica"/>
            <w:color w:val="337AB7"/>
            <w:sz w:val="21"/>
            <w:szCs w:val="21"/>
            <w:shd w:val="clear" w:color="auto" w:fill="FFFFFF"/>
          </w:rPr>
          <w:t>http://astronomy.tools/calculators/field_of_view/</w:t>
        </w:r>
      </w:hyperlink>
    </w:p>
    <w:p w14:paraId="1F1233E3" w14:textId="7E0044ED" w:rsidR="001E7E3D" w:rsidRDefault="005F6B65" w:rsidP="00346334">
      <w:pPr>
        <w:spacing w:line="360" w:lineRule="auto"/>
        <w:ind w:left="360"/>
        <w:rPr>
          <w:rStyle w:val="Heading2Char"/>
        </w:rPr>
      </w:pPr>
      <w:r w:rsidRPr="005F6B65">
        <w:rPr>
          <w:rFonts w:ascii="Helvetica" w:hAnsi="Helvetica" w:cs="Helvetica"/>
          <w:color w:val="333333"/>
          <w:sz w:val="21"/>
          <w:szCs w:val="21"/>
          <w:shd w:val="clear" w:color="auto" w:fill="FFFFFF"/>
        </w:rPr>
        <w:t>The Field of View Calculator</w:t>
      </w:r>
      <w:r>
        <w:rPr>
          <w:rFonts w:ascii="Helvetica" w:hAnsi="Helvetica" w:cs="Helvetica"/>
          <w:color w:val="333333"/>
          <w:sz w:val="21"/>
          <w:szCs w:val="21"/>
          <w:shd w:val="clear" w:color="auto" w:fill="FFFFFF"/>
        </w:rPr>
        <w:t xml:space="preserve"> at Astronomy tools</w:t>
      </w:r>
      <w:r w:rsidRPr="005F6B65">
        <w:rPr>
          <w:rFonts w:ascii="Helvetica" w:hAnsi="Helvetica" w:cs="Helvetica"/>
          <w:color w:val="333333"/>
          <w:sz w:val="21"/>
          <w:szCs w:val="21"/>
          <w:shd w:val="clear" w:color="auto" w:fill="FFFFFF"/>
        </w:rPr>
        <w:t xml:space="preserve"> is probably one of the better online tools. For imaging mode simply enter the equipment information and calculate the Field of View.  Take the smaller of the 2 numbers in degrees and multiply it by 3600. i.e.  </w:t>
      </w:r>
      <w:r w:rsidRPr="005F6B65">
        <w:rPr>
          <w:rFonts w:ascii="Helvetica" w:hAnsi="Helvetica" w:cs="Helvetica"/>
          <w:b/>
          <w:bCs/>
          <w:color w:val="333333"/>
          <w:sz w:val="21"/>
          <w:szCs w:val="21"/>
          <w:shd w:val="clear" w:color="auto" w:fill="FFFFFF"/>
        </w:rPr>
        <w:t>2.01° x 1.37°</w:t>
      </w:r>
      <w:r w:rsidRPr="005F6B65">
        <w:rPr>
          <w:rFonts w:ascii="Helvetica" w:hAnsi="Helvetica" w:cs="Helvetica"/>
          <w:color w:val="333333"/>
          <w:sz w:val="21"/>
          <w:szCs w:val="21"/>
          <w:shd w:val="clear" w:color="auto" w:fill="FFFFFF"/>
        </w:rPr>
        <w:t>1.37 degrees x 3600 = 4932 arc seconds.  Enter 4932 into the Spiral Search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An alternative to the online tool for a sensor is it to do the calculation manually.  To do this, use the smaller side of the chip.</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(Width of chip in mm * 3460) / (focal length of optic train in mm) = arc minutes * 60 = arc seconds</w:t>
      </w:r>
      <w:r>
        <w:rPr>
          <w:rFonts w:ascii="Helvetica" w:hAnsi="Helvetica" w:cs="Helvetica"/>
          <w:color w:val="333333"/>
          <w:sz w:val="21"/>
          <w:szCs w:val="21"/>
          <w:shd w:val="clear" w:color="auto" w:fill="FFFFFF"/>
        </w:rPr>
        <w:t>. i.</w:t>
      </w:r>
      <w:r w:rsidRPr="005F6B65">
        <w:rPr>
          <w:rFonts w:ascii="Helvetica" w:hAnsi="Helvetica" w:cs="Helvetica"/>
          <w:color w:val="333333"/>
          <w:sz w:val="21"/>
          <w:szCs w:val="21"/>
          <w:shd w:val="clear" w:color="auto" w:fill="FFFFFF"/>
        </w:rPr>
        <w:t xml:space="preserve">e.  13mm * 3460 /  545mm = 82.5 arc minutes = 4951 arc </w:t>
      </w:r>
      <w:r w:rsidRPr="005F6B65">
        <w:rPr>
          <w:rFonts w:ascii="Helvetica" w:hAnsi="Helvetica" w:cs="Helvetica"/>
          <w:color w:val="333333"/>
          <w:sz w:val="21"/>
          <w:szCs w:val="21"/>
          <w:shd w:val="clear" w:color="auto" w:fill="FFFFFF"/>
        </w:rPr>
        <w:lastRenderedPageBreak/>
        <w:t>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another alternative for sensors is to take the smaller pixel size divide by focal length then multiply by 206.3 to get arc seconds per pixel.  Multiply that by the amount of pixels on the smaller side of the chip. At binning 1 use the following formula.</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i.e.  4.63um / 545mm * 206.3 = 1.75 arc seconds per pixel * 2822mm = 4945.8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For eyepiece</w:t>
      </w:r>
      <w:r>
        <w:rPr>
          <w:rFonts w:ascii="Helvetica" w:hAnsi="Helvetica" w:cs="Helvetica"/>
          <w:color w:val="333333"/>
          <w:sz w:val="21"/>
          <w:szCs w:val="21"/>
          <w:shd w:val="clear" w:color="auto" w:fill="FFFFFF"/>
        </w:rPr>
        <w:t>s</w:t>
      </w:r>
      <w:r w:rsidRPr="005F6B65">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us</w:t>
      </w:r>
      <w:r w:rsidRPr="005F6B65">
        <w:rPr>
          <w:rFonts w:ascii="Helvetica" w:hAnsi="Helvetica" w:cs="Helvetica"/>
          <w:color w:val="333333"/>
          <w:sz w:val="21"/>
          <w:szCs w:val="21"/>
          <w:shd w:val="clear" w:color="auto" w:fill="FFFFFF"/>
        </w:rPr>
        <w:t>e visual mode on the field of view calculator. Enter the equipment, take the field of view and multiple by 3600.  </w:t>
      </w:r>
      <w:r w:rsidRPr="005F6B65">
        <w:rPr>
          <w:rFonts w:ascii="Helvetica" w:hAnsi="Helvetica" w:cs="Helvetica"/>
          <w:b/>
          <w:bCs/>
          <w:color w:val="333333"/>
          <w:sz w:val="21"/>
          <w:szCs w:val="21"/>
          <w:shd w:val="clear" w:color="auto" w:fill="FFFFFF"/>
        </w:rPr>
        <w:t>1.1°</w:t>
      </w:r>
      <w:r w:rsidRPr="005F6B65">
        <w:rPr>
          <w:rFonts w:ascii="Helvetica" w:hAnsi="Helvetica" w:cs="Helvetica"/>
          <w:color w:val="333333"/>
          <w:sz w:val="21"/>
          <w:szCs w:val="21"/>
          <w:shd w:val="clear" w:color="auto" w:fill="FFFFFF"/>
        </w:rPr>
        <w:t>* 3600 = 3960 arc seconds. The manual formula is Scope Focal Length / Eyepiece Focal Length = Magnification.   Eyepiece FOV in degrees / Magnification = real Field of view in degrees.  Multiply that by 3600 for the arc seconds. i.e. 545mm / 10mm = 54.5 mag.  60deg / 54.5mag = 1.10091 * 3600 = 3963 arc seconds</w:t>
      </w:r>
    </w:p>
    <w:p w14:paraId="7DBFF84A" w14:textId="3E5340B3" w:rsidR="00F320D1" w:rsidRDefault="00346334" w:rsidP="00346334">
      <w:pPr>
        <w:spacing w:line="360" w:lineRule="auto"/>
        <w:ind w:left="360"/>
        <w:rPr>
          <w:rStyle w:val="Heading2Char"/>
        </w:rPr>
      </w:pPr>
      <w:bookmarkStart w:id="59" w:name="_Toc62017109"/>
      <w:r>
        <w:rPr>
          <w:rStyle w:val="Heading2Char"/>
        </w:rPr>
        <w:t xml:space="preserve">3D </w:t>
      </w:r>
      <w:r w:rsidR="00F320D1">
        <w:rPr>
          <w:rStyle w:val="Heading2Char"/>
        </w:rPr>
        <w:t>Graphic</w:t>
      </w:r>
      <w:r w:rsidR="00F320D1" w:rsidRPr="00BB31CE">
        <w:rPr>
          <w:rStyle w:val="Heading2Char"/>
        </w:rPr>
        <w:t xml:space="preserve"> </w:t>
      </w:r>
      <w:r w:rsidR="00F320D1">
        <w:rPr>
          <w:rStyle w:val="Heading2Char"/>
        </w:rPr>
        <w:t>Section</w:t>
      </w:r>
      <w:bookmarkEnd w:id="59"/>
    </w:p>
    <w:p w14:paraId="47DC7DEF" w14:textId="5CAE8474" w:rsidR="005F6B65" w:rsidRDefault="005F6B65" w:rsidP="00346334">
      <w:pPr>
        <w:spacing w:line="360" w:lineRule="auto"/>
        <w:ind w:left="360"/>
      </w:pPr>
      <w:r>
        <w:rPr>
          <w:noProof/>
          <w:lang w:eastAsia="en-US"/>
        </w:rPr>
        <w:drawing>
          <wp:inline distT="0" distB="0" distL="0" distR="0" wp14:anchorId="2E1C415D" wp14:editId="0D0463DB">
            <wp:extent cx="2466975" cy="3305175"/>
            <wp:effectExtent l="0" t="0" r="9525" b="9525"/>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6975" cy="3305175"/>
                    </a:xfrm>
                    <a:prstGeom prst="rect">
                      <a:avLst/>
                    </a:prstGeom>
                  </pic:spPr>
                </pic:pic>
              </a:graphicData>
            </a:graphic>
          </wp:inline>
        </w:drawing>
      </w:r>
    </w:p>
    <w:p w14:paraId="34F756AC" w14:textId="41C8DA92" w:rsidR="005F6B65" w:rsidRDefault="00945AE0" w:rsidP="00346334">
      <w:pPr>
        <w:spacing w:line="360" w:lineRule="auto"/>
        <w:ind w:left="360"/>
      </w:pPr>
      <w:r>
        <w:pict w14:anchorId="67584E83">
          <v:shape id="Picture 399" o:spid="_x0000_i1026" type="#_x0000_t75" style="width:15.05pt;height:15.65pt;visibility:visible;mso-wrap-style:square">
            <v:imagedata r:id="rId16" o:title=""/>
          </v:shape>
        </w:pict>
      </w:r>
      <w:r w:rsidR="005F6B65">
        <w:rPr>
          <w:rStyle w:val="Heading3Char"/>
        </w:rPr>
        <w:t xml:space="preserve"> </w:t>
      </w:r>
      <w:r w:rsidR="005F6B65" w:rsidRPr="00E35F41">
        <w:rPr>
          <w:rStyle w:val="Heading3Char"/>
        </w:rPr>
        <w:t>-</w:t>
      </w:r>
      <w:r w:rsidR="005F6B65">
        <w:t xml:space="preserve"> Opens a separate or new window.</w:t>
      </w:r>
    </w:p>
    <w:p w14:paraId="16C52472" w14:textId="1186DD8A" w:rsidR="005F6B65" w:rsidRDefault="005F6B65" w:rsidP="005F6B65">
      <w:pPr>
        <w:spacing w:line="360" w:lineRule="auto"/>
        <w:ind w:left="360"/>
      </w:pPr>
      <w:r>
        <w:rPr>
          <w:noProof/>
          <w:lang w:eastAsia="en-US"/>
        </w:rPr>
        <w:drawing>
          <wp:inline distT="0" distB="0" distL="0" distR="0" wp14:anchorId="7B55D560" wp14:editId="26E7AD4D">
            <wp:extent cx="200025" cy="209550"/>
            <wp:effectExtent l="0" t="0" r="9525"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025" cy="209550"/>
                    </a:xfrm>
                    <a:prstGeom prst="rect">
                      <a:avLst/>
                    </a:prstGeom>
                  </pic:spPr>
                </pic:pic>
              </a:graphicData>
            </a:graphic>
          </wp:inline>
        </w:drawing>
      </w:r>
      <w:r>
        <w:rPr>
          <w:rStyle w:val="Heading3Char"/>
        </w:rPr>
        <w:t xml:space="preserve"> </w:t>
      </w:r>
      <w:r w:rsidRPr="00E35F41">
        <w:rPr>
          <w:rStyle w:val="Heading3Char"/>
        </w:rPr>
        <w:t>-</w:t>
      </w:r>
      <w:r>
        <w:t xml:space="preserve"> Resets the position of the 3D to it’s default</w:t>
      </w:r>
    </w:p>
    <w:p w14:paraId="28F0C25C" w14:textId="77777777" w:rsidR="005F6B65" w:rsidRDefault="005F6B65" w:rsidP="00346334">
      <w:pPr>
        <w:spacing w:line="360" w:lineRule="auto"/>
        <w:ind w:left="360"/>
      </w:pPr>
    </w:p>
    <w:p w14:paraId="7DEDB16C" w14:textId="77777777" w:rsidR="005F6B65" w:rsidRDefault="00771C40" w:rsidP="00BB31CE">
      <w:pPr>
        <w:spacing w:line="360" w:lineRule="auto"/>
        <w:ind w:left="360"/>
      </w:pPr>
      <w:bookmarkStart w:id="60" w:name="_Toc62017110"/>
      <w:r w:rsidRPr="00210C26">
        <w:rPr>
          <w:rStyle w:val="Heading3Char"/>
        </w:rPr>
        <w:lastRenderedPageBreak/>
        <w:t>3D</w:t>
      </w:r>
      <w:bookmarkEnd w:id="60"/>
      <w:r>
        <w:rPr>
          <w:rStyle w:val="Heading5Char"/>
        </w:rPr>
        <w:t xml:space="preserve"> </w:t>
      </w:r>
      <w:r>
        <w:t xml:space="preserve">– </w:t>
      </w:r>
      <w:r w:rsidR="00D7240C">
        <w:t>Checkbox that d</w:t>
      </w:r>
      <w:r>
        <w:t xml:space="preserve">isplays a </w:t>
      </w:r>
      <w:r w:rsidR="00D7240C">
        <w:t xml:space="preserve">moving </w:t>
      </w:r>
      <w:r>
        <w:t>3D model of a German equatorial mount.</w:t>
      </w:r>
      <w:r w:rsidR="00492A08">
        <w:t xml:space="preserve">  There is also a Tab item in Options to turn on/off a separate 3D model control.</w:t>
      </w:r>
      <w:r>
        <w:t xml:space="preserve">  Right mouse click on the model </w:t>
      </w:r>
      <w:r w:rsidR="00D7240C">
        <w:t>to</w:t>
      </w:r>
      <w:r>
        <w:t xml:space="preserve"> use the following shortcut</w:t>
      </w:r>
      <w:r w:rsidR="00D7240C">
        <w:t>s…</w:t>
      </w:r>
    </w:p>
    <w:p w14:paraId="4D2F3A3B" w14:textId="77777777" w:rsidR="005F6B65" w:rsidRDefault="00771C40" w:rsidP="005F6B65">
      <w:pPr>
        <w:pStyle w:val="ListParagraph"/>
        <w:numPr>
          <w:ilvl w:val="0"/>
          <w:numId w:val="35"/>
        </w:numPr>
        <w:spacing w:line="360" w:lineRule="auto"/>
      </w:pPr>
      <w:r>
        <w:t xml:space="preserve">Pan - Shift W, A, S, D or Shift Arrow keys or Mouse wheel click and hold. </w:t>
      </w:r>
    </w:p>
    <w:p w14:paraId="5ABF495D" w14:textId="77777777" w:rsidR="005F6B65" w:rsidRDefault="00771C40" w:rsidP="005F6B65">
      <w:pPr>
        <w:pStyle w:val="ListParagraph"/>
        <w:numPr>
          <w:ilvl w:val="0"/>
          <w:numId w:val="35"/>
        </w:numPr>
        <w:spacing w:line="360" w:lineRule="auto"/>
      </w:pPr>
      <w:r>
        <w:t>Pitch, Yaw - Right mouse click and hold and move</w:t>
      </w:r>
    </w:p>
    <w:p w14:paraId="73A90414" w14:textId="5D6C4610" w:rsidR="00771C40" w:rsidRDefault="00771C40" w:rsidP="005F6B65">
      <w:pPr>
        <w:pStyle w:val="ListParagraph"/>
        <w:numPr>
          <w:ilvl w:val="0"/>
          <w:numId w:val="35"/>
        </w:numPr>
        <w:spacing w:line="360" w:lineRule="auto"/>
      </w:pPr>
      <w:r>
        <w:t>Zoom – Shift Page</w:t>
      </w:r>
      <w:r w:rsidR="00F320D1">
        <w:t xml:space="preserve"> </w:t>
      </w:r>
      <w:r>
        <w:t>Up, Page</w:t>
      </w:r>
      <w:r w:rsidR="00F320D1">
        <w:t xml:space="preserve"> </w:t>
      </w:r>
      <w:r>
        <w:t>Down</w:t>
      </w:r>
      <w:r w:rsidR="00D7240C">
        <w:t xml:space="preserve"> or Mouse wheel </w:t>
      </w:r>
    </w:p>
    <w:p w14:paraId="5477BD22" w14:textId="60FBA482" w:rsidR="00F320D1" w:rsidRDefault="00F320D1" w:rsidP="00BB31CE">
      <w:pPr>
        <w:spacing w:line="360" w:lineRule="auto"/>
        <w:ind w:left="360"/>
      </w:pPr>
      <w:bookmarkStart w:id="61" w:name="_Toc62017111"/>
      <w:r w:rsidRPr="00210C26">
        <w:rPr>
          <w:rStyle w:val="Heading3Char"/>
        </w:rPr>
        <w:t>Diagnostics</w:t>
      </w:r>
      <w:bookmarkEnd w:id="61"/>
      <w:r>
        <w:rPr>
          <w:rStyle w:val="Heading5Char"/>
        </w:rPr>
        <w:t xml:space="preserve"> </w:t>
      </w:r>
      <w:r>
        <w:t>– If the diagnostic checkbox is selected in the setting</w:t>
      </w:r>
      <w:r w:rsidR="008A3282">
        <w:t>s</w:t>
      </w:r>
      <w:r>
        <w:t xml:space="preserve"> the diagnostic information will be displayed in the graphics section</w:t>
      </w:r>
    </w:p>
    <w:p w14:paraId="0733E8F7" w14:textId="135D961D" w:rsidR="00E3713D" w:rsidRDefault="00D61D66" w:rsidP="005B7587">
      <w:pPr>
        <w:ind w:left="360"/>
      </w:pPr>
      <w:bookmarkStart w:id="62" w:name="_Toc62017112"/>
      <w:r w:rsidRPr="00BB31CE">
        <w:rPr>
          <w:rStyle w:val="Heading2Char"/>
        </w:rPr>
        <w:t>Bottom Status Bar</w:t>
      </w:r>
      <w:bookmarkEnd w:id="62"/>
      <w:r>
        <w:t xml:space="preserve"> – shows when the mount in the Home, Park, and Slewing positions or state.</w:t>
      </w:r>
      <w:r w:rsidR="00F609B0">
        <w:br/>
      </w:r>
    </w:p>
    <w:p w14:paraId="692076AD" w14:textId="54B8D73C" w:rsidR="00E3713D" w:rsidRDefault="00DD7144" w:rsidP="005B7587">
      <w:pPr>
        <w:spacing w:line="360" w:lineRule="auto"/>
        <w:ind w:left="360"/>
      </w:pPr>
      <w:r>
        <w:rPr>
          <w:noProof/>
          <w:lang w:eastAsia="en-US"/>
        </w:rPr>
        <w:drawing>
          <wp:inline distT="0" distB="0" distL="0" distR="0" wp14:anchorId="67803062" wp14:editId="3BCD104B">
            <wp:extent cx="4191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100" cy="438150"/>
                    </a:xfrm>
                    <a:prstGeom prst="rect">
                      <a:avLst/>
                    </a:prstGeom>
                  </pic:spPr>
                </pic:pic>
              </a:graphicData>
            </a:graphic>
          </wp:inline>
        </w:drawing>
      </w:r>
      <w:r w:rsidR="008D1568">
        <w:t xml:space="preserve"> </w:t>
      </w:r>
      <w:r w:rsidR="00E3713D" w:rsidRPr="003F5AAE">
        <w:rPr>
          <w:rStyle w:val="Heading3Char"/>
        </w:rPr>
        <w:t>Connection</w:t>
      </w:r>
      <w:r w:rsidR="008D1568">
        <w:t xml:space="preserve"> </w:t>
      </w:r>
      <w:r w:rsidR="00E3713D">
        <w:t>–</w:t>
      </w:r>
      <w:r w:rsidR="00246531">
        <w:t xml:space="preserve"> is lit green when the mount is connected with a serial connection.</w:t>
      </w:r>
      <w:r w:rsidR="00A42E17">
        <w:t xml:space="preserve"> Click for additional mount information.</w:t>
      </w:r>
    </w:p>
    <w:p w14:paraId="1FDDA5DA" w14:textId="2041F9FE" w:rsidR="00D61D66" w:rsidRDefault="00DD7144" w:rsidP="005B7587">
      <w:pPr>
        <w:spacing w:line="360" w:lineRule="auto"/>
        <w:ind w:left="360"/>
      </w:pPr>
      <w:r>
        <w:rPr>
          <w:noProof/>
          <w:lang w:eastAsia="en-US"/>
        </w:rPr>
        <w:drawing>
          <wp:inline distT="0" distB="0" distL="0" distR="0" wp14:anchorId="0AC0E810" wp14:editId="25935574">
            <wp:extent cx="409575" cy="371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575" cy="371475"/>
                    </a:xfrm>
                    <a:prstGeom prst="rect">
                      <a:avLst/>
                    </a:prstGeom>
                  </pic:spPr>
                </pic:pic>
              </a:graphicData>
            </a:graphic>
          </wp:inline>
        </w:drawing>
      </w:r>
      <w:r w:rsidR="008D1568">
        <w:t xml:space="preserve"> </w:t>
      </w:r>
      <w:r w:rsidR="008D1568" w:rsidRPr="003F5AAE">
        <w:rPr>
          <w:rStyle w:val="Heading3Char"/>
        </w:rPr>
        <w:t>Monitor</w:t>
      </w:r>
      <w:r w:rsidR="008D1568">
        <w:t xml:space="preserve"> – Status of the internal Monitor. </w:t>
      </w:r>
      <w:r w:rsidR="002C45ED">
        <w:t xml:space="preserve">  Will be list green when active.</w:t>
      </w:r>
      <w:r w:rsidR="008D1568">
        <w:t xml:space="preserve">  See the Settings Control for more information about the Monitor.</w:t>
      </w:r>
    </w:p>
    <w:p w14:paraId="2B9FE953" w14:textId="1827DF01" w:rsidR="008D1568" w:rsidRDefault="008D1568" w:rsidP="005B7587">
      <w:pPr>
        <w:spacing w:line="360" w:lineRule="auto"/>
        <w:ind w:left="360"/>
      </w:pPr>
      <w:r>
        <w:t xml:space="preserve"> </w:t>
      </w:r>
      <w:r w:rsidR="00DD7144">
        <w:rPr>
          <w:noProof/>
          <w:lang w:eastAsia="en-US"/>
        </w:rPr>
        <w:drawing>
          <wp:inline distT="0" distB="0" distL="0" distR="0" wp14:anchorId="23AE8138" wp14:editId="78A010EA">
            <wp:extent cx="390525" cy="381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525" cy="381000"/>
                    </a:xfrm>
                    <a:prstGeom prst="rect">
                      <a:avLst/>
                    </a:prstGeom>
                  </pic:spPr>
                </pic:pic>
              </a:graphicData>
            </a:graphic>
          </wp:inline>
        </w:drawing>
      </w:r>
      <w:r>
        <w:t xml:space="preserve"> </w:t>
      </w:r>
      <w:r w:rsidRPr="003F5AAE">
        <w:rPr>
          <w:rStyle w:val="Heading3Char"/>
        </w:rPr>
        <w:t xml:space="preserve">Errors </w:t>
      </w:r>
      <w:r w:rsidR="002C45ED" w:rsidRPr="003F5AAE">
        <w:rPr>
          <w:rStyle w:val="Heading3Char"/>
        </w:rPr>
        <w:t>Alert</w:t>
      </w:r>
      <w:r>
        <w:t xml:space="preserve"> – Will turn red if an error is logged.   This can be reset by clicking on it</w:t>
      </w:r>
      <w:r w:rsidR="002C45ED">
        <w:t xml:space="preserve">.  </w:t>
      </w:r>
    </w:p>
    <w:p w14:paraId="6EFDECD4" w14:textId="367FF900" w:rsidR="00DD7144" w:rsidRDefault="00DD7144" w:rsidP="005B7587">
      <w:pPr>
        <w:spacing w:line="360" w:lineRule="auto"/>
        <w:ind w:left="360"/>
      </w:pPr>
      <w:r>
        <w:rPr>
          <w:noProof/>
          <w:lang w:eastAsia="en-US"/>
        </w:rPr>
        <w:drawing>
          <wp:inline distT="0" distB="0" distL="0" distR="0" wp14:anchorId="49615EC4" wp14:editId="377D71A1">
            <wp:extent cx="352425" cy="342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25" cy="342900"/>
                    </a:xfrm>
                    <a:prstGeom prst="rect">
                      <a:avLst/>
                    </a:prstGeom>
                  </pic:spPr>
                </pic:pic>
              </a:graphicData>
            </a:graphic>
          </wp:inline>
        </w:drawing>
      </w:r>
      <w:r w:rsidRPr="00DD7144">
        <w:rPr>
          <w:rStyle w:val="Heading5Char"/>
        </w:rPr>
        <w:t xml:space="preserve"> </w:t>
      </w:r>
      <w:r w:rsidRPr="003F5AAE">
        <w:rPr>
          <w:rStyle w:val="Heading3Char"/>
        </w:rPr>
        <w:t>Warnings Alert</w:t>
      </w:r>
      <w:r>
        <w:t xml:space="preserve"> – Will turn yellow if a warning is logged.   This can be reset by clicking on it.  Warnings can be caused by a variety of reason</w:t>
      </w:r>
      <w:r w:rsidR="00840533">
        <w:t>s</w:t>
      </w:r>
      <w:r>
        <w:t xml:space="preserve"> from serial connections to the driver being ask</w:t>
      </w:r>
      <w:r w:rsidR="00840533">
        <w:t>ed</w:t>
      </w:r>
      <w:r>
        <w:t xml:space="preserve"> for non-valid information.  Check the session log for specific warning messages.</w:t>
      </w:r>
    </w:p>
    <w:p w14:paraId="18621DB1" w14:textId="5DA4CE00" w:rsidR="003C7BC4" w:rsidRDefault="003C7BC4" w:rsidP="005B7587">
      <w:pPr>
        <w:spacing w:line="360" w:lineRule="auto"/>
        <w:ind w:left="360"/>
      </w:pPr>
      <w:r>
        <w:rPr>
          <w:noProof/>
          <w:lang w:eastAsia="en-US"/>
        </w:rPr>
        <w:drawing>
          <wp:inline distT="0" distB="0" distL="0" distR="0" wp14:anchorId="222BA782" wp14:editId="7FC5E9A9">
            <wp:extent cx="41910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100" cy="381000"/>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74ED166B" wp14:editId="468201D4">
            <wp:extent cx="390525" cy="37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525" cy="371475"/>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260CE3E8" wp14:editId="3F73356C">
            <wp:extent cx="428625" cy="3839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922" cy="385139"/>
                    </a:xfrm>
                    <a:prstGeom prst="rect">
                      <a:avLst/>
                    </a:prstGeom>
                  </pic:spPr>
                </pic:pic>
              </a:graphicData>
            </a:graphic>
          </wp:inline>
        </w:drawing>
      </w:r>
      <w:r>
        <w:rPr>
          <w:noProof/>
          <w:lang w:eastAsia="en-US"/>
        </w:rPr>
        <w:t xml:space="preserve"> </w:t>
      </w:r>
      <w:r>
        <w:rPr>
          <w:noProof/>
          <w:lang w:eastAsia="en-US"/>
        </w:rPr>
        <w:drawing>
          <wp:inline distT="0" distB="0" distL="0" distR="0" wp14:anchorId="54FF9E97" wp14:editId="2F2D5AF6">
            <wp:extent cx="381000" cy="37192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071" cy="373950"/>
                    </a:xfrm>
                    <a:prstGeom prst="rect">
                      <a:avLst/>
                    </a:prstGeom>
                  </pic:spPr>
                </pic:pic>
              </a:graphicData>
            </a:graphic>
          </wp:inline>
        </w:drawing>
      </w:r>
      <w:r>
        <w:rPr>
          <w:noProof/>
          <w:lang w:eastAsia="en-US"/>
        </w:rPr>
        <w:t xml:space="preserve"> </w:t>
      </w:r>
      <w:r>
        <w:rPr>
          <w:rStyle w:val="Heading3Char"/>
        </w:rPr>
        <w:t>Tracking Rate</w:t>
      </w:r>
      <w:r>
        <w:t xml:space="preserve"> – one of the 4 icons will be displayed representing the selected tracking rate.  Sidereal, Lunar, Solar, or King.</w:t>
      </w:r>
    </w:p>
    <w:p w14:paraId="2C30A6C1" w14:textId="0F06DC64" w:rsidR="00D61D66" w:rsidRDefault="008D1568" w:rsidP="005B7587">
      <w:pPr>
        <w:spacing w:line="360" w:lineRule="auto"/>
        <w:ind w:left="360"/>
      </w:pPr>
      <w:r>
        <w:rPr>
          <w:noProof/>
          <w:lang w:eastAsia="en-US"/>
        </w:rPr>
        <w:lastRenderedPageBreak/>
        <w:drawing>
          <wp:inline distT="0" distB="0" distL="0" distR="0" wp14:anchorId="098CE5EF" wp14:editId="7D5DB572">
            <wp:extent cx="74295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42950" cy="304800"/>
                    </a:xfrm>
                    <a:prstGeom prst="rect">
                      <a:avLst/>
                    </a:prstGeom>
                  </pic:spPr>
                </pic:pic>
              </a:graphicData>
            </a:graphic>
          </wp:inline>
        </w:drawing>
      </w:r>
      <w:r>
        <w:t xml:space="preserve"> </w:t>
      </w:r>
      <w:r w:rsidR="00D61D66" w:rsidRPr="003F5AAE">
        <w:rPr>
          <w:rStyle w:val="Heading3Char"/>
        </w:rPr>
        <w:t>Side of Pier</w:t>
      </w:r>
      <w:r w:rsidR="00D61D66">
        <w:t xml:space="preserve"> - Normal (pierEast) where the mechanical Dec is in the range -90 deg to +90 deg.  Beyond the pole (pierWest) Where the mechanical Dec is in the range -180 deg to -90 deg or +90 deg to +180 deg.</w:t>
      </w:r>
    </w:p>
    <w:p w14:paraId="119E3657" w14:textId="0DA9965C" w:rsidR="00E3713D" w:rsidRDefault="008D1568" w:rsidP="005B7587">
      <w:pPr>
        <w:spacing w:line="360" w:lineRule="auto"/>
        <w:ind w:left="360"/>
      </w:pPr>
      <w:r>
        <w:rPr>
          <w:noProof/>
          <w:lang w:eastAsia="en-US"/>
        </w:rPr>
        <w:drawing>
          <wp:inline distT="0" distB="0" distL="0" distR="0" wp14:anchorId="3A49706E" wp14:editId="2E6B111E">
            <wp:extent cx="42862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625" cy="352425"/>
                    </a:xfrm>
                    <a:prstGeom prst="rect">
                      <a:avLst/>
                    </a:prstGeom>
                  </pic:spPr>
                </pic:pic>
              </a:graphicData>
            </a:graphic>
          </wp:inline>
        </w:drawing>
      </w:r>
      <w:r>
        <w:t xml:space="preserve"> </w:t>
      </w:r>
      <w:r w:rsidR="00D61D66" w:rsidRPr="003F5AAE">
        <w:rPr>
          <w:rStyle w:val="Heading3Char"/>
        </w:rPr>
        <w:t>Axis Limits</w:t>
      </w:r>
      <w:r w:rsidR="00D61D66">
        <w:t xml:space="preserve"> – is yellow when one or more of the axes reaches a limit such as passing too far past the meridian.</w:t>
      </w:r>
      <w:r w:rsidR="00B42103">
        <w:t xml:space="preserve">  </w:t>
      </w:r>
      <w:r w:rsidR="00B42103" w:rsidRPr="00B42103">
        <w:rPr>
          <w:color w:val="FF0000"/>
        </w:rPr>
        <w:t xml:space="preserve">Warning </w:t>
      </w:r>
      <w:r w:rsidR="00B42103">
        <w:t>– Axis limits will not stop the mount from moving and simply displays a warning light.   It is up to the user to see that the mount is not damaged.</w:t>
      </w:r>
      <w:r w:rsidR="00E51991">
        <w:t xml:space="preserve"> Click the icon and you will be presented with a few options.</w:t>
      </w:r>
    </w:p>
    <w:p w14:paraId="1270D50A" w14:textId="65CBA0E6" w:rsidR="00E51991" w:rsidRDefault="00E51991" w:rsidP="00E51991">
      <w:pPr>
        <w:pStyle w:val="ListParagraph"/>
        <w:numPr>
          <w:ilvl w:val="0"/>
          <w:numId w:val="36"/>
        </w:numPr>
        <w:spacing w:line="360" w:lineRule="auto"/>
      </w:pPr>
      <w:r>
        <w:t>Nothing – The mount will take no specific action</w:t>
      </w:r>
    </w:p>
    <w:p w14:paraId="23643B66" w14:textId="6015A6F2" w:rsidR="00E51991" w:rsidRDefault="00E51991" w:rsidP="00E51991">
      <w:pPr>
        <w:pStyle w:val="ListParagraph"/>
        <w:numPr>
          <w:ilvl w:val="0"/>
          <w:numId w:val="36"/>
        </w:numPr>
        <w:spacing w:line="360" w:lineRule="auto"/>
      </w:pPr>
      <w:r>
        <w:t>Turn off Tracking – Tracking will stop</w:t>
      </w:r>
    </w:p>
    <w:p w14:paraId="5FABE24E" w14:textId="66ECB02A" w:rsidR="00E51991" w:rsidRDefault="00E51991" w:rsidP="00E51991">
      <w:pPr>
        <w:pStyle w:val="ListParagraph"/>
        <w:numPr>
          <w:ilvl w:val="0"/>
          <w:numId w:val="36"/>
        </w:numPr>
        <w:spacing w:line="360" w:lineRule="auto"/>
      </w:pPr>
      <w:r>
        <w:t>Park – Mount will slew to the set park position.</w:t>
      </w:r>
    </w:p>
    <w:p w14:paraId="334E20AF" w14:textId="7A7C35F6" w:rsidR="00E3713D" w:rsidRDefault="008D1568" w:rsidP="005B7587">
      <w:pPr>
        <w:spacing w:line="360" w:lineRule="auto"/>
        <w:ind w:left="360"/>
      </w:pPr>
      <w:r>
        <w:rPr>
          <w:noProof/>
          <w:lang w:eastAsia="en-US"/>
        </w:rPr>
        <w:drawing>
          <wp:inline distT="0" distB="0" distL="0" distR="0" wp14:anchorId="07DA0D24" wp14:editId="5336DAFE">
            <wp:extent cx="266700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67000" cy="352425"/>
                    </a:xfrm>
                    <a:prstGeom prst="rect">
                      <a:avLst/>
                    </a:prstGeom>
                  </pic:spPr>
                </pic:pic>
              </a:graphicData>
            </a:graphic>
          </wp:inline>
        </w:drawing>
      </w:r>
      <w:r>
        <w:t xml:space="preserve"> </w:t>
      </w:r>
      <w:r w:rsidR="00D61D66" w:rsidRPr="003F5AAE">
        <w:rPr>
          <w:rStyle w:val="Heading3Char"/>
        </w:rPr>
        <w:t>Status Lights</w:t>
      </w:r>
      <w:r w:rsidR="00D61D66">
        <w:t xml:space="preserve"> – Parked, Home, Slewing, and </w:t>
      </w:r>
      <w:r w:rsidR="00445F72">
        <w:t>Tracking</w:t>
      </w:r>
      <w:r w:rsidR="00D61D66">
        <w:t xml:space="preserve"> are Items that are highlighted when active</w:t>
      </w:r>
    </w:p>
    <w:p w14:paraId="178D2640" w14:textId="57D4627E" w:rsidR="002C45ED" w:rsidRDefault="002C45ED" w:rsidP="005B7587">
      <w:pPr>
        <w:spacing w:line="360" w:lineRule="auto"/>
        <w:ind w:left="360"/>
      </w:pPr>
      <w:r>
        <w:rPr>
          <w:noProof/>
          <w:lang w:eastAsia="en-US"/>
        </w:rPr>
        <w:drawing>
          <wp:inline distT="0" distB="0" distL="0" distR="0" wp14:anchorId="50408F98" wp14:editId="57D18885">
            <wp:extent cx="131445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14450" cy="457200"/>
                    </a:xfrm>
                    <a:prstGeom prst="rect">
                      <a:avLst/>
                    </a:prstGeom>
                  </pic:spPr>
                </pic:pic>
              </a:graphicData>
            </a:graphic>
          </wp:inline>
        </w:drawing>
      </w:r>
      <w:r>
        <w:t xml:space="preserve"> </w:t>
      </w:r>
      <w:r w:rsidRPr="003F5AAE">
        <w:rPr>
          <w:rStyle w:val="Heading3Char"/>
        </w:rPr>
        <w:t>Mount connection button</w:t>
      </w:r>
      <w:r>
        <w:t>.  When connected Disconnect will be displayed.  When disconnected Connect will be displayed.  When connecting any errors will be logged and shown in a popup window.</w:t>
      </w:r>
    </w:p>
    <w:p w14:paraId="6D225B63" w14:textId="29C5AD6E" w:rsidR="002C45ED" w:rsidRDefault="00210C26" w:rsidP="002C45ED">
      <w:pPr>
        <w:spacing w:line="360" w:lineRule="auto"/>
      </w:pPr>
      <w:bookmarkStart w:id="63" w:name="_Toc62017113"/>
      <w:r>
        <w:rPr>
          <w:rStyle w:val="Heading2Char"/>
        </w:rPr>
        <w:t>Sky Watcher Settings</w:t>
      </w:r>
      <w:bookmarkEnd w:id="63"/>
    </w:p>
    <w:p w14:paraId="6D8BBDB3" w14:textId="7D08171F" w:rsidR="00445F72" w:rsidRDefault="00230B46" w:rsidP="00445F72">
      <w:pPr>
        <w:pStyle w:val="ListParagraph"/>
        <w:spacing w:line="360" w:lineRule="auto"/>
        <w:ind w:left="792" w:firstLine="0"/>
      </w:pPr>
      <w:r>
        <w:rPr>
          <w:noProof/>
          <w:lang w:eastAsia="en-US"/>
        </w:rPr>
        <w:lastRenderedPageBreak/>
        <w:drawing>
          <wp:inline distT="0" distB="0" distL="0" distR="0" wp14:anchorId="1F94A0E0" wp14:editId="3DCFAECA">
            <wp:extent cx="5943600" cy="351282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12820"/>
                    </a:xfrm>
                    <a:prstGeom prst="rect">
                      <a:avLst/>
                    </a:prstGeom>
                  </pic:spPr>
                </pic:pic>
              </a:graphicData>
            </a:graphic>
          </wp:inline>
        </w:drawing>
      </w:r>
      <w:r w:rsidR="00445F72">
        <w:t xml:space="preserve">Click the 3 bars to open the settings for the </w:t>
      </w:r>
      <w:r w:rsidR="00E052E4">
        <w:t>Main</w:t>
      </w:r>
      <w:r w:rsidR="00445F72">
        <w:t xml:space="preserve"> Control.</w:t>
      </w:r>
    </w:p>
    <w:p w14:paraId="2C368758" w14:textId="1D7D3BEC" w:rsidR="008736CE" w:rsidRDefault="00445F72" w:rsidP="00210C26">
      <w:pPr>
        <w:pStyle w:val="ListParagraph"/>
        <w:spacing w:line="360" w:lineRule="auto"/>
        <w:ind w:left="180" w:firstLine="0"/>
      </w:pPr>
      <w:r>
        <w:br/>
      </w:r>
      <w:r w:rsidR="00230B46">
        <w:rPr>
          <w:noProof/>
          <w:lang w:eastAsia="en-US"/>
        </w:rPr>
        <w:drawing>
          <wp:inline distT="0" distB="0" distL="0" distR="0" wp14:anchorId="68707CFC" wp14:editId="3C7E87EB">
            <wp:extent cx="5943600" cy="3619500"/>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19500"/>
                    </a:xfrm>
                    <a:prstGeom prst="rect">
                      <a:avLst/>
                    </a:prstGeom>
                  </pic:spPr>
                </pic:pic>
              </a:graphicData>
            </a:graphic>
          </wp:inline>
        </w:drawing>
      </w:r>
      <w:r w:rsidR="00343701">
        <w:br/>
      </w:r>
      <w:r w:rsidR="00210C26">
        <w:rPr>
          <w:rStyle w:val="Heading3Char"/>
        </w:rPr>
        <w:br/>
      </w:r>
      <w:r w:rsidR="00857C26" w:rsidRPr="003F5AAE">
        <w:rPr>
          <w:rStyle w:val="Heading3Char"/>
        </w:rPr>
        <w:lastRenderedPageBreak/>
        <w:t>Com Port</w:t>
      </w:r>
      <w:r w:rsidR="00857C26">
        <w:t xml:space="preserve"> – Lists </w:t>
      </w:r>
      <w:r w:rsidR="00EC64F1">
        <w:t xml:space="preserve">available or active </w:t>
      </w:r>
      <w:r w:rsidR="00857C26">
        <w:t>port</w:t>
      </w:r>
      <w:r w:rsidR="00EC64F1">
        <w:t>s</w:t>
      </w:r>
      <w:r w:rsidR="00857C26">
        <w:t xml:space="preserve">.  It is up to </w:t>
      </w:r>
      <w:r w:rsidR="0091139B">
        <w:t>t</w:t>
      </w:r>
      <w:r w:rsidR="00857C26">
        <w:t>he user to select the correct port for the mount.</w:t>
      </w:r>
      <w:r w:rsidR="0091139B">
        <w:t xml:space="preserve">  If you don’t know the mount port open or search for Device Manager and look in the ‘Ports (COM &amp; LPT)’ section</w:t>
      </w:r>
      <w:r w:rsidR="00EC64F1">
        <w:t xml:space="preserve"> of the Device Manager</w:t>
      </w:r>
      <w:r w:rsidR="0091139B">
        <w:t>.</w:t>
      </w:r>
    </w:p>
    <w:p w14:paraId="1441DE67" w14:textId="0C84C6B4" w:rsidR="00857C26" w:rsidRDefault="00857C26" w:rsidP="005B7587">
      <w:pPr>
        <w:spacing w:line="360" w:lineRule="auto"/>
        <w:ind w:left="180"/>
      </w:pPr>
      <w:bookmarkStart w:id="64" w:name="_Toc62017114"/>
      <w:r w:rsidRPr="003F5AAE">
        <w:rPr>
          <w:rStyle w:val="Heading3Char"/>
        </w:rPr>
        <w:t>Baud Rate</w:t>
      </w:r>
      <w:bookmarkEnd w:id="64"/>
      <w:r>
        <w:t xml:space="preserve"> – Rates from 300 to 230400 are available. Most mounts work at the default 9600 rate.</w:t>
      </w:r>
    </w:p>
    <w:p w14:paraId="3421B761" w14:textId="5A66F2A9" w:rsidR="00857C26" w:rsidRDefault="00857C26" w:rsidP="005B7587">
      <w:pPr>
        <w:spacing w:line="360" w:lineRule="auto"/>
        <w:ind w:left="180"/>
      </w:pPr>
      <w:bookmarkStart w:id="65" w:name="_Toc62017115"/>
      <w:r w:rsidRPr="003F5AAE">
        <w:rPr>
          <w:rStyle w:val="Heading3Char"/>
        </w:rPr>
        <w:t>Rates</w:t>
      </w:r>
      <w:bookmarkEnd w:id="65"/>
      <w:r>
        <w:t xml:space="preserve"> – Sidereal, Solar, Lunar, and King are present from the ascom standards.  Clicking the 3 dots </w:t>
      </w:r>
      <w:r w:rsidR="00031A7D">
        <w:t>will confirm a reset to the default setting.</w:t>
      </w:r>
    </w:p>
    <w:p w14:paraId="6C3C2511" w14:textId="18966430" w:rsidR="00031A7D" w:rsidRDefault="00031A7D" w:rsidP="005B7587">
      <w:pPr>
        <w:spacing w:line="360" w:lineRule="auto"/>
        <w:ind w:left="180"/>
      </w:pPr>
      <w:bookmarkStart w:id="66" w:name="_Toc62017116"/>
      <w:r w:rsidRPr="003F5AAE">
        <w:rPr>
          <w:rStyle w:val="Heading3Char"/>
        </w:rPr>
        <w:t>Alignment Mode</w:t>
      </w:r>
      <w:bookmarkEnd w:id="66"/>
      <w:r>
        <w:t xml:space="preserve"> – GermalPolar is the default.  Others will work with the Mount set to simulator.</w:t>
      </w:r>
    </w:p>
    <w:p w14:paraId="5C8E40A1" w14:textId="2704C80F" w:rsidR="00031A7D" w:rsidRDefault="00031A7D" w:rsidP="005B7587">
      <w:pPr>
        <w:spacing w:line="360" w:lineRule="auto"/>
        <w:ind w:left="180"/>
      </w:pPr>
      <w:bookmarkStart w:id="67" w:name="_Toc62017117"/>
      <w:r w:rsidRPr="003F5AAE">
        <w:rPr>
          <w:rStyle w:val="Heading3Char"/>
        </w:rPr>
        <w:t>Equatorial System</w:t>
      </w:r>
      <w:bookmarkEnd w:id="67"/>
      <w:r>
        <w:t xml:space="preserve"> – </w:t>
      </w:r>
      <w:r w:rsidR="00E7284A">
        <w:t>Local or TopoCentric</w:t>
      </w:r>
      <w:r>
        <w:t xml:space="preserve"> is the default but. Topo</w:t>
      </w:r>
      <w:r w:rsidR="00E7284A">
        <w:t>C</w:t>
      </w:r>
      <w:r>
        <w:t xml:space="preserve">entric </w:t>
      </w:r>
      <w:r w:rsidR="0091139B">
        <w:t>is</w:t>
      </w:r>
      <w:r>
        <w:t xml:space="preserve"> also known as JNOW.  Other is </w:t>
      </w:r>
      <w:r w:rsidR="0091139B">
        <w:t>set to</w:t>
      </w:r>
      <w:r>
        <w:t xml:space="preserve"> apparent.  The server will accept </w:t>
      </w:r>
      <w:r w:rsidR="0091139B">
        <w:t xml:space="preserve">input </w:t>
      </w:r>
      <w:r>
        <w:t xml:space="preserve">and output to the </w:t>
      </w:r>
      <w:r w:rsidR="0091139B">
        <w:t xml:space="preserve">display the </w:t>
      </w:r>
      <w:r>
        <w:t>coordinates selected.</w:t>
      </w:r>
    </w:p>
    <w:p w14:paraId="201F6BF1" w14:textId="64ABB7DE" w:rsidR="00031A7D" w:rsidRDefault="00031A7D" w:rsidP="005B7587">
      <w:pPr>
        <w:spacing w:line="360" w:lineRule="auto"/>
        <w:ind w:left="180"/>
      </w:pPr>
      <w:bookmarkStart w:id="68" w:name="_Toc62017118"/>
      <w:r w:rsidRPr="003F5AAE">
        <w:rPr>
          <w:rStyle w:val="Heading3Char"/>
        </w:rPr>
        <w:t>Mount</w:t>
      </w:r>
      <w:bookmarkEnd w:id="68"/>
      <w:r>
        <w:t xml:space="preserve"> – The simulator will work in all alignment modes.  Which mount is selected will be used when an application attempts to connect to the server.</w:t>
      </w:r>
    </w:p>
    <w:p w14:paraId="45DA5996" w14:textId="7ECA04E7" w:rsidR="00031A7D" w:rsidRDefault="00031A7D" w:rsidP="005B7587">
      <w:pPr>
        <w:spacing w:line="360" w:lineRule="auto"/>
        <w:ind w:left="180"/>
      </w:pPr>
      <w:bookmarkStart w:id="69" w:name="_Toc62017119"/>
      <w:r w:rsidRPr="003F5AAE">
        <w:rPr>
          <w:rStyle w:val="Heading3Char"/>
        </w:rPr>
        <w:t>Max Slew Rate</w:t>
      </w:r>
      <w:bookmarkEnd w:id="69"/>
      <w:r>
        <w:t xml:space="preserve"> – speeds for the hand controller are a percent of the max rate.   If you want slower movements change this to a smaller number.</w:t>
      </w:r>
    </w:p>
    <w:p w14:paraId="66561F02" w14:textId="4D33B265" w:rsidR="00FB0DB4" w:rsidRDefault="00FB0DB4" w:rsidP="005B7587">
      <w:pPr>
        <w:spacing w:line="360" w:lineRule="auto"/>
        <w:ind w:left="180"/>
      </w:pPr>
      <w:bookmarkStart w:id="70" w:name="_Toc62017120"/>
      <w:r>
        <w:rPr>
          <w:rStyle w:val="Heading3Char"/>
        </w:rPr>
        <w:t>Minimum Dec Pulse</w:t>
      </w:r>
      <w:bookmarkEnd w:id="70"/>
      <w:r>
        <w:t xml:space="preserve"> &amp; </w:t>
      </w:r>
      <w:r>
        <w:rPr>
          <w:rStyle w:val="Heading3Char"/>
        </w:rPr>
        <w:t xml:space="preserve">Minimum Ra Pulse – </w:t>
      </w:r>
      <w:r w:rsidRPr="00B42103">
        <w:rPr>
          <w:color w:val="FF0000"/>
        </w:rPr>
        <w:t>Warning</w:t>
      </w:r>
      <w:r>
        <w:rPr>
          <w:color w:val="FF0000"/>
        </w:rPr>
        <w:t>, it</w:t>
      </w:r>
      <w:r w:rsidR="00253FA6">
        <w:rPr>
          <w:color w:val="FF0000"/>
        </w:rPr>
        <w:t>’</w:t>
      </w:r>
      <w:r>
        <w:rPr>
          <w:color w:val="FF0000"/>
        </w:rPr>
        <w:t xml:space="preserve">s recommended you leave this set to 20 and only change after discussing issues and options on the support forum.  </w:t>
      </w:r>
      <w:r w:rsidRPr="00FB0DB4">
        <w:rPr>
          <w:color w:val="auto"/>
        </w:rPr>
        <w:t>This option is to refine guiding to a very small step increment.</w:t>
      </w:r>
      <w:r>
        <w:rPr>
          <w:color w:val="FF0000"/>
        </w:rPr>
        <w:t xml:space="preserve">  </w:t>
      </w:r>
      <w:r>
        <w:rPr>
          <w:color w:val="auto"/>
        </w:rPr>
        <w:t>A correct setting is based on baud rate, guide rate, type of mount and setting</w:t>
      </w:r>
      <w:r w:rsidR="00EE73EC">
        <w:rPr>
          <w:color w:val="auto"/>
        </w:rPr>
        <w:t>s</w:t>
      </w:r>
      <w:r>
        <w:rPr>
          <w:color w:val="auto"/>
        </w:rPr>
        <w:t xml:space="preserve"> in your guiding software.  20 milliseconds is the default and will work in almost all cases.  A lower setting could cause poor performance depending on the capabilities of </w:t>
      </w:r>
      <w:r w:rsidR="00AF3CB3">
        <w:rPr>
          <w:color w:val="auto"/>
        </w:rPr>
        <w:t>individual</w:t>
      </w:r>
      <w:r>
        <w:rPr>
          <w:color w:val="auto"/>
        </w:rPr>
        <w:t xml:space="preserve"> mount</w:t>
      </w:r>
      <w:r w:rsidR="00AF3CB3">
        <w:rPr>
          <w:color w:val="auto"/>
        </w:rPr>
        <w:t>s</w:t>
      </w:r>
      <w:r>
        <w:rPr>
          <w:color w:val="auto"/>
        </w:rPr>
        <w:t>.</w:t>
      </w:r>
    </w:p>
    <w:p w14:paraId="55002856" w14:textId="17C6A292" w:rsidR="00031A7D" w:rsidRDefault="00031A7D" w:rsidP="005B7587">
      <w:pPr>
        <w:spacing w:line="360" w:lineRule="auto"/>
        <w:ind w:left="180"/>
      </w:pPr>
      <w:bookmarkStart w:id="71" w:name="_Toc62017121"/>
      <w:r w:rsidRPr="003F5AAE">
        <w:rPr>
          <w:rStyle w:val="Heading3Char"/>
        </w:rPr>
        <w:t>Guide Rates</w:t>
      </w:r>
      <w:bookmarkEnd w:id="71"/>
      <w:r>
        <w:t xml:space="preserve"> – A percentage of the selected rates to use for guiding.   The default 50% is a good starting point for guiding with applications like PHD2.</w:t>
      </w:r>
    </w:p>
    <w:p w14:paraId="506F636A" w14:textId="68F8A654" w:rsidR="00B42103" w:rsidRDefault="00031A7D" w:rsidP="00B42103">
      <w:pPr>
        <w:spacing w:line="360" w:lineRule="auto"/>
        <w:ind w:left="180"/>
      </w:pPr>
      <w:bookmarkStart w:id="72" w:name="_Toc62017122"/>
      <w:r w:rsidRPr="003F5AAE">
        <w:rPr>
          <w:rStyle w:val="Heading3Char"/>
        </w:rPr>
        <w:lastRenderedPageBreak/>
        <w:t>Over Meridian Limit</w:t>
      </w:r>
      <w:bookmarkEnd w:id="72"/>
      <w:r>
        <w:t xml:space="preserve"> – degrees </w:t>
      </w:r>
      <w:r w:rsidR="00E7284A">
        <w:t xml:space="preserve">before or </w:t>
      </w:r>
      <w:r>
        <w:t>passed the meridian the mount can travel before running into a limit alert.</w:t>
      </w:r>
      <w:r w:rsidR="00B42103">
        <w:t xml:space="preserve">  </w:t>
      </w:r>
      <w:r w:rsidR="00B42103" w:rsidRPr="00B42103">
        <w:rPr>
          <w:color w:val="FF0000"/>
        </w:rPr>
        <w:t xml:space="preserve">Warning </w:t>
      </w:r>
      <w:r w:rsidR="00B42103">
        <w:t>– limits will not stop the mount from moving and simply displays a warning light.   It is up to the user to see that the mount is not damaged or is flipped when necessary.</w:t>
      </w:r>
    </w:p>
    <w:p w14:paraId="2981F425" w14:textId="426D3775" w:rsidR="00E51991" w:rsidRDefault="00E51991" w:rsidP="00E51991">
      <w:pPr>
        <w:spacing w:line="360" w:lineRule="auto"/>
        <w:ind w:left="180"/>
      </w:pPr>
      <w:bookmarkStart w:id="73" w:name="_Toc62017123"/>
      <w:r>
        <w:rPr>
          <w:rStyle w:val="Heading3Char"/>
        </w:rPr>
        <w:t>Refraction</w:t>
      </w:r>
      <w:bookmarkEnd w:id="73"/>
      <w:r w:rsidRPr="003F5AAE">
        <w:rPr>
          <w:rStyle w:val="Heading3Char"/>
        </w:rPr>
        <w:t xml:space="preserve"> </w:t>
      </w:r>
      <w:r>
        <w:t>– Adds the effects of light as it passes through the atmosphere to the coordinates.</w:t>
      </w:r>
    </w:p>
    <w:p w14:paraId="67A532EE" w14:textId="54ED3BC0" w:rsidR="00031A7D" w:rsidRDefault="00031A7D" w:rsidP="005B7587">
      <w:pPr>
        <w:spacing w:line="360" w:lineRule="auto"/>
        <w:ind w:left="180"/>
      </w:pPr>
      <w:bookmarkStart w:id="74" w:name="_Toc62017124"/>
      <w:r w:rsidRPr="003F5AAE">
        <w:rPr>
          <w:rStyle w:val="Heading3Char"/>
        </w:rPr>
        <w:t>Encoders</w:t>
      </w:r>
      <w:bookmarkEnd w:id="74"/>
      <w:r>
        <w:t xml:space="preserve"> – Turns on and off the internal mount encoders.  </w:t>
      </w:r>
    </w:p>
    <w:p w14:paraId="3572011F" w14:textId="534FB571" w:rsidR="00DD43AF" w:rsidRDefault="00DD43AF" w:rsidP="005B7587">
      <w:pPr>
        <w:spacing w:line="360" w:lineRule="auto"/>
        <w:ind w:left="180"/>
      </w:pPr>
      <w:bookmarkStart w:id="75" w:name="_Toc62017125"/>
      <w:r w:rsidRPr="003F5AAE">
        <w:rPr>
          <w:rStyle w:val="Heading3Char"/>
        </w:rPr>
        <w:t>Alternating PPEC</w:t>
      </w:r>
      <w:bookmarkEnd w:id="75"/>
      <w:r>
        <w:t xml:space="preserve"> – This allows pulse</w:t>
      </w:r>
      <w:r w:rsidR="00682CCD">
        <w:t xml:space="preserve">s from </w:t>
      </w:r>
      <w:r>
        <w:t>guid</w:t>
      </w:r>
      <w:r w:rsidR="00682CCD">
        <w:t>ing software</w:t>
      </w:r>
      <w:r>
        <w:t xml:space="preserve"> to not </w:t>
      </w:r>
      <w:r w:rsidR="00682CCD">
        <w:t>be truncated or cut when the mount implements</w:t>
      </w:r>
      <w:r>
        <w:t xml:space="preserve"> PPEC. </w:t>
      </w:r>
      <w:r w:rsidR="00682CCD">
        <w:t xml:space="preserve"> When the internal PPEC runs it’s been shown that some pulses may</w:t>
      </w:r>
      <w:r w:rsidR="00253FA6">
        <w:t xml:space="preserve"> </w:t>
      </w:r>
      <w:r w:rsidR="00682CCD">
        <w:t xml:space="preserve">be randomly cut short because of the timing in PPEC changes.  This problem doesn’t seem to exist for mounts using the ST4 or handbox </w:t>
      </w:r>
      <w:r w:rsidR="008057FE">
        <w:t>interfaces</w:t>
      </w:r>
      <w:r w:rsidR="00682CCD">
        <w:t xml:space="preserve"> only using an EQDir cable and the internal PPEC.  The ST4 and Handbox interfaces implement </w:t>
      </w:r>
      <w:r w:rsidR="00C236B2">
        <w:t>a</w:t>
      </w:r>
      <w:r w:rsidR="00682CCD">
        <w:t xml:space="preserve"> PPEC on/off strategy when dealing with pulses.   This means that PPEC is turn off then the pulse is executed, then PPEC is turned back on.  This strategy keep PPEC from interfering with the pulses.</w:t>
      </w:r>
      <w:r>
        <w:t xml:space="preserve"> </w:t>
      </w:r>
      <w:r w:rsidR="00C236B2">
        <w:t xml:space="preserve">Using this option emulates that on/off strategy.  </w:t>
      </w:r>
      <w:r w:rsidR="00395CD8">
        <w:t>Any mount using the internal PPEC and an EQDir cable should consider turning this option on and evaluate its long term affects.</w:t>
      </w:r>
      <w:r w:rsidR="00682CCD">
        <w:t xml:space="preserve">  If not using the internal PPEC then there is </w:t>
      </w:r>
      <w:r w:rsidR="00C236B2">
        <w:t>there is no need to use this option.</w:t>
      </w:r>
    </w:p>
    <w:p w14:paraId="05EC8169" w14:textId="77DDAE84" w:rsidR="00E7284A" w:rsidRDefault="00E7284A" w:rsidP="00E7284A">
      <w:pPr>
        <w:spacing w:line="360" w:lineRule="auto"/>
        <w:ind w:left="180"/>
      </w:pPr>
      <w:bookmarkStart w:id="76" w:name="_Toc62017126"/>
      <w:r w:rsidRPr="003F5AAE">
        <w:rPr>
          <w:rStyle w:val="Heading3Char"/>
        </w:rPr>
        <w:t>Full Current</w:t>
      </w:r>
      <w:bookmarkEnd w:id="76"/>
      <w:r>
        <w:t xml:space="preserve"> – </w:t>
      </w:r>
      <w:r w:rsidRPr="00E7284A">
        <w:t xml:space="preserve">When you turn on the mount, by default the mount will track at half the watts/amperage.  The full current option tells the mount not to track at half current and to use the full current. Full current is recommended unless </w:t>
      </w:r>
      <w:r w:rsidR="00F47899" w:rsidRPr="00E7284A">
        <w:t>you’re</w:t>
      </w:r>
      <w:r w:rsidRPr="00E7284A">
        <w:t xml:space="preserve"> running off a battery and power consumption needs to be at a minimum.</w:t>
      </w:r>
    </w:p>
    <w:p w14:paraId="3775C71D" w14:textId="00C4B7C7" w:rsidR="00E7284A" w:rsidRDefault="00F47899" w:rsidP="005B7587">
      <w:pPr>
        <w:spacing w:line="360" w:lineRule="auto"/>
        <w:ind w:left="180"/>
      </w:pPr>
      <w:bookmarkStart w:id="77" w:name="_Toc62017127"/>
      <w:r w:rsidRPr="003F5AAE">
        <w:rPr>
          <w:rStyle w:val="Heading3Char"/>
        </w:rPr>
        <w:t>GoTo Dec Pulse</w:t>
      </w:r>
      <w:bookmarkEnd w:id="77"/>
      <w:r>
        <w:t xml:space="preserve"> – A</w:t>
      </w:r>
      <w:r w:rsidR="00A741B2">
        <w:t xml:space="preserve"> new</w:t>
      </w:r>
      <w:r>
        <w:t xml:space="preserve"> alternative method when tracking</w:t>
      </w:r>
      <w:r w:rsidR="00A741B2">
        <w:t xml:space="preserve"> and guiding</w:t>
      </w:r>
      <w:r>
        <w:t xml:space="preserve">.  This </w:t>
      </w:r>
      <w:r w:rsidR="00A741B2">
        <w:t xml:space="preserve">turns pulses from guiding commands into a </w:t>
      </w:r>
      <w:r>
        <w:t xml:space="preserve">Dec </w:t>
      </w:r>
      <w:r w:rsidR="00A741B2">
        <w:t xml:space="preserve">goto command.  </w:t>
      </w:r>
      <w:r>
        <w:t xml:space="preserve"> </w:t>
      </w:r>
      <w:r w:rsidR="00A741B2">
        <w:t xml:space="preserve">It will slew </w:t>
      </w:r>
      <w:r>
        <w:t xml:space="preserve">like a </w:t>
      </w:r>
      <w:r w:rsidR="00A741B2">
        <w:t>normal g</w:t>
      </w:r>
      <w:r>
        <w:t>o</w:t>
      </w:r>
      <w:r w:rsidR="00A741B2">
        <w:t>t</w:t>
      </w:r>
      <w:r>
        <w:t>o which is different than the default pulse</w:t>
      </w:r>
      <w:r w:rsidR="00A741B2">
        <w:t>, which is based on the guide</w:t>
      </w:r>
      <w:r w:rsidR="00B87466">
        <w:t xml:space="preserve"> </w:t>
      </w:r>
      <w:r w:rsidR="00A741B2">
        <w:t>rate</w:t>
      </w:r>
      <w:r>
        <w:t xml:space="preserve">.  GoTo </w:t>
      </w:r>
      <w:r w:rsidR="00A741B2">
        <w:t>slews are</w:t>
      </w:r>
      <w:r>
        <w:t xml:space="preserve"> quicker and accurate.  You can turn this on at any time even when guiding or tracking.</w:t>
      </w:r>
      <w:r w:rsidR="00A741B2">
        <w:t xml:space="preserve">  If this option is turned off then guiding in Dec follow the normal guide</w:t>
      </w:r>
      <w:r w:rsidR="00B87466">
        <w:t xml:space="preserve"> </w:t>
      </w:r>
      <w:r w:rsidR="00A741B2">
        <w:t xml:space="preserve">rate and percentage.  </w:t>
      </w:r>
      <w:r w:rsidR="00B87466">
        <w:t>It’s</w:t>
      </w:r>
      <w:r w:rsidR="00A741B2">
        <w:t xml:space="preserve"> recommended to use this option and evaluate it over the long term.</w:t>
      </w:r>
    </w:p>
    <w:p w14:paraId="1D0D3FF1" w14:textId="5FC0526B" w:rsidR="00E51991" w:rsidRDefault="00E51991" w:rsidP="005B7587">
      <w:pPr>
        <w:spacing w:line="360" w:lineRule="auto"/>
        <w:ind w:left="180"/>
      </w:pPr>
      <w:bookmarkStart w:id="78" w:name="_Toc62017128"/>
      <w:r>
        <w:rPr>
          <w:rStyle w:val="Heading3Char"/>
        </w:rPr>
        <w:lastRenderedPageBreak/>
        <w:t>Diagnostics</w:t>
      </w:r>
      <w:bookmarkEnd w:id="78"/>
      <w:r w:rsidRPr="003F5AAE">
        <w:rPr>
          <w:rStyle w:val="Heading3Char"/>
        </w:rPr>
        <w:t xml:space="preserve"> </w:t>
      </w:r>
      <w:r>
        <w:t>– Overlays the axis in degrees and the sidereal time to the 3d image.</w:t>
      </w:r>
    </w:p>
    <w:p w14:paraId="7026C4FC" w14:textId="1FD99D92" w:rsidR="00E51991" w:rsidRDefault="00E51991" w:rsidP="00E51991">
      <w:pPr>
        <w:spacing w:line="360" w:lineRule="auto"/>
        <w:ind w:left="180"/>
      </w:pPr>
      <w:bookmarkStart w:id="79" w:name="_Toc62017129"/>
      <w:r>
        <w:rPr>
          <w:rStyle w:val="Heading3Char"/>
        </w:rPr>
        <w:t>Sync Limits</w:t>
      </w:r>
      <w:bookmarkEnd w:id="79"/>
      <w:r w:rsidRPr="003F5AAE">
        <w:rPr>
          <w:rStyle w:val="Heading3Char"/>
        </w:rPr>
        <w:t xml:space="preserve"> </w:t>
      </w:r>
      <w:r>
        <w:t xml:space="preserve">– When checked </w:t>
      </w:r>
      <w:r w:rsidR="00CF7969">
        <w:t xml:space="preserve">it </w:t>
      </w:r>
      <w:r>
        <w:t>enforces the mount cannot sync to targets that are greater than 30 degrees from the current position.  It’s recommended to leave this checked as a safety precaution</w:t>
      </w:r>
      <w:r w:rsidR="00CF7969">
        <w:t>.</w:t>
      </w:r>
      <w:r>
        <w:t xml:space="preserve"> </w:t>
      </w:r>
      <w:r w:rsidR="00DA11E3">
        <w:t xml:space="preserve"> </w:t>
      </w:r>
      <w:r w:rsidR="00DA11E3" w:rsidRPr="00B42103">
        <w:rPr>
          <w:color w:val="FF0000"/>
        </w:rPr>
        <w:t xml:space="preserve">Warning </w:t>
      </w:r>
      <w:r w:rsidR="00DA11E3">
        <w:t xml:space="preserve">– </w:t>
      </w:r>
      <w:r w:rsidR="00CF7969">
        <w:t>When not checked the mount could sync to an object that is too far from its current pointing position throwing off the real axis positions to a point where the axis may end up colliding with the pier or something unintended.</w:t>
      </w:r>
    </w:p>
    <w:p w14:paraId="3885266A" w14:textId="398C3DCE" w:rsidR="00BB31CE" w:rsidRDefault="00BB31CE" w:rsidP="00BB31CE">
      <w:pPr>
        <w:spacing w:line="360" w:lineRule="auto"/>
        <w:ind w:left="180"/>
      </w:pPr>
      <w:bookmarkStart w:id="80" w:name="_Toc62017130"/>
      <w:r>
        <w:rPr>
          <w:rStyle w:val="Heading3Char"/>
        </w:rPr>
        <w:t>Park Positions</w:t>
      </w:r>
      <w:bookmarkEnd w:id="80"/>
      <w:r w:rsidRPr="003F5AAE">
        <w:rPr>
          <w:rStyle w:val="Heading3Char"/>
        </w:rPr>
        <w:t xml:space="preserve"> </w:t>
      </w:r>
      <w:r>
        <w:t xml:space="preserve">– Click the + and – buttons to Add or remove park positions.  Use the Set button to assign the current mount axes positions to the selected park position.  You cannot edit or modify </w:t>
      </w:r>
      <w:r w:rsidR="00F320D1">
        <w:t xml:space="preserve">the name of </w:t>
      </w:r>
      <w:r>
        <w:t>an existing position</w:t>
      </w:r>
      <w:r w:rsidR="00F320D1">
        <w:t xml:space="preserve"> but you can reset its positions using the Set button.</w:t>
      </w:r>
      <w:r>
        <w:t xml:space="preserve">  </w:t>
      </w:r>
      <w:r w:rsidR="00F320D1">
        <w:t xml:space="preserve">If you need to change a name </w:t>
      </w:r>
      <w:r>
        <w:t xml:space="preserve">it’s best to create a new </w:t>
      </w:r>
      <w:r w:rsidR="00F320D1">
        <w:t xml:space="preserve">park </w:t>
      </w:r>
      <w:r>
        <w:t>position and then remove the old one.</w:t>
      </w:r>
    </w:p>
    <w:p w14:paraId="3FE8D952" w14:textId="4AE2065C" w:rsidR="00DD43AF" w:rsidRDefault="00DD43AF" w:rsidP="00F47899">
      <w:pPr>
        <w:spacing w:line="360" w:lineRule="auto"/>
        <w:ind w:left="180"/>
      </w:pPr>
      <w:bookmarkStart w:id="81" w:name="_Toc62017131"/>
      <w:r w:rsidRPr="003F5AAE">
        <w:rPr>
          <w:rStyle w:val="Heading3Char"/>
        </w:rPr>
        <w:t>Observatory Location</w:t>
      </w:r>
      <w:bookmarkEnd w:id="81"/>
      <w:r>
        <w:t xml:space="preserve"> - Latitude and Longitude of your observatory is used to calculate </w:t>
      </w:r>
      <w:r w:rsidR="00AF2071">
        <w:t>local positions.</w:t>
      </w:r>
    </w:p>
    <w:p w14:paraId="1D0137A6" w14:textId="7242C7F0" w:rsidR="00321B52" w:rsidRDefault="00321B52" w:rsidP="00321B52">
      <w:pPr>
        <w:spacing w:line="360" w:lineRule="auto"/>
        <w:ind w:left="180"/>
      </w:pPr>
      <w:bookmarkStart w:id="82" w:name="_Toc62017132"/>
      <w:r>
        <w:rPr>
          <w:rStyle w:val="Heading3Char"/>
        </w:rPr>
        <w:t>GPS</w:t>
      </w:r>
      <w:bookmarkEnd w:id="82"/>
      <w:r>
        <w:t xml:space="preserve"> – Read</w:t>
      </w:r>
      <w:r w:rsidR="00E22F35">
        <w:t>s</w:t>
      </w:r>
      <w:r>
        <w:t xml:space="preserve"> a COM port for available NEMA sentences.  Select GGA or RMC</w:t>
      </w:r>
      <w:r w:rsidR="00E22F35">
        <w:t xml:space="preserve">.  GGA is the default and RMC does not contain elevation data. </w:t>
      </w:r>
      <w:r>
        <w:t xml:space="preserve"> </w:t>
      </w:r>
      <w:r w:rsidR="00E22F35">
        <w:t xml:space="preserve">GS </w:t>
      </w:r>
      <w:r>
        <w:t xml:space="preserve">will </w:t>
      </w:r>
      <w:r w:rsidR="00E22F35">
        <w:t>retrieve</w:t>
      </w:r>
      <w:r>
        <w:t xml:space="preserve"> the first found tag GNGGA, GPGGA, GNRMC, GPRMC. </w:t>
      </w:r>
      <w:r w:rsidR="00E22F35">
        <w:t xml:space="preserve"> Hit retrieve again for another tag search.  The time is also pulled for and compared against the local pc clock.  Any discrepancies are displayed.  If you ran GS as Administrator you will see a checkbox to update the system time.   Check your Windows system options for items that may change the time again like Internet Time Services.  For viewing, guiding, and imaging a few seconds off isn’t going to matter. </w:t>
      </w:r>
    </w:p>
    <w:p w14:paraId="11B2F706" w14:textId="77777777" w:rsidR="00321B52" w:rsidRDefault="00321B52" w:rsidP="00F47899">
      <w:pPr>
        <w:spacing w:line="360" w:lineRule="auto"/>
        <w:ind w:left="180"/>
      </w:pPr>
    </w:p>
    <w:p w14:paraId="566BAAC9" w14:textId="5F53BB9B" w:rsidR="00210C26" w:rsidRDefault="00210C26" w:rsidP="00210C26">
      <w:pPr>
        <w:pStyle w:val="Heading1"/>
        <w:numPr>
          <w:ilvl w:val="0"/>
          <w:numId w:val="27"/>
        </w:numPr>
      </w:pPr>
      <w:bookmarkStart w:id="83" w:name="_Toc62017133"/>
      <w:r>
        <w:t>Option Settings</w:t>
      </w:r>
      <w:bookmarkEnd w:id="83"/>
    </w:p>
    <w:p w14:paraId="4DBA7DA5" w14:textId="77777777" w:rsidR="00DD43AF" w:rsidRDefault="00DD43AF" w:rsidP="00DD43AF">
      <w:pPr>
        <w:spacing w:line="360" w:lineRule="auto"/>
      </w:pPr>
    </w:p>
    <w:p w14:paraId="660ECAFC" w14:textId="08A14548" w:rsidR="00DD43AF" w:rsidRDefault="00230B46" w:rsidP="00DD43AF">
      <w:pPr>
        <w:spacing w:line="360" w:lineRule="auto"/>
      </w:pPr>
      <w:r>
        <w:rPr>
          <w:noProof/>
          <w:lang w:eastAsia="en-US"/>
        </w:rPr>
        <w:lastRenderedPageBreak/>
        <w:drawing>
          <wp:inline distT="0" distB="0" distL="0" distR="0" wp14:anchorId="2FE68A63" wp14:editId="69E17062">
            <wp:extent cx="5943600" cy="3599180"/>
            <wp:effectExtent l="0" t="0" r="0" b="127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99180"/>
                    </a:xfrm>
                    <a:prstGeom prst="rect">
                      <a:avLst/>
                    </a:prstGeom>
                  </pic:spPr>
                </pic:pic>
              </a:graphicData>
            </a:graphic>
          </wp:inline>
        </w:drawing>
      </w:r>
    </w:p>
    <w:p w14:paraId="35559953" w14:textId="1DA899B9" w:rsidR="00C26938" w:rsidRDefault="00C26938" w:rsidP="00C26938">
      <w:pPr>
        <w:spacing w:line="360" w:lineRule="auto"/>
      </w:pPr>
      <w:bookmarkStart w:id="84" w:name="_Toc62017134"/>
      <w:r w:rsidRPr="003F5AAE">
        <w:rPr>
          <w:rStyle w:val="Heading3Char"/>
        </w:rPr>
        <w:t>Available Tabs</w:t>
      </w:r>
      <w:bookmarkEnd w:id="84"/>
      <w:r>
        <w:t xml:space="preserve"> – Turns off or on selected tabs at top of the window. You cannot turn off the Settings tab it will always be available.   It’s recommended to set what tabs you want before connected to any hardware. </w:t>
      </w:r>
      <w:r w:rsidR="00EC64F1">
        <w:t>If you have a gamepad the tab must be turned on to activate.</w:t>
      </w:r>
    </w:p>
    <w:p w14:paraId="4339350F" w14:textId="77777777" w:rsidR="00C26938" w:rsidRDefault="00C26938" w:rsidP="00C26938">
      <w:pPr>
        <w:spacing w:line="360" w:lineRule="auto"/>
      </w:pPr>
      <w:bookmarkStart w:id="85" w:name="_Toc62017135"/>
      <w:r w:rsidRPr="003F5AAE">
        <w:rPr>
          <w:rStyle w:val="Heading3Char"/>
        </w:rPr>
        <w:t>No Sleep mode</w:t>
      </w:r>
      <w:bookmarkEnd w:id="85"/>
      <w:r>
        <w:t xml:space="preserve"> – When GS server is running it will move the mouse a few pixels every 50 seconds to keep the windows screen saver from starting.   This may also help to keep USB ports from going into sleep mode.</w:t>
      </w:r>
    </w:p>
    <w:p w14:paraId="485BF96D" w14:textId="37D7AF55" w:rsidR="00C26938" w:rsidRDefault="00C26938" w:rsidP="00C26938">
      <w:pPr>
        <w:spacing w:line="360" w:lineRule="auto"/>
      </w:pPr>
      <w:bookmarkStart w:id="86" w:name="_Toc62017136"/>
      <w:r w:rsidRPr="003F5AAE">
        <w:rPr>
          <w:rStyle w:val="Heading3Char"/>
        </w:rPr>
        <w:t>Start Minimized</w:t>
      </w:r>
      <w:bookmarkEnd w:id="86"/>
      <w:r>
        <w:t xml:space="preserve"> – When GS server is started it will show only in the windows taskbar in a minimized state.  Click the GS Server icon in the taskbar to open the window to normal state.   </w:t>
      </w:r>
    </w:p>
    <w:p w14:paraId="686E1051" w14:textId="25862E5B" w:rsidR="00C26938" w:rsidRDefault="00C26938" w:rsidP="00C26938">
      <w:pPr>
        <w:spacing w:line="360" w:lineRule="auto"/>
      </w:pPr>
      <w:bookmarkStart w:id="87" w:name="_Toc62017137"/>
      <w:r w:rsidRPr="003F5AAE">
        <w:rPr>
          <w:rStyle w:val="Heading3Char"/>
        </w:rPr>
        <w:t>Start Window On Top</w:t>
      </w:r>
      <w:bookmarkEnd w:id="87"/>
      <w:r>
        <w:t xml:space="preserve"> - When GS Server is started the window will be forced to show and stay on top of all other windows.</w:t>
      </w:r>
    </w:p>
    <w:p w14:paraId="0435F1A1" w14:textId="31A4DDA8" w:rsidR="00F47899" w:rsidRDefault="00F47899" w:rsidP="00F47899">
      <w:pPr>
        <w:spacing w:line="360" w:lineRule="auto"/>
      </w:pPr>
      <w:bookmarkStart w:id="88" w:name="_Toc62017138"/>
      <w:r w:rsidRPr="003F5AAE">
        <w:rPr>
          <w:rStyle w:val="Heading3Char"/>
        </w:rPr>
        <w:t>Home Warning On</w:t>
      </w:r>
      <w:bookmarkEnd w:id="88"/>
      <w:r>
        <w:t xml:space="preserve"> – When checked a popup warning will show that asks the user to put the mount in the home position.   Uncheck this to stop showing the warning.</w:t>
      </w:r>
    </w:p>
    <w:p w14:paraId="0DFD283E" w14:textId="6F8D9FDC" w:rsidR="005B7587" w:rsidRDefault="005B7587" w:rsidP="00C26938">
      <w:pPr>
        <w:spacing w:line="360" w:lineRule="auto"/>
      </w:pPr>
      <w:bookmarkStart w:id="89" w:name="_Toc62017139"/>
      <w:r w:rsidRPr="003F5AAE">
        <w:rPr>
          <w:rStyle w:val="Heading3Char"/>
        </w:rPr>
        <w:lastRenderedPageBreak/>
        <w:t>Voice/Speech on</w:t>
      </w:r>
      <w:bookmarkEnd w:id="89"/>
      <w:r>
        <w:t xml:space="preserve"> – Turns on/off the selected Microsoft synthesized voice.   Windows loaded voices will be shown in the selection box.  Refer to Microsoft for loading or unload voices into Windows operating systems.</w:t>
      </w:r>
    </w:p>
    <w:p w14:paraId="35B5D2B1" w14:textId="195F0366" w:rsidR="00F8341E" w:rsidRDefault="00F8341E" w:rsidP="00F8341E">
      <w:pPr>
        <w:spacing w:line="360" w:lineRule="auto"/>
      </w:pPr>
      <w:bookmarkStart w:id="90" w:name="_Toc62017140"/>
      <w:r w:rsidRPr="003F5AAE">
        <w:rPr>
          <w:rStyle w:val="Heading3Char"/>
        </w:rPr>
        <w:t>Theme Colors</w:t>
      </w:r>
      <w:bookmarkEnd w:id="90"/>
      <w:r>
        <w:rPr>
          <w:rStyle w:val="Heading5Char"/>
        </w:rPr>
        <w:t xml:space="preserve"> </w:t>
      </w:r>
      <w:r>
        <w:t xml:space="preserve">– </w:t>
      </w:r>
      <w:r w:rsidR="001E04AB">
        <w:t>Choose light or dark theme</w:t>
      </w:r>
      <w:r w:rsidR="00ED2C56">
        <w:t>s</w:t>
      </w:r>
      <w:r w:rsidR="001E04AB">
        <w:t xml:space="preserve"> along with the Primary and Accent colors.</w:t>
      </w:r>
    </w:p>
    <w:p w14:paraId="681E1084" w14:textId="7F74C4A2" w:rsidR="00EC64F1" w:rsidRDefault="00EC64F1" w:rsidP="00C26938">
      <w:pPr>
        <w:spacing w:line="360" w:lineRule="auto"/>
      </w:pPr>
      <w:bookmarkStart w:id="91" w:name="_Toc62017141"/>
      <w:r w:rsidRPr="003F5AAE">
        <w:rPr>
          <w:rStyle w:val="Heading3Char"/>
        </w:rPr>
        <w:t>Performance</w:t>
      </w:r>
      <w:bookmarkEnd w:id="91"/>
      <w:r>
        <w:rPr>
          <w:rStyle w:val="Heading5Char"/>
        </w:rPr>
        <w:t xml:space="preserve"> </w:t>
      </w:r>
      <w:r>
        <w:t>– Th</w:t>
      </w:r>
      <w:r w:rsidR="00F47899">
        <w:t>is</w:t>
      </w:r>
      <w:r>
        <w:t xml:space="preserve"> control</w:t>
      </w:r>
      <w:r w:rsidR="00F47899">
        <w:t>s</w:t>
      </w:r>
      <w:r>
        <w:t xml:space="preserve"> how often the driver polls the mount for position information.   The faster the polling the more CPU utilization is needed.  Unless there is a specific issue it’s recommended to leave at the default 300.</w:t>
      </w:r>
    </w:p>
    <w:p w14:paraId="2968E8B5" w14:textId="2DD8C642" w:rsidR="00556602" w:rsidRDefault="00556602" w:rsidP="00C26938">
      <w:pPr>
        <w:spacing w:line="360" w:lineRule="auto"/>
      </w:pPr>
      <w:bookmarkStart w:id="92" w:name="_Toc62017142"/>
      <w:r>
        <w:rPr>
          <w:rStyle w:val="Heading3Char"/>
        </w:rPr>
        <w:t>Render Capability</w:t>
      </w:r>
      <w:bookmarkEnd w:id="92"/>
      <w:r>
        <w:rPr>
          <w:rStyle w:val="Heading5Char"/>
        </w:rPr>
        <w:t xml:space="preserve"> </w:t>
      </w:r>
      <w:r>
        <w:t>– This show the capabilities as defined from Microsoft of your graphics card.</w:t>
      </w:r>
    </w:p>
    <w:p w14:paraId="3026EE70" w14:textId="14718B61" w:rsidR="00556602" w:rsidRDefault="00556602" w:rsidP="00C26938">
      <w:pPr>
        <w:spacing w:line="360" w:lineRule="auto"/>
      </w:pPr>
      <w:bookmarkStart w:id="93" w:name="_Toc62017143"/>
      <w:r>
        <w:rPr>
          <w:rStyle w:val="Heading3Char"/>
        </w:rPr>
        <w:t>Acceleration Off</w:t>
      </w:r>
      <w:bookmarkEnd w:id="93"/>
      <w:r>
        <w:rPr>
          <w:rStyle w:val="Heading5Char"/>
        </w:rPr>
        <w:t xml:space="preserve"> </w:t>
      </w:r>
      <w:r>
        <w:t>– Turns of the graphics card acceleration.</w:t>
      </w:r>
    </w:p>
    <w:p w14:paraId="2DB2FFD3" w14:textId="14EADAB6" w:rsidR="00960327" w:rsidRDefault="00960327" w:rsidP="00960327">
      <w:pPr>
        <w:spacing w:line="360" w:lineRule="auto"/>
      </w:pPr>
      <w:bookmarkStart w:id="94" w:name="_Toc62017144"/>
      <w:r w:rsidRPr="003F5AAE">
        <w:rPr>
          <w:rStyle w:val="Heading3Char"/>
        </w:rPr>
        <w:t>Reset Settings</w:t>
      </w:r>
      <w:bookmarkEnd w:id="94"/>
      <w:r>
        <w:rPr>
          <w:rStyle w:val="Heading5Char"/>
        </w:rPr>
        <w:t xml:space="preserve"> </w:t>
      </w:r>
      <w:r>
        <w:t xml:space="preserve">– Rests the selected settings back to their default settings.  Each checkbox goes to a set of option and matches the menu items.  i.e. if you select SkyWatcher and click reset it will set all the settings under the </w:t>
      </w:r>
      <w:r w:rsidR="00E052E4">
        <w:t>Main</w:t>
      </w:r>
      <w:r>
        <w:t xml:space="preserve"> menu back to their default settings.  The default setting will take effect the next time GS server is started.   It’s recommend after you reset any setting to restart GS server.</w:t>
      </w:r>
    </w:p>
    <w:p w14:paraId="48212454" w14:textId="5EE86AAB" w:rsidR="00F02B04" w:rsidRDefault="00F02B04" w:rsidP="00960327">
      <w:pPr>
        <w:spacing w:line="360" w:lineRule="auto"/>
        <w:rPr>
          <w:rStyle w:val="Heading3Char"/>
          <w:rFonts w:asciiTheme="minorHAnsi" w:eastAsiaTheme="minorEastAsia" w:hAnsiTheme="minorHAnsi" w:cstheme="minorBidi"/>
          <w:color w:val="595959" w:themeColor="text1" w:themeTint="A6"/>
          <w:sz w:val="22"/>
          <w:szCs w:val="22"/>
        </w:rPr>
      </w:pPr>
      <w:bookmarkStart w:id="95" w:name="_Toc62017145"/>
      <w:r>
        <w:rPr>
          <w:rStyle w:val="Heading3Char"/>
        </w:rPr>
        <w:t>Language</w:t>
      </w:r>
      <w:bookmarkEnd w:id="95"/>
      <w:r>
        <w:rPr>
          <w:rStyle w:val="Heading5Char"/>
        </w:rPr>
        <w:t xml:space="preserve"> </w:t>
      </w:r>
      <w:r>
        <w:t xml:space="preserve">– Sets the culture.  If interested in creating a specific Language file.  There are 3 English versions is available in the </w:t>
      </w:r>
      <w:r w:rsidRPr="00F02B04">
        <w:t>C:\Program Files (x86)\Common Files\ASCOM\Telescope</w:t>
      </w:r>
      <w:r>
        <w:rPr>
          <w:rStyle w:val="Heading3Char"/>
          <w:rFonts w:asciiTheme="minorHAnsi" w:eastAsiaTheme="minorEastAsia" w:hAnsiTheme="minorHAnsi" w:cstheme="minorBidi"/>
          <w:color w:val="595959" w:themeColor="text1" w:themeTint="A6"/>
          <w:sz w:val="22"/>
          <w:szCs w:val="22"/>
        </w:rPr>
        <w:t>\GSServer\LanguageFiles</w:t>
      </w:r>
      <w:r w:rsidR="004256FB">
        <w:rPr>
          <w:rStyle w:val="Heading3Char"/>
          <w:rFonts w:asciiTheme="minorHAnsi" w:eastAsiaTheme="minorEastAsia" w:hAnsiTheme="minorHAnsi" w:cstheme="minorBidi"/>
          <w:color w:val="595959" w:themeColor="text1" w:themeTint="A6"/>
          <w:sz w:val="22"/>
          <w:szCs w:val="22"/>
        </w:rPr>
        <w:t>;</w:t>
      </w:r>
      <w:r>
        <w:rPr>
          <w:rStyle w:val="Heading3Char"/>
          <w:rFonts w:asciiTheme="minorHAnsi" w:eastAsiaTheme="minorEastAsia" w:hAnsiTheme="minorHAnsi" w:cstheme="minorBidi"/>
          <w:color w:val="595959" w:themeColor="text1" w:themeTint="A6"/>
          <w:sz w:val="22"/>
          <w:szCs w:val="22"/>
        </w:rPr>
        <w:t xml:space="preserve">  </w:t>
      </w:r>
      <w:r w:rsidRPr="00F02B04">
        <w:rPr>
          <w:rStyle w:val="Heading3Char"/>
          <w:rFonts w:asciiTheme="minorHAnsi" w:eastAsiaTheme="minorEastAsia" w:hAnsiTheme="minorHAnsi" w:cstheme="minorBidi"/>
          <w:color w:val="595959" w:themeColor="text1" w:themeTint="A6"/>
          <w:sz w:val="22"/>
          <w:szCs w:val="22"/>
        </w:rPr>
        <w:t>GSServer_en-US.xaml</w:t>
      </w:r>
      <w:r>
        <w:rPr>
          <w:rStyle w:val="Heading3Char"/>
          <w:rFonts w:asciiTheme="minorHAnsi" w:eastAsiaTheme="minorEastAsia" w:hAnsiTheme="minorHAnsi" w:cstheme="minorBidi"/>
          <w:color w:val="595959" w:themeColor="text1" w:themeTint="A6"/>
          <w:sz w:val="22"/>
          <w:szCs w:val="22"/>
        </w:rPr>
        <w:t xml:space="preserve">, </w:t>
      </w:r>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Chart</w:t>
      </w:r>
      <w:r w:rsidRPr="00F02B04">
        <w:rPr>
          <w:rStyle w:val="Heading3Char"/>
          <w:rFonts w:asciiTheme="minorHAnsi" w:eastAsiaTheme="minorEastAsia" w:hAnsiTheme="minorHAnsi" w:cstheme="minorBidi"/>
          <w:color w:val="595959" w:themeColor="text1" w:themeTint="A6"/>
          <w:sz w:val="22"/>
          <w:szCs w:val="22"/>
        </w:rPr>
        <w:t>_en-US.xaml</w:t>
      </w:r>
      <w:r>
        <w:rPr>
          <w:rStyle w:val="Heading3Char"/>
          <w:rFonts w:asciiTheme="minorHAnsi" w:eastAsiaTheme="minorEastAsia" w:hAnsiTheme="minorHAnsi" w:cstheme="minorBidi"/>
          <w:color w:val="595959" w:themeColor="text1" w:themeTint="A6"/>
          <w:sz w:val="22"/>
          <w:szCs w:val="22"/>
        </w:rPr>
        <w:t xml:space="preserve">, and </w:t>
      </w:r>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Util</w:t>
      </w:r>
      <w:r w:rsidRPr="00F02B04">
        <w:rPr>
          <w:rStyle w:val="Heading3Char"/>
          <w:rFonts w:asciiTheme="minorHAnsi" w:eastAsiaTheme="minorEastAsia" w:hAnsiTheme="minorHAnsi" w:cstheme="minorBidi"/>
          <w:color w:val="595959" w:themeColor="text1" w:themeTint="A6"/>
          <w:sz w:val="22"/>
          <w:szCs w:val="22"/>
        </w:rPr>
        <w:t>_en-US.xaml</w:t>
      </w:r>
      <w:r>
        <w:rPr>
          <w:rStyle w:val="Heading3Char"/>
          <w:rFonts w:asciiTheme="minorHAnsi" w:eastAsiaTheme="minorEastAsia" w:hAnsiTheme="minorHAnsi" w:cstheme="minorBidi"/>
          <w:color w:val="595959" w:themeColor="text1" w:themeTint="A6"/>
          <w:sz w:val="22"/>
          <w:szCs w:val="22"/>
        </w:rPr>
        <w:t xml:space="preserve">.  </w:t>
      </w:r>
      <w:r w:rsidR="004256FB">
        <w:rPr>
          <w:rStyle w:val="Heading3Char"/>
          <w:rFonts w:asciiTheme="minorHAnsi" w:eastAsiaTheme="minorEastAsia" w:hAnsiTheme="minorHAnsi" w:cstheme="minorBidi"/>
          <w:color w:val="595959" w:themeColor="text1" w:themeTint="A6"/>
          <w:sz w:val="22"/>
          <w:szCs w:val="22"/>
        </w:rPr>
        <w:t xml:space="preserve">Each file goes to the corresponding .exe file in the install folder. </w:t>
      </w:r>
      <w:r>
        <w:rPr>
          <w:rStyle w:val="Heading3Char"/>
          <w:rFonts w:asciiTheme="minorHAnsi" w:eastAsiaTheme="minorEastAsia" w:hAnsiTheme="minorHAnsi" w:cstheme="minorBidi"/>
          <w:color w:val="595959" w:themeColor="text1" w:themeTint="A6"/>
          <w:sz w:val="22"/>
          <w:szCs w:val="22"/>
        </w:rPr>
        <w:t xml:space="preserve"> These </w:t>
      </w:r>
      <w:r w:rsidR="004256FB">
        <w:rPr>
          <w:rStyle w:val="Heading3Char"/>
          <w:rFonts w:asciiTheme="minorHAnsi" w:eastAsiaTheme="minorEastAsia" w:hAnsiTheme="minorHAnsi" w:cstheme="minorBidi"/>
          <w:color w:val="595959" w:themeColor="text1" w:themeTint="A6"/>
          <w:sz w:val="22"/>
          <w:szCs w:val="22"/>
        </w:rPr>
        <w:t>files can be edited with any language, rename the filenames with the correct culture name and submit to the groups.io site to be included in a future release.</w:t>
      </w:r>
    </w:p>
    <w:p w14:paraId="51C6A156" w14:textId="3A7B9776" w:rsidR="00F02B04" w:rsidRDefault="00F02B04" w:rsidP="00960327">
      <w:pPr>
        <w:spacing w:line="360" w:lineRule="auto"/>
      </w:pPr>
      <w:bookmarkStart w:id="96" w:name="_Toc62017146"/>
      <w:r>
        <w:rPr>
          <w:rStyle w:val="Heading3Char"/>
        </w:rPr>
        <w:t>Check for Updates</w:t>
      </w:r>
      <w:bookmarkEnd w:id="96"/>
      <w:r>
        <w:rPr>
          <w:rStyle w:val="Heading5Char"/>
        </w:rPr>
        <w:t xml:space="preserve"> </w:t>
      </w:r>
      <w:r>
        <w:t>– Looks up over the internet for the latest release version.  Shows the current or local version and the latest version available for download.   When downloaded will open a browser window and attempt to download the latest version.</w:t>
      </w:r>
    </w:p>
    <w:p w14:paraId="4059393B" w14:textId="03BECA88" w:rsidR="00960327" w:rsidRDefault="00827241" w:rsidP="00C26938">
      <w:pPr>
        <w:spacing w:line="360" w:lineRule="auto"/>
      </w:pPr>
      <w:bookmarkStart w:id="97" w:name="_Toc62017147"/>
      <w:r>
        <w:rPr>
          <w:rStyle w:val="Heading3Char"/>
        </w:rPr>
        <w:lastRenderedPageBreak/>
        <w:t>UTC Offset</w:t>
      </w:r>
      <w:bookmarkEnd w:id="97"/>
      <w:r>
        <w:rPr>
          <w:rStyle w:val="Heading5Char"/>
        </w:rPr>
        <w:t xml:space="preserve"> </w:t>
      </w:r>
      <w:r>
        <w:t>–External programs have the ability to set the driver’s off set time.  This setting can only be reset and not adjusted.  If not set then the local time including the local time zone will be used.</w:t>
      </w:r>
    </w:p>
    <w:p w14:paraId="7E57A1F6" w14:textId="77777777" w:rsidR="0073144D" w:rsidRDefault="0073144D" w:rsidP="00C26938">
      <w:pPr>
        <w:spacing w:line="360" w:lineRule="auto"/>
      </w:pPr>
    </w:p>
    <w:p w14:paraId="169F9D83" w14:textId="0415EC07" w:rsidR="00C26938" w:rsidRDefault="00230B46" w:rsidP="00C26938">
      <w:pPr>
        <w:spacing w:line="360" w:lineRule="auto"/>
      </w:pPr>
      <w:r>
        <w:rPr>
          <w:noProof/>
          <w:lang w:eastAsia="en-US"/>
        </w:rPr>
        <w:drawing>
          <wp:inline distT="0" distB="0" distL="0" distR="0" wp14:anchorId="580C8DB3" wp14:editId="1FD4FCD0">
            <wp:extent cx="5943600" cy="3481070"/>
            <wp:effectExtent l="0" t="0" r="0" b="508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81070"/>
                    </a:xfrm>
                    <a:prstGeom prst="rect">
                      <a:avLst/>
                    </a:prstGeom>
                  </pic:spPr>
                </pic:pic>
              </a:graphicData>
            </a:graphic>
          </wp:inline>
        </w:drawing>
      </w:r>
    </w:p>
    <w:p w14:paraId="426F70A5" w14:textId="2A4EF10C" w:rsidR="00D54D95" w:rsidRDefault="00230B46" w:rsidP="00C26938">
      <w:pPr>
        <w:spacing w:line="360" w:lineRule="auto"/>
      </w:pPr>
      <w:r>
        <w:rPr>
          <w:noProof/>
          <w:lang w:eastAsia="en-US"/>
        </w:rPr>
        <w:lastRenderedPageBreak/>
        <w:drawing>
          <wp:inline distT="0" distB="0" distL="0" distR="0" wp14:anchorId="7436979A" wp14:editId="562D7E31">
            <wp:extent cx="5943600" cy="3621405"/>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21405"/>
                    </a:xfrm>
                    <a:prstGeom prst="rect">
                      <a:avLst/>
                    </a:prstGeom>
                  </pic:spPr>
                </pic:pic>
              </a:graphicData>
            </a:graphic>
          </wp:inline>
        </w:drawing>
      </w:r>
    </w:p>
    <w:p w14:paraId="046A5F1E" w14:textId="45CBF2FB" w:rsidR="00C26938" w:rsidRDefault="00EE4839" w:rsidP="00C26938">
      <w:pPr>
        <w:spacing w:line="360" w:lineRule="auto"/>
      </w:pPr>
      <w:bookmarkStart w:id="98" w:name="_Toc62017148"/>
      <w:r w:rsidRPr="003F5AAE">
        <w:rPr>
          <w:rStyle w:val="Heading3Char"/>
        </w:rPr>
        <w:t>Monitor</w:t>
      </w:r>
      <w:bookmarkEnd w:id="98"/>
      <w:r>
        <w:t xml:space="preserve"> – The Monitor shows real-time logging by Device, Category, and Type. The Telescope selection refers to any control that is a type of Telescope like SkyWatcher.  Category of Driver is for any incoming operations directly to the ascom driver.  Interface would be the User Interface commands such as the hand controller items.  Category Server would be the internal workings of GS Server.</w:t>
      </w:r>
      <w:r w:rsidR="001872B3">
        <w:t xml:space="preserve">  When the monitor is started it will not quit until turned off, even is the GS server is exited and started again.  All files logged are kept in </w:t>
      </w:r>
      <w:r w:rsidR="001872B3" w:rsidRPr="001872B3">
        <w:t>My Documents/GSServer</w:t>
      </w:r>
      <w:r w:rsidR="001872B3">
        <w:t>.</w:t>
      </w:r>
    </w:p>
    <w:p w14:paraId="5190FC75" w14:textId="6D123240" w:rsidR="00EE4839" w:rsidRDefault="00EE4839" w:rsidP="00C26938">
      <w:pPr>
        <w:spacing w:line="360" w:lineRule="auto"/>
      </w:pPr>
      <w:bookmarkStart w:id="99" w:name="_Toc62017149"/>
      <w:r w:rsidRPr="003F5AAE">
        <w:rPr>
          <w:rStyle w:val="Heading3Char"/>
        </w:rPr>
        <w:t>Session Log</w:t>
      </w:r>
      <w:bookmarkEnd w:id="99"/>
      <w:r>
        <w:t xml:space="preserve"> – When checked turn</w:t>
      </w:r>
      <w:r w:rsidR="00ED2C56">
        <w:t>s</w:t>
      </w:r>
      <w:r>
        <w:t xml:space="preserve"> on the log and keeps the last 5 rolling sessions logs.</w:t>
      </w:r>
    </w:p>
    <w:p w14:paraId="71F3999D" w14:textId="3E382E12" w:rsidR="00C65AC8" w:rsidRDefault="00C65AC8" w:rsidP="00C26938">
      <w:pPr>
        <w:spacing w:line="360" w:lineRule="auto"/>
      </w:pPr>
      <w:bookmarkStart w:id="100" w:name="_Toc62017150"/>
      <w:r w:rsidRPr="003F5AAE">
        <w:rPr>
          <w:rStyle w:val="Heading3Char"/>
        </w:rPr>
        <w:t>Log to File</w:t>
      </w:r>
      <w:bookmarkEnd w:id="100"/>
      <w:r>
        <w:t xml:space="preserve"> – When checked anything shown in the monitor will output to a log file.</w:t>
      </w:r>
    </w:p>
    <w:p w14:paraId="1C6D09E5" w14:textId="427DAC83" w:rsidR="008253B3" w:rsidRDefault="008253B3" w:rsidP="00210C26">
      <w:pPr>
        <w:pStyle w:val="Heading1"/>
        <w:numPr>
          <w:ilvl w:val="0"/>
          <w:numId w:val="27"/>
        </w:numPr>
      </w:pPr>
      <w:bookmarkStart w:id="101" w:name="_Toc62017151"/>
      <w:r>
        <w:t>Log Files</w:t>
      </w:r>
      <w:bookmarkEnd w:id="101"/>
    </w:p>
    <w:p w14:paraId="76C07B03" w14:textId="77777777" w:rsidR="00D54D95" w:rsidRPr="00D54D95" w:rsidRDefault="00D54D95" w:rsidP="00D54D95"/>
    <w:p w14:paraId="11240C33" w14:textId="0D651FB2" w:rsidR="008253B3" w:rsidRDefault="008253B3" w:rsidP="008253B3">
      <w:r>
        <w:t>Log files are in “My Documents\</w:t>
      </w:r>
      <w:r w:rsidRPr="00D606CD">
        <w:t>GSServer</w:t>
      </w:r>
      <w:r>
        <w:t xml:space="preserve">”.  There are </w:t>
      </w:r>
      <w:r w:rsidR="00F56AAC">
        <w:t>4</w:t>
      </w:r>
      <w:r>
        <w:t xml:space="preserve"> types of logs; Session, Error, </w:t>
      </w:r>
      <w:r w:rsidR="00D54D95">
        <w:t>Pulses</w:t>
      </w:r>
      <w:r w:rsidR="00F56AAC">
        <w:t xml:space="preserve">, </w:t>
      </w:r>
      <w:r>
        <w:t xml:space="preserve">and Monitor.  </w:t>
      </w:r>
      <w:r w:rsidR="00F56AAC">
        <w:t xml:space="preserve">Any logs older than 7 days are automatically removed </w:t>
      </w:r>
      <w:r w:rsidR="00B10FA7">
        <w:t>when</w:t>
      </w:r>
      <w:r w:rsidR="00F56AAC">
        <w:t xml:space="preserve"> GS starts.</w:t>
      </w:r>
      <w:r>
        <w:t xml:space="preserve"> Session</w:t>
      </w:r>
      <w:r w:rsidR="00B10FA7">
        <w:t>,</w:t>
      </w:r>
      <w:r>
        <w:t xml:space="preserve"> Error</w:t>
      </w:r>
      <w:r w:rsidR="00B10FA7">
        <w:t xml:space="preserve">, </w:t>
      </w:r>
      <w:r w:rsidR="00B10FA7">
        <w:lastRenderedPageBreak/>
        <w:t xml:space="preserve">and </w:t>
      </w:r>
      <w:r w:rsidR="00D54D95">
        <w:t>Pulses</w:t>
      </w:r>
      <w:r>
        <w:t xml:space="preserve"> are </w:t>
      </w:r>
      <w:r w:rsidR="00D11850">
        <w:t>started</w:t>
      </w:r>
      <w:r>
        <w:t xml:space="preserve"> by default while Monitor is created </w:t>
      </w:r>
      <w:r w:rsidR="00B10FA7">
        <w:t xml:space="preserve">manually </w:t>
      </w:r>
      <w:r>
        <w:t>using the Monitor screen.</w:t>
      </w:r>
      <w:r w:rsidR="00D11850">
        <w:t xml:space="preserve">  All log entries are created by the Monitor so they are also available using the Monitor screen. </w:t>
      </w:r>
    </w:p>
    <w:p w14:paraId="3B293C90" w14:textId="79B2771D" w:rsidR="00F56AAC" w:rsidRPr="00F56AAC" w:rsidRDefault="008253B3" w:rsidP="008253B3">
      <w:pPr>
        <w:rPr>
          <w:color w:val="auto"/>
        </w:rPr>
      </w:pPr>
      <w:bookmarkStart w:id="102" w:name="_Toc62017152"/>
      <w:r w:rsidRPr="003F5AAE">
        <w:rPr>
          <w:rStyle w:val="Heading3Char"/>
        </w:rPr>
        <w:t>Session log</w:t>
      </w:r>
      <w:bookmarkEnd w:id="102"/>
      <w:r w:rsidRPr="00F56AAC">
        <w:rPr>
          <w:color w:val="auto"/>
        </w:rPr>
        <w:t xml:space="preserve"> </w:t>
      </w:r>
      <w:r w:rsidR="00D11850" w:rsidRPr="00F56AAC">
        <w:rPr>
          <w:color w:val="auto"/>
        </w:rPr>
        <w:t>– Show</w:t>
      </w:r>
      <w:r w:rsidR="00F56AAC" w:rsidRPr="00F56AAC">
        <w:rPr>
          <w:color w:val="auto"/>
        </w:rPr>
        <w:t>s</w:t>
      </w:r>
      <w:r w:rsidR="00D11850" w:rsidRPr="00F56AAC">
        <w:rPr>
          <w:color w:val="auto"/>
        </w:rPr>
        <w:t xml:space="preserve"> user actions taken along with any warnings issued by GS.  </w:t>
      </w:r>
      <w:r w:rsidR="00F56AAC" w:rsidRPr="00F56AAC">
        <w:rPr>
          <w:color w:val="auto"/>
        </w:rPr>
        <w:t xml:space="preserve">Format:  </w:t>
      </w:r>
      <w:r w:rsidR="00F56AAC" w:rsidRPr="00F56AAC">
        <w:rPr>
          <w:rFonts w:ascii="Consolas" w:hAnsi="Consolas" w:cs="Consolas"/>
          <w:color w:val="auto"/>
          <w:sz w:val="19"/>
          <w:szCs w:val="19"/>
        </w:rPr>
        <w:t>GSSessionLogyyyy-dd-MM-HH.txt {record Number},</w:t>
      </w:r>
      <w:r w:rsidR="00F56AAC">
        <w:rPr>
          <w:rFonts w:ascii="Consolas" w:hAnsi="Consolas" w:cs="Consolas"/>
          <w:color w:val="auto"/>
          <w:sz w:val="19"/>
          <w:szCs w:val="19"/>
        </w:rPr>
        <w:t xml:space="preserve"> {</w:t>
      </w:r>
      <w:r w:rsidR="00F56AAC" w:rsidRPr="00F56AAC">
        <w:rPr>
          <w:rFonts w:ascii="Consolas" w:hAnsi="Consolas" w:cs="Consolas"/>
          <w:color w:val="auto"/>
          <w:sz w:val="19"/>
          <w:szCs w:val="19"/>
        </w:rPr>
        <w:t>yyyy:dd:MM:HH:mm:ss.fff</w:t>
      </w:r>
      <w:r w:rsidR="00F56AAC">
        <w:rPr>
          <w:rFonts w:ascii="Consolas" w:hAnsi="Consolas" w:cs="Consolas"/>
          <w:color w:val="auto"/>
          <w:sz w:val="19"/>
          <w:szCs w:val="19"/>
        </w:rPr>
        <w:t>},</w:t>
      </w:r>
      <w:r w:rsidR="00F56AAC" w:rsidRPr="00F56AAC">
        <w:rPr>
          <w:rFonts w:ascii="Consolas" w:hAnsi="Consolas" w:cs="Consolas"/>
          <w:color w:val="auto"/>
          <w:sz w:val="19"/>
          <w:szCs w:val="19"/>
        </w:rPr>
        <w:t xml:space="preserve"> {Device}, {Category}, {Type}, {Thread}, {Method}, {Message}</w:t>
      </w:r>
    </w:p>
    <w:p w14:paraId="5F9B9F66" w14:textId="127B8279" w:rsidR="008F17F9" w:rsidRPr="00F56AAC" w:rsidRDefault="008F17F9" w:rsidP="008F17F9">
      <w:pPr>
        <w:rPr>
          <w:color w:val="auto"/>
        </w:rPr>
      </w:pPr>
      <w:bookmarkStart w:id="103" w:name="_Toc62017153"/>
      <w:r w:rsidRPr="003F5AAE">
        <w:rPr>
          <w:rStyle w:val="Heading3Char"/>
        </w:rPr>
        <w:t>Error log</w:t>
      </w:r>
      <w:bookmarkEnd w:id="103"/>
      <w:r w:rsidRPr="00F56AAC">
        <w:rPr>
          <w:color w:val="auto"/>
        </w:rPr>
        <w:t xml:space="preserve"> – </w:t>
      </w:r>
      <w:r>
        <w:rPr>
          <w:color w:val="auto"/>
        </w:rPr>
        <w:t>All errors</w:t>
      </w:r>
      <w:r w:rsidRPr="00F56AAC">
        <w:rPr>
          <w:color w:val="auto"/>
        </w:rPr>
        <w:t xml:space="preserve"> issued by GS.  Format:  </w:t>
      </w:r>
      <w:r w:rsidRPr="00F56AAC">
        <w:rPr>
          <w:rFonts w:ascii="Consolas" w:hAnsi="Consolas" w:cs="Consolas"/>
          <w:color w:val="auto"/>
          <w:sz w:val="19"/>
          <w:szCs w:val="19"/>
        </w:rPr>
        <w:t>GS</w:t>
      </w:r>
      <w:r>
        <w:rPr>
          <w:rFonts w:ascii="Consolas" w:hAnsi="Consolas" w:cs="Consolas"/>
          <w:color w:val="auto"/>
          <w:sz w:val="19"/>
          <w:szCs w:val="19"/>
        </w:rPr>
        <w:t>Error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r w:rsidRPr="00F56AAC">
        <w:rPr>
          <w:rFonts w:ascii="Consolas" w:hAnsi="Consolas" w:cs="Consolas"/>
          <w:color w:val="auto"/>
          <w:sz w:val="19"/>
          <w:szCs w:val="19"/>
        </w:rPr>
        <w:t>yyyy:dd:MM:HH:mm:ss.fff</w:t>
      </w:r>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395485D9" w14:textId="7554A2F9" w:rsidR="008F17F9" w:rsidRPr="00F56AAC" w:rsidRDefault="008F17F9" w:rsidP="008F17F9">
      <w:pPr>
        <w:rPr>
          <w:color w:val="auto"/>
        </w:rPr>
      </w:pPr>
      <w:bookmarkStart w:id="104" w:name="_Toc62017154"/>
      <w:r w:rsidRPr="003F5AAE">
        <w:rPr>
          <w:rStyle w:val="Heading3Char"/>
        </w:rPr>
        <w:t>Monitor log</w:t>
      </w:r>
      <w:bookmarkEnd w:id="104"/>
      <w:r w:rsidRPr="00F56AAC">
        <w:rPr>
          <w:color w:val="auto"/>
        </w:rPr>
        <w:t xml:space="preserve"> – </w:t>
      </w:r>
      <w:r>
        <w:rPr>
          <w:color w:val="auto"/>
        </w:rPr>
        <w:t>Items created from the Monitor screen</w:t>
      </w:r>
      <w:r w:rsidRPr="00F56AAC">
        <w:rPr>
          <w:color w:val="auto"/>
        </w:rPr>
        <w:t xml:space="preserve">.  Format:  </w:t>
      </w:r>
      <w:r w:rsidRPr="00F56AAC">
        <w:rPr>
          <w:rFonts w:ascii="Consolas" w:hAnsi="Consolas" w:cs="Consolas"/>
          <w:color w:val="auto"/>
          <w:sz w:val="19"/>
          <w:szCs w:val="19"/>
        </w:rPr>
        <w:t>GS</w:t>
      </w:r>
      <w:r>
        <w:rPr>
          <w:rFonts w:ascii="Consolas" w:hAnsi="Consolas" w:cs="Consolas"/>
          <w:color w:val="auto"/>
          <w:sz w:val="19"/>
          <w:szCs w:val="19"/>
        </w:rPr>
        <w:t>Monitor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r w:rsidRPr="00F56AAC">
        <w:rPr>
          <w:rFonts w:ascii="Consolas" w:hAnsi="Consolas" w:cs="Consolas"/>
          <w:color w:val="auto"/>
          <w:sz w:val="19"/>
          <w:szCs w:val="19"/>
        </w:rPr>
        <w:t>yyyy:dd:MM:HH:mm:ss.fff</w:t>
      </w:r>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7F5BC928" w14:textId="0AC92C43" w:rsidR="008F17F9" w:rsidRDefault="00D54D95" w:rsidP="008F17F9">
      <w:pPr>
        <w:rPr>
          <w:rFonts w:ascii="Consolas" w:hAnsi="Consolas" w:cs="Consolas"/>
          <w:color w:val="auto"/>
          <w:sz w:val="19"/>
          <w:szCs w:val="19"/>
        </w:rPr>
      </w:pPr>
      <w:r>
        <w:rPr>
          <w:color w:val="auto"/>
        </w:rPr>
        <w:t>Pulses</w:t>
      </w:r>
      <w:r w:rsidR="008F17F9" w:rsidRPr="00F56AAC">
        <w:rPr>
          <w:color w:val="auto"/>
        </w:rPr>
        <w:t xml:space="preserve"> log – </w:t>
      </w:r>
      <w:r w:rsidR="008F17F9">
        <w:rPr>
          <w:color w:val="auto"/>
        </w:rPr>
        <w:t xml:space="preserve">Items created from the </w:t>
      </w:r>
      <w:r>
        <w:rPr>
          <w:color w:val="auto"/>
        </w:rPr>
        <w:t>Pulses</w:t>
      </w:r>
      <w:r w:rsidR="008F17F9">
        <w:rPr>
          <w:color w:val="auto"/>
        </w:rPr>
        <w:t xml:space="preserve"> screen</w:t>
      </w:r>
      <w:r w:rsidR="008F17F9" w:rsidRPr="00F56AAC">
        <w:rPr>
          <w:color w:val="auto"/>
        </w:rPr>
        <w:t xml:space="preserve">.  Format:  </w:t>
      </w:r>
      <w:r w:rsidR="008F17F9" w:rsidRPr="008F17F9">
        <w:rPr>
          <w:rFonts w:ascii="Consolas" w:hAnsi="Consolas" w:cs="Consolas"/>
          <w:color w:val="auto"/>
          <w:sz w:val="19"/>
          <w:szCs w:val="19"/>
        </w:rPr>
        <w:t>GS</w:t>
      </w:r>
      <w:r>
        <w:rPr>
          <w:rFonts w:ascii="Consolas" w:hAnsi="Consolas" w:cs="Consolas"/>
          <w:color w:val="auto"/>
          <w:sz w:val="19"/>
          <w:szCs w:val="19"/>
        </w:rPr>
        <w:t>Pulses</w:t>
      </w:r>
      <w:r w:rsidR="008F17F9" w:rsidRPr="008F17F9">
        <w:rPr>
          <w:rFonts w:ascii="Consolas" w:hAnsi="Consolas" w:cs="Consolas"/>
          <w:color w:val="auto"/>
          <w:sz w:val="19"/>
          <w:szCs w:val="19"/>
        </w:rPr>
        <w:t>Logyyyy-dd-MM}.txt</w:t>
      </w:r>
      <w:r w:rsidR="008F17F9">
        <w:rPr>
          <w:rFonts w:ascii="Consolas" w:hAnsi="Consolas" w:cs="Consolas"/>
          <w:color w:val="auto"/>
          <w:sz w:val="19"/>
          <w:szCs w:val="19"/>
        </w:rPr>
        <w:br/>
      </w:r>
    </w:p>
    <w:p w14:paraId="597B499B" w14:textId="77777777" w:rsidR="008253B3" w:rsidRPr="008253B3" w:rsidRDefault="008253B3" w:rsidP="008253B3"/>
    <w:p w14:paraId="779DCCF7" w14:textId="7BCD1597" w:rsidR="00411FDC" w:rsidRDefault="00411FDC" w:rsidP="00210C26">
      <w:pPr>
        <w:pStyle w:val="Heading1"/>
        <w:numPr>
          <w:ilvl w:val="0"/>
          <w:numId w:val="27"/>
        </w:numPr>
      </w:pPr>
      <w:bookmarkStart w:id="105" w:name="_Toc62017155"/>
      <w:r>
        <w:t>PPEC</w:t>
      </w:r>
      <w:bookmarkEnd w:id="105"/>
    </w:p>
    <w:p w14:paraId="07826EBB" w14:textId="77777777" w:rsidR="007F78CE" w:rsidRDefault="00411FDC" w:rsidP="00411FDC">
      <w:pPr>
        <w:ind w:left="450"/>
      </w:pPr>
      <w:r>
        <w:t>Permanent Periodic Error Correction (PPEC) allow</w:t>
      </w:r>
      <w:r w:rsidR="007F78CE">
        <w:t>s</w:t>
      </w:r>
      <w:r>
        <w:t xml:space="preserve"> the mount to correct the right ascension (RA) for manufacturing errors in the worm wheel.</w:t>
      </w:r>
      <w:r w:rsidR="007F78CE">
        <w:t xml:space="preserve">  PPEC Training your mount will take small movement </w:t>
      </w:r>
      <w:r>
        <w:t xml:space="preserve">corrections </w:t>
      </w:r>
      <w:r w:rsidR="007F78CE">
        <w:t xml:space="preserve">and </w:t>
      </w:r>
      <w:r>
        <w:t>store</w:t>
      </w:r>
      <w:r w:rsidR="007F78CE">
        <w:t xml:space="preserve"> them</w:t>
      </w:r>
      <w:r>
        <w:t xml:space="preserve"> within the mount</w:t>
      </w:r>
      <w:r w:rsidR="007F78CE">
        <w:t>.  These corrections</w:t>
      </w:r>
      <w:r>
        <w:t xml:space="preserve"> are </w:t>
      </w:r>
      <w:r w:rsidR="007F78CE">
        <w:t xml:space="preserve">then </w:t>
      </w:r>
      <w:r>
        <w:t>played back as the RA moves</w:t>
      </w:r>
      <w:r w:rsidR="007F78CE">
        <w:t xml:space="preserve"> when PPEC is turned on.</w:t>
      </w:r>
    </w:p>
    <w:p w14:paraId="0D682AA8" w14:textId="7559D67E" w:rsidR="008A2B91" w:rsidRDefault="001872B3" w:rsidP="008A2B91">
      <w:pPr>
        <w:ind w:left="450"/>
      </w:pPr>
      <w:r>
        <w:rPr>
          <w:noProof/>
          <w:lang w:eastAsia="en-US"/>
        </w:rPr>
        <w:drawing>
          <wp:inline distT="0" distB="0" distL="0" distR="0" wp14:anchorId="11695EDD" wp14:editId="1268ECE6">
            <wp:extent cx="1352550" cy="1095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52550" cy="1095375"/>
                    </a:xfrm>
                    <a:prstGeom prst="rect">
                      <a:avLst/>
                    </a:prstGeom>
                  </pic:spPr>
                </pic:pic>
              </a:graphicData>
            </a:graphic>
          </wp:inline>
        </w:drawing>
      </w:r>
      <w:r>
        <w:rPr>
          <w:b/>
        </w:rPr>
        <w:br/>
      </w:r>
      <w:r>
        <w:rPr>
          <w:b/>
        </w:rPr>
        <w:br/>
      </w:r>
      <w:r w:rsidR="007F78CE" w:rsidRPr="003F5AAE">
        <w:rPr>
          <w:rStyle w:val="Heading3Char"/>
        </w:rPr>
        <w:t>How to PPEC train your mount</w:t>
      </w:r>
      <w:r w:rsidR="007F78CE">
        <w:t xml:space="preserve"> - Before starting a training session your mount should be able to track and guide at a stable rate.  When you are happy with the way in which the mount is guiding and you thinks its stable</w:t>
      </w:r>
      <w:r w:rsidR="002A47CB">
        <w:t xml:space="preserve"> and consistent</w:t>
      </w:r>
      <w:r w:rsidR="007F78CE">
        <w:t xml:space="preserve">, start a guiding session near the meridian and let it stabilize.  Start </w:t>
      </w:r>
      <w:r w:rsidR="002A47CB">
        <w:t>the</w:t>
      </w:r>
      <w:r w:rsidR="007F78CE">
        <w:t xml:space="preserve"> PPEC training session by clicking the PPEC</w:t>
      </w:r>
      <w:r w:rsidR="002A47CB">
        <w:t xml:space="preserve"> Train</w:t>
      </w:r>
      <w:r w:rsidR="007F78CE">
        <w:t xml:space="preserve"> checkbox.  When the mount start</w:t>
      </w:r>
      <w:r w:rsidR="002A47CB">
        <w:t>s</w:t>
      </w:r>
      <w:r w:rsidR="007F78CE">
        <w:t xml:space="preserve"> collecting data the timer icon will turn yellow.   The mount will continue to collect data for several minutes.  </w:t>
      </w:r>
      <w:r w:rsidR="00C750F7">
        <w:t>When finished</w:t>
      </w:r>
      <w:r w:rsidR="008A2B91">
        <w:t xml:space="preserve"> </w:t>
      </w:r>
      <w:r w:rsidR="007F78CE">
        <w:t>the timer</w:t>
      </w:r>
      <w:r w:rsidR="008A2B91">
        <w:t xml:space="preserve"> will</w:t>
      </w:r>
      <w:r w:rsidR="007F78CE">
        <w:t xml:space="preserve"> </w:t>
      </w:r>
      <w:r w:rsidR="002A47CB">
        <w:t xml:space="preserve">turn gray and the PPEC Train checkbox is unchecked.  You can now start and stop the PPEC replay using the PPEC checkbox.  It’s recommended that you use PPEC for any future </w:t>
      </w:r>
      <w:r w:rsidR="002A47CB">
        <w:lastRenderedPageBreak/>
        <w:t>tracking or guiding sessions.</w:t>
      </w:r>
      <w:r w:rsidR="002A47CB" w:rsidRPr="002A47CB">
        <w:t xml:space="preserve"> </w:t>
      </w:r>
      <w:r w:rsidR="002A47CB">
        <w:t>If you’re guiding session worsens turn off PPEC and validate your guiding is back to normal.</w:t>
      </w:r>
      <w:r w:rsidR="00C750F7">
        <w:t xml:space="preserve">  You can retrain the mount</w:t>
      </w:r>
      <w:r w:rsidR="002A47CB">
        <w:t xml:space="preserve"> at any time as long as the tracking is </w:t>
      </w:r>
      <w:r w:rsidR="00C750F7">
        <w:t xml:space="preserve">turned </w:t>
      </w:r>
      <w:r w:rsidR="002A47CB">
        <w:t>on.</w:t>
      </w:r>
    </w:p>
    <w:p w14:paraId="32B3358B" w14:textId="5C70B56A" w:rsidR="008A2B91" w:rsidRDefault="008A2B91" w:rsidP="001872B3">
      <w:pPr>
        <w:ind w:left="810"/>
      </w:pPr>
      <w:r>
        <w:t>PPEC on/off checkbox – Turn on or off playback of corrections</w:t>
      </w:r>
    </w:p>
    <w:p w14:paraId="564A7E4A" w14:textId="3000714E" w:rsidR="008A2B91" w:rsidRDefault="008A2B91" w:rsidP="001872B3">
      <w:pPr>
        <w:ind w:left="810"/>
      </w:pPr>
      <w:r>
        <w:t>PPEC Training Checkbox – Used to start a new collection session</w:t>
      </w:r>
    </w:p>
    <w:p w14:paraId="02DBB261" w14:textId="687582AE" w:rsidR="008A2B91" w:rsidRDefault="008A2B91" w:rsidP="001872B3">
      <w:pPr>
        <w:ind w:left="810"/>
      </w:pPr>
      <w:r>
        <w:t>PPEC Data collection icon – Indicates mount is collecting error correction data</w:t>
      </w:r>
    </w:p>
    <w:p w14:paraId="76E32AFD" w14:textId="254E5AA0" w:rsidR="00411FDC" w:rsidRDefault="00411FDC" w:rsidP="008A2B91">
      <w:pPr>
        <w:ind w:left="450"/>
      </w:pPr>
      <w:r>
        <w:t xml:space="preserve"> </w:t>
      </w:r>
      <w:r w:rsidR="007429E2">
        <w:t xml:space="preserve">When using PHD2 for guiding </w:t>
      </w:r>
      <w:r w:rsidR="008113D5">
        <w:t>it’s</w:t>
      </w:r>
      <w:r w:rsidR="007429E2">
        <w:t xml:space="preserve"> recommended to turn off PPEC during the PHD2 calibration process and turn it back when finished.</w:t>
      </w:r>
    </w:p>
    <w:p w14:paraId="01F397C0" w14:textId="77777777" w:rsidR="00C65AC8" w:rsidRDefault="00C65AC8" w:rsidP="008A2B91">
      <w:pPr>
        <w:ind w:left="450"/>
      </w:pPr>
    </w:p>
    <w:p w14:paraId="04D88D76" w14:textId="59EEC3B5" w:rsidR="00AF3C8B" w:rsidRDefault="00AF3C8B" w:rsidP="00210C26">
      <w:pPr>
        <w:pStyle w:val="Heading1"/>
        <w:numPr>
          <w:ilvl w:val="0"/>
          <w:numId w:val="27"/>
        </w:numPr>
      </w:pPr>
      <w:bookmarkStart w:id="106" w:name="_Toc62017156"/>
      <w:r>
        <w:t>Notes</w:t>
      </w:r>
      <w:bookmarkEnd w:id="106"/>
    </w:p>
    <w:p w14:paraId="37D6DA09" w14:textId="77777777" w:rsidR="00AF3C8B" w:rsidRDefault="00AF3C8B" w:rsidP="00AF3C8B"/>
    <w:p w14:paraId="48776F99" w14:textId="21382303" w:rsidR="00AF3C8B" w:rsidRPr="00AF3C8B" w:rsidRDefault="00D54D95" w:rsidP="00AF3C8B">
      <w:r>
        <w:rPr>
          <w:noProof/>
          <w:lang w:eastAsia="en-US"/>
        </w:rPr>
        <w:drawing>
          <wp:inline distT="0" distB="0" distL="0" distR="0" wp14:anchorId="01A3E24A" wp14:editId="1DC49FB6">
            <wp:extent cx="5943600" cy="360172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Notes.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p>
    <w:p w14:paraId="325C3712" w14:textId="6EA5EA75" w:rsidR="00AF3C8B" w:rsidRDefault="00AF3C8B" w:rsidP="008A2B91">
      <w:pPr>
        <w:ind w:left="450"/>
      </w:pPr>
      <w:r>
        <w:lastRenderedPageBreak/>
        <w:t>Notes works with files that use the Rich Text Format (.rtf).  Other programs that also support rtf are Microsoft Word and WordPad along with D</w:t>
      </w:r>
      <w:r w:rsidRPr="00AF3C8B">
        <w:t>ropbox, OneDrive, and Google Drive</w:t>
      </w:r>
      <w:r>
        <w:t xml:space="preserve">.   </w:t>
      </w:r>
    </w:p>
    <w:p w14:paraId="71C0D023" w14:textId="48D68438" w:rsidR="00AF3C8B" w:rsidRDefault="00AF3C8B" w:rsidP="00AF3C8B">
      <w:pPr>
        <w:ind w:left="450"/>
      </w:pPr>
      <w:r>
        <w:t>Notes can be used to store information or logs during your viewing sessions.  Various templates can be created using MS Word or WordPad then loaded into Notes.</w:t>
      </w:r>
      <w:r w:rsidR="00FB2747">
        <w:t xml:space="preserve">  A sample template was install into the application directory.  See the Installing section for locations.</w:t>
      </w:r>
    </w:p>
    <w:p w14:paraId="779A1C43" w14:textId="77777777" w:rsidR="00FB2747" w:rsidRDefault="00FB2747" w:rsidP="00AF3C8B">
      <w:pPr>
        <w:ind w:left="450"/>
      </w:pPr>
    </w:p>
    <w:p w14:paraId="1E134461" w14:textId="1E2804DC" w:rsidR="00AF3C8B" w:rsidRDefault="00AF3C8B" w:rsidP="008A2B91">
      <w:pPr>
        <w:ind w:left="450"/>
      </w:pPr>
      <w:bookmarkStart w:id="107" w:name="_Toc62017157"/>
      <w:r w:rsidRPr="00235529">
        <w:rPr>
          <w:rStyle w:val="Heading3Char"/>
        </w:rPr>
        <w:t>Shortcuts Bar</w:t>
      </w:r>
      <w:bookmarkEnd w:id="107"/>
      <w:r>
        <w:t xml:space="preserve"> – contains number of buttons that will insert information where your cursor is located on a form or in the window.  </w:t>
      </w:r>
    </w:p>
    <w:p w14:paraId="2CD17CA7" w14:textId="56B33CAA" w:rsidR="00C65AC8" w:rsidRDefault="00C65AC8" w:rsidP="00210C26">
      <w:pPr>
        <w:pStyle w:val="Heading1"/>
        <w:numPr>
          <w:ilvl w:val="0"/>
          <w:numId w:val="27"/>
        </w:numPr>
      </w:pPr>
      <w:bookmarkStart w:id="108" w:name="_Toc62017158"/>
      <w:r>
        <w:t>Gamepad</w:t>
      </w:r>
      <w:bookmarkEnd w:id="108"/>
    </w:p>
    <w:p w14:paraId="7A3C9492" w14:textId="77777777" w:rsidR="00C65AC8" w:rsidRDefault="00C65AC8" w:rsidP="00C65AC8"/>
    <w:p w14:paraId="011C8D45" w14:textId="57F72969" w:rsidR="00C65AC8" w:rsidRDefault="00230B46" w:rsidP="00C65AC8">
      <w:r>
        <w:rPr>
          <w:noProof/>
          <w:lang w:eastAsia="en-US"/>
        </w:rPr>
        <w:drawing>
          <wp:inline distT="0" distB="0" distL="0" distR="0" wp14:anchorId="77D3D06E" wp14:editId="19F7F177">
            <wp:extent cx="5943600" cy="3612515"/>
            <wp:effectExtent l="0" t="0" r="0" b="6985"/>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12515"/>
                    </a:xfrm>
                    <a:prstGeom prst="rect">
                      <a:avLst/>
                    </a:prstGeom>
                  </pic:spPr>
                </pic:pic>
              </a:graphicData>
            </a:graphic>
          </wp:inline>
        </w:drawing>
      </w:r>
    </w:p>
    <w:p w14:paraId="38CB7766" w14:textId="77777777" w:rsidR="00C65AC8" w:rsidRDefault="00C65AC8" w:rsidP="00C65AC8"/>
    <w:p w14:paraId="6E03E042" w14:textId="74CB4711" w:rsidR="00C65AC8" w:rsidRDefault="00C65AC8" w:rsidP="00C65AC8">
      <w:r>
        <w:t>When configuring a gamepad or joystick it’s recommend you not be connected to a mount.</w:t>
      </w:r>
      <w:r>
        <w:br/>
        <w:t xml:space="preserve">Turn on the Gamepad and click the mouse in the box where you want to select the gamepad </w:t>
      </w:r>
      <w:r>
        <w:lastRenderedPageBreak/>
        <w:t xml:space="preserve">control.  Click save to try out the new settings.  After you connect to the mount you can judge how the sensitivity should be set.   A faster setting will repeat buttons that are held down too long.  </w:t>
      </w:r>
    </w:p>
    <w:p w14:paraId="1AD8938C" w14:textId="77777777" w:rsidR="00D54D95" w:rsidRDefault="00D54D95" w:rsidP="00C65AC8"/>
    <w:p w14:paraId="66DF1B03" w14:textId="58556045" w:rsidR="00A702B6" w:rsidRDefault="00A702B6" w:rsidP="00210C26">
      <w:pPr>
        <w:pStyle w:val="Heading1"/>
        <w:numPr>
          <w:ilvl w:val="0"/>
          <w:numId w:val="27"/>
        </w:numPr>
      </w:pPr>
      <w:bookmarkStart w:id="109" w:name="_Toc62017159"/>
      <w:r>
        <w:t>3D</w:t>
      </w:r>
      <w:bookmarkEnd w:id="109"/>
    </w:p>
    <w:p w14:paraId="298DB5A8" w14:textId="0C3E8112" w:rsidR="00A702B6" w:rsidRDefault="00230B46" w:rsidP="00A702B6">
      <w:r>
        <w:rPr>
          <w:noProof/>
          <w:lang w:eastAsia="en-US"/>
        </w:rPr>
        <w:drawing>
          <wp:inline distT="0" distB="0" distL="0" distR="0" wp14:anchorId="7514DB94" wp14:editId="035919C6">
            <wp:extent cx="5943600" cy="3611880"/>
            <wp:effectExtent l="0" t="0" r="0" b="762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11880"/>
                    </a:xfrm>
                    <a:prstGeom prst="rect">
                      <a:avLst/>
                    </a:prstGeom>
                  </pic:spPr>
                </pic:pic>
              </a:graphicData>
            </a:graphic>
          </wp:inline>
        </w:drawing>
      </w:r>
    </w:p>
    <w:p w14:paraId="17B9C15A" w14:textId="77777777" w:rsidR="00A702B6" w:rsidRDefault="00A702B6" w:rsidP="00A702B6"/>
    <w:p w14:paraId="6361AE79" w14:textId="30B4E4B2" w:rsidR="00A702B6" w:rsidRDefault="00A702B6" w:rsidP="00A702B6">
      <w:r>
        <w:t>With the 3d tab you can watch a model of the mount as it moves in real time.  The position of the mount is dependent on the proper starting of the mount and GS being in the home position or a parked position.   If the mount starts up in an unknown position this view may not be correct.</w:t>
      </w:r>
    </w:p>
    <w:p w14:paraId="342BB8F6" w14:textId="7DB9113D" w:rsidR="005A3AC1" w:rsidRDefault="005A3AC1" w:rsidP="00A702B6">
      <w:r>
        <w:t>Use the mouse</w:t>
      </w:r>
      <w:r w:rsidR="00831AC6">
        <w:t xml:space="preserve"> right click &amp; hold</w:t>
      </w:r>
      <w:r>
        <w:t xml:space="preserve"> </w:t>
      </w:r>
      <w:r w:rsidR="00831AC6">
        <w:t>to pan or</w:t>
      </w:r>
      <w:r>
        <w:t xml:space="preserve"> </w:t>
      </w:r>
      <w:r w:rsidR="00831AC6">
        <w:t xml:space="preserve">the </w:t>
      </w:r>
      <w:r>
        <w:t>mouse wheel to zoom the model</w:t>
      </w:r>
      <w:r w:rsidR="00831AC6">
        <w:t xml:space="preserve"> for different viewing perspectives</w:t>
      </w:r>
      <w:r>
        <w:t>.</w:t>
      </w:r>
    </w:p>
    <w:p w14:paraId="05F1C23E" w14:textId="77777777" w:rsidR="00C52A09" w:rsidRDefault="00C52A09" w:rsidP="00C52A09">
      <w:pPr>
        <w:ind w:left="450"/>
      </w:pPr>
      <w:bookmarkStart w:id="110" w:name="_Toc62017160"/>
      <w:r>
        <w:rPr>
          <w:rStyle w:val="Heading3Char"/>
        </w:rPr>
        <w:t>Open Window</w:t>
      </w:r>
      <w:bookmarkEnd w:id="110"/>
      <w:r>
        <w:t xml:space="preserve"> button – opens a new window so that you can organize your desktop and still see the 3d models.</w:t>
      </w:r>
    </w:p>
    <w:p w14:paraId="3651F33C" w14:textId="77777777" w:rsidR="00DD3BAA" w:rsidRDefault="00C52A09" w:rsidP="00C52A09">
      <w:pPr>
        <w:ind w:left="450"/>
      </w:pPr>
      <w:bookmarkStart w:id="111" w:name="_Toc62017161"/>
      <w:r>
        <w:rPr>
          <w:rStyle w:val="Heading3Char"/>
        </w:rPr>
        <w:lastRenderedPageBreak/>
        <w:t>Reset View button</w:t>
      </w:r>
      <w:bookmarkEnd w:id="111"/>
      <w:r>
        <w:t xml:space="preserve"> – reset the model back to the default viewing perspective.</w:t>
      </w:r>
    </w:p>
    <w:p w14:paraId="231F0C00" w14:textId="22060435" w:rsidR="00DD3BAA" w:rsidRDefault="00DD3BAA" w:rsidP="00DD3BAA">
      <w:pPr>
        <w:ind w:left="450"/>
      </w:pPr>
      <w:bookmarkStart w:id="112" w:name="_Toc62017162"/>
      <w:r>
        <w:rPr>
          <w:rStyle w:val="Heading3Char"/>
        </w:rPr>
        <w:t>3 bars</w:t>
      </w:r>
      <w:bookmarkEnd w:id="112"/>
      <w:r>
        <w:t xml:space="preserve"> – Under the settings you can select the 3d model type to view.  </w:t>
      </w:r>
    </w:p>
    <w:p w14:paraId="18A7423F" w14:textId="00ED1A85" w:rsidR="00C52A09" w:rsidRDefault="00C52A09" w:rsidP="00C52A09">
      <w:pPr>
        <w:ind w:left="450"/>
      </w:pPr>
      <w:r>
        <w:t xml:space="preserve">  </w:t>
      </w:r>
    </w:p>
    <w:p w14:paraId="3030ADED" w14:textId="26B569C4" w:rsidR="00C52A09" w:rsidRDefault="00C52A09" w:rsidP="00C52A09">
      <w:pPr>
        <w:ind w:left="450"/>
      </w:pPr>
      <w:r>
        <w:t xml:space="preserve"> </w:t>
      </w:r>
    </w:p>
    <w:p w14:paraId="155BB123" w14:textId="77777777" w:rsidR="006F5B91" w:rsidRDefault="006F5B91" w:rsidP="00A702B6"/>
    <w:p w14:paraId="60D1558D" w14:textId="45218C16" w:rsidR="006F5B91" w:rsidRDefault="006F5B91" w:rsidP="006F5B91">
      <w:pPr>
        <w:pStyle w:val="Heading1"/>
        <w:numPr>
          <w:ilvl w:val="0"/>
          <w:numId w:val="27"/>
        </w:numPr>
      </w:pPr>
      <w:bookmarkStart w:id="113" w:name="_Toc62017163"/>
      <w:r>
        <w:t>Pole Locator</w:t>
      </w:r>
      <w:bookmarkEnd w:id="113"/>
    </w:p>
    <w:p w14:paraId="79A74E06" w14:textId="34B5B636" w:rsidR="006F5B91" w:rsidRDefault="000E5EE6" w:rsidP="00A702B6">
      <w:r>
        <w:t xml:space="preserve">If you don’t have access to hardware like Polemaster or camera for plate solving then using the polar scope maybe your only option.  </w:t>
      </w:r>
      <w:r w:rsidR="006F5B91">
        <w:t xml:space="preserve">Use </w:t>
      </w:r>
      <w:r>
        <w:t xml:space="preserve">can use </w:t>
      </w:r>
      <w:r w:rsidR="006F5B91">
        <w:t xml:space="preserve">the Pole Locator tab to polar align </w:t>
      </w:r>
      <w:r>
        <w:t>the</w:t>
      </w:r>
      <w:r w:rsidR="006F5B91">
        <w:t xml:space="preserve"> mount using a polar scope.  If you’re in the north hemisphere use the directions for Polaris.  </w:t>
      </w:r>
      <w:r>
        <w:t xml:space="preserve">In the </w:t>
      </w:r>
      <w:r w:rsidR="006F5B91">
        <w:t xml:space="preserve">southern hemisphere use </w:t>
      </w:r>
      <w:r>
        <w:t xml:space="preserve">the location of </w:t>
      </w:r>
      <w:r w:rsidRPr="000E5EE6">
        <w:t>Sigma Octans</w:t>
      </w:r>
      <w:r>
        <w:t xml:space="preserve"> as an indication of location.</w:t>
      </w:r>
    </w:p>
    <w:p w14:paraId="3FB6C675" w14:textId="77777777" w:rsidR="006F5B91" w:rsidRDefault="006F5B91" w:rsidP="00A702B6"/>
    <w:p w14:paraId="3995C9D4" w14:textId="77777777" w:rsidR="006F5B91" w:rsidRDefault="006F5B91" w:rsidP="006F5B91">
      <w:pPr>
        <w:pStyle w:val="Heading2"/>
      </w:pPr>
      <w:bookmarkStart w:id="114" w:name="_Toc62017164"/>
      <w:r w:rsidRPr="00DF0E6A">
        <w:t>Polaris Polar Scope Alignment in 6 Easy Steps</w:t>
      </w:r>
      <w:bookmarkEnd w:id="114"/>
    </w:p>
    <w:p w14:paraId="6FE66539" w14:textId="77777777" w:rsidR="006F5B91" w:rsidRDefault="006F5B91" w:rsidP="006F5B91">
      <w:pPr>
        <w:rPr>
          <w:rStyle w:val="Heading3Char"/>
        </w:rPr>
      </w:pPr>
    </w:p>
    <w:p w14:paraId="5AC5F206" w14:textId="5C9AF5DA" w:rsidR="006F5B91" w:rsidRDefault="006F5B91" w:rsidP="006F5B91">
      <w:bookmarkStart w:id="115" w:name="_Toc62017165"/>
      <w:r w:rsidRPr="006F5B91">
        <w:rPr>
          <w:rStyle w:val="Heading3Char"/>
        </w:rPr>
        <w:t>Prerequisites</w:t>
      </w:r>
      <w:bookmarkEnd w:id="115"/>
      <w:r>
        <w:t xml:space="preserve"> - Verify Observatory information.  If not correct adjust in the </w:t>
      </w:r>
      <w:r w:rsidR="00E052E4">
        <w:t>Main</w:t>
      </w:r>
      <w:r>
        <w:t>/Settings tab.</w:t>
      </w:r>
    </w:p>
    <w:p w14:paraId="76E2C6F0" w14:textId="77777777" w:rsidR="006F5B91" w:rsidRDefault="006F5B91" w:rsidP="006F5B91">
      <w:bookmarkStart w:id="116" w:name="_Toc62017166"/>
      <w:r w:rsidRPr="006F5B91">
        <w:rPr>
          <w:rStyle w:val="Heading3Char"/>
        </w:rPr>
        <w:t>Step 1:</w:t>
      </w:r>
      <w:bookmarkEnd w:id="116"/>
      <w:r w:rsidRPr="005C4B73">
        <w:t xml:space="preserve"> Align and level </w:t>
      </w:r>
      <w:r>
        <w:t xml:space="preserve">the </w:t>
      </w:r>
      <w:r w:rsidRPr="005C4B73">
        <w:t>mount</w:t>
      </w:r>
      <w:r>
        <w:t xml:space="preserve"> - </w:t>
      </w:r>
      <w:r w:rsidRPr="005C4B73">
        <w:t>Align the mount roughly towards Polaris, don’t want to move it after</w:t>
      </w:r>
      <w:r>
        <w:t>wards.</w:t>
      </w:r>
      <w:r w:rsidRPr="005C4B73">
        <w:t xml:space="preserve"> </w:t>
      </w:r>
      <w:r>
        <w:t>Level it and get</w:t>
      </w:r>
      <w:r w:rsidRPr="005C4B73">
        <w:t xml:space="preserve"> as close as you see fit. </w:t>
      </w:r>
      <w:r>
        <w:t xml:space="preserve"> </w:t>
      </w:r>
      <w:r w:rsidRPr="005C4B73">
        <w:t>It does not need to be perfect but as close as possible is good enough.</w:t>
      </w:r>
      <w:r>
        <w:t xml:space="preserve"> </w:t>
      </w:r>
      <w:r w:rsidRPr="005C4B73">
        <w:t>Bring Polaris anywhere inside the viewport using the Alt and AZ knobs on your mount.</w:t>
      </w:r>
    </w:p>
    <w:p w14:paraId="74F6E191" w14:textId="77777777" w:rsidR="006F5B91" w:rsidRDefault="006F5B91" w:rsidP="006F5B91">
      <w:r>
        <w:rPr>
          <w:noProof/>
          <w:lang w:eastAsia="en-US"/>
        </w:rPr>
        <w:lastRenderedPageBreak/>
        <w:drawing>
          <wp:inline distT="0" distB="0" distL="0" distR="0" wp14:anchorId="35C90CB7" wp14:editId="34D07AAB">
            <wp:extent cx="3245666" cy="2428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61443" cy="2440682"/>
                    </a:xfrm>
                    <a:prstGeom prst="rect">
                      <a:avLst/>
                    </a:prstGeom>
                  </pic:spPr>
                </pic:pic>
              </a:graphicData>
            </a:graphic>
          </wp:inline>
        </w:drawing>
      </w:r>
    </w:p>
    <w:p w14:paraId="3E386599" w14:textId="77777777" w:rsidR="006F5B91" w:rsidRDefault="006F5B91" w:rsidP="006F5B91">
      <w:bookmarkStart w:id="117" w:name="_Toc62017167"/>
      <w:r w:rsidRPr="006F5B91">
        <w:rPr>
          <w:rStyle w:val="Heading3Char"/>
        </w:rPr>
        <w:t>Step 2:</w:t>
      </w:r>
      <w:bookmarkEnd w:id="117"/>
      <w:r w:rsidRPr="005C4B73">
        <w:t xml:space="preserve"> Center Polaris in the Crosshairs</w:t>
      </w:r>
      <w:r>
        <w:t xml:space="preserve"> - </w:t>
      </w:r>
      <w:r w:rsidRPr="005C4B73">
        <w:t>Tip: carefully rotate the RA axis and make sure Polaris doesn’t stray as the circle moves around.</w:t>
      </w:r>
      <w:r>
        <w:t xml:space="preserve"> </w:t>
      </w:r>
      <w:r w:rsidRPr="00553B7E">
        <w:t>Polar scope should be aligned properly</w:t>
      </w:r>
      <w:r>
        <w:t>.</w:t>
      </w:r>
    </w:p>
    <w:p w14:paraId="149E640B" w14:textId="77777777" w:rsidR="006F5B91" w:rsidRDefault="006F5B91" w:rsidP="006F5B91">
      <w:r>
        <w:rPr>
          <w:noProof/>
          <w:lang w:eastAsia="en-US"/>
        </w:rPr>
        <w:drawing>
          <wp:inline distT="0" distB="0" distL="0" distR="0" wp14:anchorId="0E76453E" wp14:editId="7FC9BF19">
            <wp:extent cx="3286125" cy="2468213"/>
            <wp:effectExtent l="0" t="0" r="0" b="889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92393" cy="2472921"/>
                    </a:xfrm>
                    <a:prstGeom prst="rect">
                      <a:avLst/>
                    </a:prstGeom>
                  </pic:spPr>
                </pic:pic>
              </a:graphicData>
            </a:graphic>
          </wp:inline>
        </w:drawing>
      </w:r>
    </w:p>
    <w:p w14:paraId="1B70BC16" w14:textId="6E1EA50D" w:rsidR="006F5B91" w:rsidRDefault="006F5B91" w:rsidP="006F5B91">
      <w:bookmarkStart w:id="118" w:name="_Toc62017168"/>
      <w:r w:rsidRPr="006F5B91">
        <w:rPr>
          <w:rStyle w:val="Heading3Char"/>
        </w:rPr>
        <w:t>Step 3:</w:t>
      </w:r>
      <w:bookmarkEnd w:id="118"/>
      <w:r w:rsidRPr="00654B9B">
        <w:t xml:space="preserve"> Move Polaris </w:t>
      </w:r>
      <w:r>
        <w:t xml:space="preserve">off to the side and </w:t>
      </w:r>
      <w:r w:rsidRPr="00654B9B">
        <w:t>outside the circle</w:t>
      </w:r>
      <w:r>
        <w:t xml:space="preserve"> – manually </w:t>
      </w:r>
      <w:r w:rsidRPr="00654B9B">
        <w:t xml:space="preserve">use </w:t>
      </w:r>
      <w:r>
        <w:t xml:space="preserve">ONLY </w:t>
      </w:r>
      <w:r w:rsidRPr="00654B9B">
        <w:t>either Altitude or Azimuth knobs to move Polaris outside the circle.</w:t>
      </w:r>
      <w:r>
        <w:t xml:space="preserve">  D</w:t>
      </w:r>
      <w:r w:rsidRPr="00654B9B">
        <w:t>o this to align the polar circle perfectly horizontal in the next step</w:t>
      </w:r>
      <w:r>
        <w:t xml:space="preserve">.  </w:t>
      </w:r>
      <w:r w:rsidRPr="00654B9B">
        <w:t>Move it approximate</w:t>
      </w:r>
      <w:r w:rsidR="00ED2C56">
        <w:t>ly</w:t>
      </w:r>
      <w:r w:rsidRPr="00654B9B">
        <w:t xml:space="preserve"> double the distance from the center of the circle. It’s important that you only touch one set of polar alignment knobs, not both!</w:t>
      </w:r>
    </w:p>
    <w:p w14:paraId="4EEC5369" w14:textId="77777777" w:rsidR="006F5B91" w:rsidRDefault="006F5B91" w:rsidP="006F5B91">
      <w:r>
        <w:rPr>
          <w:noProof/>
          <w:lang w:eastAsia="en-US"/>
        </w:rPr>
        <w:lastRenderedPageBreak/>
        <w:drawing>
          <wp:inline distT="0" distB="0" distL="0" distR="0" wp14:anchorId="5D153E76" wp14:editId="2C9837F6">
            <wp:extent cx="3400425" cy="2571052"/>
            <wp:effectExtent l="0" t="0" r="0" b="127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12445" cy="2580140"/>
                    </a:xfrm>
                    <a:prstGeom prst="rect">
                      <a:avLst/>
                    </a:prstGeom>
                  </pic:spPr>
                </pic:pic>
              </a:graphicData>
            </a:graphic>
          </wp:inline>
        </w:drawing>
      </w:r>
    </w:p>
    <w:p w14:paraId="5B48BE8E" w14:textId="77777777" w:rsidR="006F5B91" w:rsidRDefault="006F5B91" w:rsidP="006F5B91">
      <w:bookmarkStart w:id="119" w:name="_Toc62017169"/>
      <w:r w:rsidRPr="006F5B91">
        <w:rPr>
          <w:rStyle w:val="Heading3Char"/>
        </w:rPr>
        <w:t>Step 4:</w:t>
      </w:r>
      <w:bookmarkEnd w:id="119"/>
      <w:r w:rsidRPr="00654B9B">
        <w:t xml:space="preserve"> Align the RA axis and the polar scope</w:t>
      </w:r>
      <w:r>
        <w:t xml:space="preserve"> - </w:t>
      </w:r>
      <w:r w:rsidRPr="00654B9B">
        <w:t>rotate the right ascension axis until one of the lines is on Polaris.</w:t>
      </w:r>
    </w:p>
    <w:p w14:paraId="10C33E82" w14:textId="77777777" w:rsidR="006F5B91" w:rsidRDefault="006F5B91" w:rsidP="006F5B91">
      <w:r>
        <w:rPr>
          <w:noProof/>
          <w:lang w:eastAsia="en-US"/>
        </w:rPr>
        <w:drawing>
          <wp:inline distT="0" distB="0" distL="0" distR="0" wp14:anchorId="08AB9056" wp14:editId="7F1E3F0A">
            <wp:extent cx="3448050" cy="2586038"/>
            <wp:effectExtent l="0" t="0" r="0" b="508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53617" cy="2590214"/>
                    </a:xfrm>
                    <a:prstGeom prst="rect">
                      <a:avLst/>
                    </a:prstGeom>
                  </pic:spPr>
                </pic:pic>
              </a:graphicData>
            </a:graphic>
          </wp:inline>
        </w:drawing>
      </w:r>
    </w:p>
    <w:p w14:paraId="614F5F55" w14:textId="581A5077" w:rsidR="006F5B91" w:rsidRDefault="006F5B91" w:rsidP="006F5B91">
      <w:bookmarkStart w:id="120" w:name="_Toc62017170"/>
      <w:r w:rsidRPr="006F5B91">
        <w:rPr>
          <w:rStyle w:val="Heading3Char"/>
        </w:rPr>
        <w:t>Step 5:</w:t>
      </w:r>
      <w:bookmarkEnd w:id="120"/>
      <w:r w:rsidRPr="00654B9B">
        <w:t xml:space="preserve"> Use the </w:t>
      </w:r>
      <w:r>
        <w:t>Locator in GS</w:t>
      </w:r>
      <w:r w:rsidRPr="00654B9B">
        <w:t xml:space="preserve"> to find </w:t>
      </w:r>
      <w:r w:rsidR="00ED2C56">
        <w:t xml:space="preserve">the </w:t>
      </w:r>
      <w:r w:rsidRPr="00654B9B">
        <w:t xml:space="preserve">correct position </w:t>
      </w:r>
      <w:r>
        <w:t xml:space="preserve">for </w:t>
      </w:r>
      <w:r w:rsidRPr="00654B9B">
        <w:t>Polaris</w:t>
      </w:r>
      <w:r>
        <w:t xml:space="preserve"> (red dot).  The dash circle line represents position for 2020 and the inside circle is 2028.  </w:t>
      </w:r>
    </w:p>
    <w:p w14:paraId="3371A72F" w14:textId="3D091BD1" w:rsidR="006F5B91" w:rsidRDefault="006F5B91" w:rsidP="006F5B91">
      <w:r>
        <w:rPr>
          <w:noProof/>
          <w:lang w:eastAsia="en-US"/>
        </w:rPr>
        <w:lastRenderedPageBreak/>
        <w:drawing>
          <wp:inline distT="0" distB="0" distL="0" distR="0" wp14:anchorId="29096384" wp14:editId="320D617D">
            <wp:extent cx="2933700" cy="264812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48936" cy="2661873"/>
                    </a:xfrm>
                    <a:prstGeom prst="rect">
                      <a:avLst/>
                    </a:prstGeom>
                  </pic:spPr>
                </pic:pic>
              </a:graphicData>
            </a:graphic>
          </wp:inline>
        </w:drawing>
      </w:r>
    </w:p>
    <w:p w14:paraId="2A277757" w14:textId="77777777" w:rsidR="006F5B91" w:rsidRDefault="006F5B91" w:rsidP="006F5B91">
      <w:bookmarkStart w:id="121" w:name="_Toc62017171"/>
      <w:r w:rsidRPr="006F5B91">
        <w:rPr>
          <w:rStyle w:val="Heading3Char"/>
        </w:rPr>
        <w:t>Step 6:</w:t>
      </w:r>
      <w:bookmarkEnd w:id="121"/>
      <w:r w:rsidRPr="00654B9B">
        <w:t xml:space="preserve"> </w:t>
      </w:r>
      <w:r>
        <w:t>Adjust</w:t>
      </w:r>
      <w:r w:rsidRPr="00654B9B">
        <w:t xml:space="preserve"> the Alt and AZ knobs on your mount to move Polaris to the exact position</w:t>
      </w:r>
    </w:p>
    <w:p w14:paraId="4B82A176" w14:textId="77777777" w:rsidR="006F5B91" w:rsidRDefault="006F5B91" w:rsidP="006F5B91">
      <w:r>
        <w:rPr>
          <w:noProof/>
          <w:lang w:eastAsia="en-US"/>
        </w:rPr>
        <w:drawing>
          <wp:inline distT="0" distB="0" distL="0" distR="0" wp14:anchorId="4EA9D4B7" wp14:editId="3A3FFD35">
            <wp:extent cx="3533775" cy="2658149"/>
            <wp:effectExtent l="0" t="0" r="0" b="889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44571" cy="2666270"/>
                    </a:xfrm>
                    <a:prstGeom prst="rect">
                      <a:avLst/>
                    </a:prstGeom>
                  </pic:spPr>
                </pic:pic>
              </a:graphicData>
            </a:graphic>
          </wp:inline>
        </w:drawing>
      </w:r>
    </w:p>
    <w:p w14:paraId="59B401B4" w14:textId="36267266" w:rsidR="006F5B91" w:rsidRDefault="006F5B91" w:rsidP="006F5B91">
      <w:r>
        <w:t>Complete, to refine the polar alignment consider doing a drift alignment.</w:t>
      </w:r>
    </w:p>
    <w:p w14:paraId="69B24F66" w14:textId="77777777" w:rsidR="006F5B91" w:rsidRDefault="006F5B91" w:rsidP="006F5B91"/>
    <w:p w14:paraId="789CE34E" w14:textId="77777777" w:rsidR="006F5B91" w:rsidRDefault="006F5B91" w:rsidP="006F5B91"/>
    <w:p w14:paraId="4FF34D37" w14:textId="6D312DAC" w:rsidR="00330CE7" w:rsidRDefault="00330CE7" w:rsidP="006F5B91">
      <w:pPr>
        <w:pStyle w:val="Heading1"/>
        <w:numPr>
          <w:ilvl w:val="0"/>
          <w:numId w:val="27"/>
        </w:numPr>
      </w:pPr>
      <w:bookmarkStart w:id="122" w:name="_Toc62017172"/>
      <w:r>
        <w:lastRenderedPageBreak/>
        <w:t>Pulses</w:t>
      </w:r>
      <w:bookmarkEnd w:id="122"/>
    </w:p>
    <w:p w14:paraId="12B2175F" w14:textId="1A1AB428" w:rsidR="00330CE7" w:rsidRDefault="00230B46" w:rsidP="00330CE7">
      <w:r>
        <w:rPr>
          <w:noProof/>
          <w:lang w:eastAsia="en-US"/>
        </w:rPr>
        <w:drawing>
          <wp:inline distT="0" distB="0" distL="0" distR="0" wp14:anchorId="604CE7CD" wp14:editId="45098AB2">
            <wp:extent cx="5943600" cy="3665855"/>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65855"/>
                    </a:xfrm>
                    <a:prstGeom prst="rect">
                      <a:avLst/>
                    </a:prstGeom>
                  </pic:spPr>
                </pic:pic>
              </a:graphicData>
            </a:graphic>
          </wp:inline>
        </w:drawing>
      </w:r>
    </w:p>
    <w:p w14:paraId="6631E058" w14:textId="252EB078" w:rsidR="00365368" w:rsidRDefault="00365368" w:rsidP="00330CE7">
      <w:pPr>
        <w:ind w:left="450"/>
      </w:pPr>
      <w:r>
        <w:t>Pulses are captured from guiding applications like PHD2 which will send the guiding corrections to the driver in the form of individual pulses.  These pulses can be captured and displayed here to see the performance of guiding for the mount.</w:t>
      </w:r>
    </w:p>
    <w:p w14:paraId="34492C69" w14:textId="5850C468" w:rsidR="00221AE8" w:rsidRDefault="00221AE8" w:rsidP="00221AE8">
      <w:pPr>
        <w:ind w:left="450"/>
      </w:pPr>
      <w:bookmarkStart w:id="123" w:name="_Toc62017173"/>
      <w:r>
        <w:rPr>
          <w:rStyle w:val="Heading3Char"/>
        </w:rPr>
        <w:t>GS ChartViewer</w:t>
      </w:r>
      <w:bookmarkEnd w:id="123"/>
      <w:r>
        <w:t xml:space="preserve"> – ChartViewer is another program packaged with GS that allow external viewing of the Pulses Logs.  This allows logs to be viewed by others that have the ChartViewer program.  Locate GS.ChartViewer.exe in the install directory.</w:t>
      </w:r>
    </w:p>
    <w:p w14:paraId="645FF32C" w14:textId="048DC5E4" w:rsidR="00330CE7" w:rsidRDefault="00330CE7" w:rsidP="00330CE7">
      <w:pPr>
        <w:ind w:left="450"/>
      </w:pPr>
      <w:bookmarkStart w:id="124" w:name="_Toc62017174"/>
      <w:r w:rsidRPr="00235529">
        <w:rPr>
          <w:rStyle w:val="Heading3Char"/>
        </w:rPr>
        <w:t>Start</w:t>
      </w:r>
      <w:bookmarkEnd w:id="124"/>
      <w:r>
        <w:t xml:space="preserve"> – Star</w:t>
      </w:r>
      <w:r w:rsidR="00ED2C56">
        <w:t>t</w:t>
      </w:r>
      <w:r>
        <w:t>s and stops the chart</w:t>
      </w:r>
      <w:r w:rsidR="00365368">
        <w:t>.  Pulse logs are automatically saved to the documents area.</w:t>
      </w:r>
      <w:r>
        <w:t xml:space="preserve">  </w:t>
      </w:r>
    </w:p>
    <w:p w14:paraId="70AFB0C9" w14:textId="77777777" w:rsidR="00330CE7" w:rsidRDefault="00330CE7" w:rsidP="00330CE7">
      <w:pPr>
        <w:ind w:left="450"/>
      </w:pPr>
      <w:bookmarkStart w:id="125" w:name="_Toc62017175"/>
      <w:r w:rsidRPr="00235529">
        <w:rPr>
          <w:rStyle w:val="Heading3Char"/>
        </w:rPr>
        <w:t>Clear</w:t>
      </w:r>
      <w:bookmarkEnd w:id="125"/>
      <w:r>
        <w:t xml:space="preserve"> – Removes any drawings on the screen only</w:t>
      </w:r>
    </w:p>
    <w:p w14:paraId="5C7D6F02" w14:textId="64E76DE0" w:rsidR="00330CE7" w:rsidRDefault="00330CE7" w:rsidP="00330CE7">
      <w:pPr>
        <w:ind w:left="450"/>
      </w:pPr>
      <w:bookmarkStart w:id="126" w:name="_Toc62017176"/>
      <w:r w:rsidRPr="00235529">
        <w:rPr>
          <w:rStyle w:val="Heading3Char"/>
        </w:rPr>
        <w:t>Pause</w:t>
      </w:r>
      <w:bookmarkEnd w:id="126"/>
      <w:r>
        <w:t xml:space="preserve"> – Stops the timeline from auto scrolling and allows the chart to be panned and zoomed with the mouse.</w:t>
      </w:r>
    </w:p>
    <w:p w14:paraId="35E3BC0A" w14:textId="77777777" w:rsidR="00330CE7" w:rsidRDefault="00330CE7" w:rsidP="00330CE7">
      <w:pPr>
        <w:ind w:left="450"/>
      </w:pPr>
      <w:bookmarkStart w:id="127" w:name="_Toc62017177"/>
      <w:r w:rsidRPr="00235529">
        <w:rPr>
          <w:rStyle w:val="Heading3Char"/>
        </w:rPr>
        <w:t>Fit</w:t>
      </w:r>
      <w:bookmarkEnd w:id="127"/>
      <w:r>
        <w:t xml:space="preserve"> – Readjusts the chart to fit the screen using the selected scale.  </w:t>
      </w:r>
    </w:p>
    <w:p w14:paraId="478494DA" w14:textId="498B8006" w:rsidR="00330CE7" w:rsidRDefault="00330CE7" w:rsidP="00330CE7">
      <w:pPr>
        <w:ind w:left="450"/>
      </w:pPr>
      <w:bookmarkStart w:id="128" w:name="_Toc62017178"/>
      <w:r w:rsidRPr="00235529">
        <w:rPr>
          <w:rStyle w:val="Heading3Char"/>
        </w:rPr>
        <w:t>Zoom</w:t>
      </w:r>
      <w:bookmarkEnd w:id="128"/>
      <w:r>
        <w:t xml:space="preserve"> – Changes the mouse behavior.  </w:t>
      </w:r>
    </w:p>
    <w:p w14:paraId="192CC500" w14:textId="2AE3769B" w:rsidR="00365368" w:rsidRDefault="00230B46" w:rsidP="0076378B">
      <w:r>
        <w:rPr>
          <w:noProof/>
          <w:lang w:eastAsia="en-US"/>
        </w:rPr>
        <w:lastRenderedPageBreak/>
        <w:drawing>
          <wp:inline distT="0" distB="0" distL="0" distR="0" wp14:anchorId="44BB5171" wp14:editId="2456A422">
            <wp:extent cx="5943600" cy="3648075"/>
            <wp:effectExtent l="0" t="0" r="0" b="952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48075"/>
                    </a:xfrm>
                    <a:prstGeom prst="rect">
                      <a:avLst/>
                    </a:prstGeom>
                  </pic:spPr>
                </pic:pic>
              </a:graphicData>
            </a:graphic>
          </wp:inline>
        </w:drawing>
      </w:r>
    </w:p>
    <w:p w14:paraId="7B7B1B69" w14:textId="329763AB" w:rsidR="00235529" w:rsidRDefault="00235529" w:rsidP="00235529">
      <w:pPr>
        <w:tabs>
          <w:tab w:val="left" w:pos="450"/>
        </w:tabs>
        <w:ind w:left="450"/>
      </w:pPr>
      <w:r>
        <w:t xml:space="preserve">  </w:t>
      </w:r>
    </w:p>
    <w:p w14:paraId="37460BEC" w14:textId="77777777" w:rsidR="00235529" w:rsidRDefault="00235529" w:rsidP="00235529">
      <w:pPr>
        <w:tabs>
          <w:tab w:val="left" w:pos="450"/>
        </w:tabs>
      </w:pPr>
      <w:bookmarkStart w:id="129" w:name="_Toc62017179"/>
      <w:r w:rsidRPr="00235529">
        <w:rPr>
          <w:rStyle w:val="Heading3Char"/>
        </w:rPr>
        <w:t>Capture</w:t>
      </w:r>
      <w:bookmarkEnd w:id="129"/>
      <w:r>
        <w:t xml:space="preserve"> – Check to show and log a series.  </w:t>
      </w:r>
    </w:p>
    <w:p w14:paraId="25DDC1D5" w14:textId="0F0E2897" w:rsidR="00D003F3" w:rsidRDefault="00D003F3" w:rsidP="00235529">
      <w:pPr>
        <w:pStyle w:val="Heading3"/>
      </w:pPr>
      <w:bookmarkStart w:id="130" w:name="_Toc62017180"/>
      <w:r>
        <w:rPr>
          <w:rStyle w:val="Heading5Char"/>
        </w:rPr>
        <w:t>Type</w:t>
      </w:r>
      <w:bookmarkEnd w:id="130"/>
    </w:p>
    <w:p w14:paraId="6B7BEE5E" w14:textId="0A0C23D4" w:rsidR="00D003F3" w:rsidRDefault="00D003F3" w:rsidP="00D003F3">
      <w:pPr>
        <w:pStyle w:val="ListParagraph"/>
        <w:numPr>
          <w:ilvl w:val="0"/>
          <w:numId w:val="31"/>
        </w:numPr>
      </w:pPr>
      <w:r>
        <w:t>Ra Duration – Normal Ra corrections being process by the driver</w:t>
      </w:r>
    </w:p>
    <w:p w14:paraId="5B7C663E" w14:textId="2B699869" w:rsidR="00D003F3" w:rsidRDefault="00D003F3" w:rsidP="00D003F3">
      <w:pPr>
        <w:pStyle w:val="ListParagraph"/>
        <w:numPr>
          <w:ilvl w:val="0"/>
          <w:numId w:val="31"/>
        </w:numPr>
      </w:pPr>
      <w:r>
        <w:t xml:space="preserve">Ra Rejections – Rejected Ra pulses </w:t>
      </w:r>
    </w:p>
    <w:p w14:paraId="0D08CF8F" w14:textId="23DD7F1C" w:rsidR="00D003F3" w:rsidRDefault="00D003F3" w:rsidP="00D003F3">
      <w:pPr>
        <w:pStyle w:val="ListParagraph"/>
        <w:numPr>
          <w:ilvl w:val="0"/>
          <w:numId w:val="31"/>
        </w:numPr>
      </w:pPr>
      <w:r>
        <w:t>Dec Duration - Normal Dec corrections being process by the driver</w:t>
      </w:r>
    </w:p>
    <w:p w14:paraId="03621756" w14:textId="6CED7170" w:rsidR="00D003F3" w:rsidRDefault="00D003F3" w:rsidP="00D003F3">
      <w:pPr>
        <w:pStyle w:val="ListParagraph"/>
        <w:numPr>
          <w:ilvl w:val="0"/>
          <w:numId w:val="31"/>
        </w:numPr>
      </w:pPr>
      <w:r>
        <w:t>Dec Rejections - Rejected Dec pulses</w:t>
      </w:r>
    </w:p>
    <w:p w14:paraId="32FCB07D" w14:textId="3DF17ED3" w:rsidR="000B3D99" w:rsidRDefault="000B3D99" w:rsidP="00D003F3">
      <w:pPr>
        <w:pStyle w:val="ListParagraph"/>
        <w:numPr>
          <w:ilvl w:val="0"/>
          <w:numId w:val="31"/>
        </w:numPr>
      </w:pPr>
      <w:r>
        <w:t xml:space="preserve">RA PHD and Dec PHD – Displays the guiding performance from PHD2.  If one is checked a connection will be made to the PHD2 server so make sure it’s turned on in the PHD2 settings.  The PHD Host IP is also required for the connection to work.  </w:t>
      </w:r>
    </w:p>
    <w:p w14:paraId="6C25B66B" w14:textId="4DED7B71" w:rsidR="00D003F3" w:rsidRDefault="00D003F3" w:rsidP="00D003F3">
      <w:r>
        <w:t xml:space="preserve">Rejected pulses are pulses that are not accepted to process by the driver and are typically too small.  The rejection size is determined by the minimum pulse setting in the SkyWather tab.  Specific minimum settings are mount specific but typically 20 milliseconds is a good generic setting.   If lots of pulses are being rejected you might have to adjust the guiding application or adjust the minimum pulse setting. </w:t>
      </w:r>
    </w:p>
    <w:p w14:paraId="1D45D750" w14:textId="5B556FFF" w:rsidR="002D3C71" w:rsidRDefault="00D003F3" w:rsidP="00D003F3">
      <w:bookmarkStart w:id="131" w:name="_Toc62017181"/>
      <w:r w:rsidRPr="00235529">
        <w:rPr>
          <w:rStyle w:val="Heading3Char"/>
        </w:rPr>
        <w:t>Chart</w:t>
      </w:r>
      <w:bookmarkEnd w:id="131"/>
      <w:r>
        <w:t xml:space="preserve"> – Selects a specific series to show</w:t>
      </w:r>
      <w:r w:rsidR="002D3C71">
        <w:t xml:space="preserve"> such as Line, Column, </w:t>
      </w:r>
      <w:r w:rsidR="000B3D99">
        <w:t>Step Line</w:t>
      </w:r>
      <w:r w:rsidR="002D3C71">
        <w:t>, or Scatter.</w:t>
      </w:r>
    </w:p>
    <w:p w14:paraId="69A2CEF7" w14:textId="77777777" w:rsidR="002D3C71" w:rsidRDefault="002D3C71" w:rsidP="00D003F3">
      <w:bookmarkStart w:id="132" w:name="_Toc62017182"/>
      <w:r w:rsidRPr="00235529">
        <w:rPr>
          <w:rStyle w:val="Heading3Char"/>
        </w:rPr>
        <w:t>Point Size</w:t>
      </w:r>
      <w:bookmarkEnd w:id="132"/>
      <w:r>
        <w:t xml:space="preserve"> – Some series can show specific points on the chart and this would determine the size.</w:t>
      </w:r>
    </w:p>
    <w:p w14:paraId="73144E30" w14:textId="6FD6A3E2" w:rsidR="00D003F3" w:rsidRDefault="002D3C71" w:rsidP="00D003F3">
      <w:bookmarkStart w:id="133" w:name="_Toc62017183"/>
      <w:r w:rsidRPr="00235529">
        <w:rPr>
          <w:rStyle w:val="Heading3Char"/>
        </w:rPr>
        <w:lastRenderedPageBreak/>
        <w:t>Invert</w:t>
      </w:r>
      <w:bookmarkEnd w:id="133"/>
      <w:r>
        <w:t xml:space="preserve"> – Will invert the data so basically it will flip the data from above zero to below zero or visa-versa.    </w:t>
      </w:r>
      <w:r w:rsidR="00D003F3">
        <w:t xml:space="preserve">     </w:t>
      </w:r>
    </w:p>
    <w:p w14:paraId="34AD784B" w14:textId="2AA5800F" w:rsidR="002D3C71" w:rsidRDefault="002D3C71" w:rsidP="002D3C71">
      <w:bookmarkStart w:id="134" w:name="_Toc62017184"/>
      <w:r w:rsidRPr="00235529">
        <w:rPr>
          <w:rStyle w:val="Heading3Char"/>
        </w:rPr>
        <w:t>Scale</w:t>
      </w:r>
      <w:bookmarkEnd w:id="134"/>
      <w:r>
        <w:t xml:space="preserve"> – Scale will determine the Y scaling to be use</w:t>
      </w:r>
      <w:r w:rsidR="00ED2C56">
        <w:t>d</w:t>
      </w:r>
      <w:r>
        <w:t xml:space="preserve"> for all captured items.</w:t>
      </w:r>
    </w:p>
    <w:p w14:paraId="1D6F0C15" w14:textId="597CD927" w:rsidR="00330CE7" w:rsidRDefault="002D3C71" w:rsidP="002D3C71">
      <w:bookmarkStart w:id="135" w:name="_Toc62017185"/>
      <w:r w:rsidRPr="00235529">
        <w:rPr>
          <w:rStyle w:val="Heading3Char"/>
        </w:rPr>
        <w:t>Quality</w:t>
      </w:r>
      <w:bookmarkEnd w:id="135"/>
      <w:r>
        <w:t xml:space="preserve"> – Determines how much detail to show when zoomed out or in.  If set to low the farther you zoom out the less detail is shown.  The more you zoom in more detail will be shown.  Low is </w:t>
      </w:r>
      <w:r w:rsidR="00ED2C56">
        <w:t xml:space="preserve">the </w:t>
      </w:r>
      <w:r>
        <w:t xml:space="preserve">best setting for performance and a higher quality will slow down zooming </w:t>
      </w:r>
      <w:r w:rsidR="00ED2C56">
        <w:t>e</w:t>
      </w:r>
      <w:r>
        <w:t>ffects.</w:t>
      </w:r>
    </w:p>
    <w:p w14:paraId="1C8CADCC" w14:textId="607A7982" w:rsidR="00330CE7" w:rsidRDefault="002D3C71" w:rsidP="002D3C71">
      <w:bookmarkStart w:id="136" w:name="_Toc62017186"/>
      <w:r w:rsidRPr="00235529">
        <w:rPr>
          <w:rStyle w:val="Heading3Char"/>
        </w:rPr>
        <w:t>Animation</w:t>
      </w:r>
      <w:bookmarkEnd w:id="136"/>
      <w:r>
        <w:t xml:space="preserve"> – Each series can animate how points are drawn on the screen.  Use this in conjunction with smoothness for different effects.  Any setting above 0 will affect performance of the chart.</w:t>
      </w:r>
    </w:p>
    <w:p w14:paraId="24292692" w14:textId="77777777" w:rsidR="000B3D99" w:rsidRDefault="000B3D99" w:rsidP="002D3C71">
      <w:bookmarkStart w:id="137" w:name="_Toc62017187"/>
      <w:r w:rsidRPr="00235529">
        <w:rPr>
          <w:rStyle w:val="Heading3Char"/>
        </w:rPr>
        <w:t>XScale</w:t>
      </w:r>
      <w:bookmarkEnd w:id="137"/>
      <w:r>
        <w:t xml:space="preserve"> – How many seconds to show on the timeline</w:t>
      </w:r>
    </w:p>
    <w:p w14:paraId="4ADBE29A" w14:textId="55E02E48" w:rsidR="000B3D99" w:rsidRDefault="000B3D99" w:rsidP="002D3C71">
      <w:bookmarkStart w:id="138" w:name="_Toc62017188"/>
      <w:r w:rsidRPr="00235529">
        <w:rPr>
          <w:rStyle w:val="Heading3Char"/>
        </w:rPr>
        <w:t>Max Point</w:t>
      </w:r>
      <w:bookmarkEnd w:id="138"/>
      <w:r>
        <w:t xml:space="preserve"> – How many points to keep in the series while the chart is being shown on the screen.  Larger settings can affect performance of the chart.  This can be useful if you pause the chart and scroll back to view the history.  </w:t>
      </w:r>
    </w:p>
    <w:p w14:paraId="145C5CFF" w14:textId="45D5C524" w:rsidR="000B3D99" w:rsidRDefault="000B3D99" w:rsidP="002D3C71">
      <w:bookmarkStart w:id="139" w:name="_Toc62017189"/>
      <w:r w:rsidRPr="00235529">
        <w:rPr>
          <w:rStyle w:val="Heading3Char"/>
        </w:rPr>
        <w:t>PHD2 Host IP</w:t>
      </w:r>
      <w:bookmarkEnd w:id="139"/>
      <w:r>
        <w:t xml:space="preserve"> – IP or host name of the PHD server.  This is required if capture is turned on for PHD items.  </w:t>
      </w:r>
      <w:r w:rsidR="002A058D">
        <w:t>Localhost</w:t>
      </w:r>
      <w:r>
        <w:t xml:space="preserve"> is the default computer. </w:t>
      </w:r>
    </w:p>
    <w:p w14:paraId="26A0A846" w14:textId="77777777" w:rsidR="00F017BD" w:rsidRDefault="00F017BD" w:rsidP="002D3C71"/>
    <w:p w14:paraId="6B4E81F9" w14:textId="71B3F736" w:rsidR="00F017BD" w:rsidRDefault="00F017BD" w:rsidP="00F017BD">
      <w:pPr>
        <w:pStyle w:val="Heading1"/>
        <w:numPr>
          <w:ilvl w:val="0"/>
          <w:numId w:val="27"/>
        </w:numPr>
      </w:pPr>
      <w:bookmarkStart w:id="140" w:name="_Toc62017190"/>
      <w:r>
        <w:t>Plot</w:t>
      </w:r>
      <w:bookmarkEnd w:id="140"/>
    </w:p>
    <w:p w14:paraId="7C77FB9B" w14:textId="7D755148" w:rsidR="008A3E35" w:rsidRDefault="008A3E35" w:rsidP="008A3E35">
      <w:pPr>
        <w:ind w:left="720"/>
      </w:pPr>
      <w:r>
        <w:br/>
        <w:t xml:space="preserve">The Plot tab will chart the axes real time.  </w:t>
      </w:r>
    </w:p>
    <w:p w14:paraId="6DC81AAA" w14:textId="54D5C25D" w:rsidR="00F017BD" w:rsidRPr="00F017BD" w:rsidRDefault="00F017BD" w:rsidP="008A3E35">
      <w:pPr>
        <w:ind w:left="450"/>
        <w:jc w:val="center"/>
      </w:pPr>
      <w:r>
        <w:rPr>
          <w:noProof/>
          <w:lang w:eastAsia="en-US"/>
        </w:rPr>
        <w:lastRenderedPageBreak/>
        <w:drawing>
          <wp:inline distT="0" distB="0" distL="0" distR="0" wp14:anchorId="68AE6D70" wp14:editId="25DED5E6">
            <wp:extent cx="5943600" cy="352806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2A53BE2B" w14:textId="25A39F10" w:rsidR="008A3E35" w:rsidRDefault="008A3E35" w:rsidP="008A3E35">
      <w:pPr>
        <w:ind w:left="450"/>
      </w:pPr>
      <w:bookmarkStart w:id="141" w:name="_Toc62017191"/>
      <w:r>
        <w:rPr>
          <w:rStyle w:val="Heading3Char"/>
        </w:rPr>
        <w:t>Start</w:t>
      </w:r>
      <w:bookmarkEnd w:id="141"/>
      <w:r>
        <w:t xml:space="preserve"> – clear</w:t>
      </w:r>
      <w:r w:rsidR="00ED2C56">
        <w:t>s</w:t>
      </w:r>
      <w:r>
        <w:t xml:space="preserve"> the plots and starts a new chart based on the settings.</w:t>
      </w:r>
    </w:p>
    <w:p w14:paraId="5D24DAE0" w14:textId="3768B0B9" w:rsidR="008A3E35" w:rsidRDefault="008A3E35" w:rsidP="008A3E35">
      <w:pPr>
        <w:ind w:left="450"/>
      </w:pPr>
      <w:bookmarkStart w:id="142" w:name="_Toc62017192"/>
      <w:r>
        <w:rPr>
          <w:rStyle w:val="Heading3Char"/>
        </w:rPr>
        <w:t>Clear</w:t>
      </w:r>
      <w:bookmarkEnd w:id="142"/>
      <w:r>
        <w:t xml:space="preserve"> – removes the current plots from the screen.</w:t>
      </w:r>
    </w:p>
    <w:p w14:paraId="36DE3B0F" w14:textId="61D013C2" w:rsidR="008A3E35" w:rsidRDefault="008A3E35" w:rsidP="008A3E35">
      <w:pPr>
        <w:ind w:left="450"/>
      </w:pPr>
      <w:bookmarkStart w:id="143" w:name="_Toc62017193"/>
      <w:r>
        <w:rPr>
          <w:rStyle w:val="Heading3Char"/>
        </w:rPr>
        <w:t>Pause</w:t>
      </w:r>
      <w:bookmarkEnd w:id="143"/>
      <w:r>
        <w:t xml:space="preserve"> – stops the plots from moving forward in time.  This allows you to use the mouse to move the chart around.</w:t>
      </w:r>
    </w:p>
    <w:p w14:paraId="21454B61" w14:textId="5F51B710" w:rsidR="008A3E35" w:rsidRDefault="008A3E35" w:rsidP="008A3E35">
      <w:pPr>
        <w:ind w:left="450"/>
      </w:pPr>
      <w:bookmarkStart w:id="144" w:name="_Toc62017194"/>
      <w:r>
        <w:rPr>
          <w:rStyle w:val="Heading3Char"/>
        </w:rPr>
        <w:t>Fit</w:t>
      </w:r>
      <w:bookmarkEnd w:id="144"/>
      <w:r>
        <w:t xml:space="preserve"> – Attempts to readjust the plot to fit in the current chart’s Y axis.  Using this in conjunction with the zoom options.</w:t>
      </w:r>
    </w:p>
    <w:p w14:paraId="6BF654AB" w14:textId="56AD80AD" w:rsidR="008A3E35" w:rsidRDefault="008A3E35" w:rsidP="008A3E35">
      <w:pPr>
        <w:ind w:left="450"/>
      </w:pPr>
      <w:bookmarkStart w:id="145" w:name="_Toc62017195"/>
      <w:r>
        <w:rPr>
          <w:rStyle w:val="Heading3Char"/>
        </w:rPr>
        <w:t>Zoom</w:t>
      </w:r>
      <w:bookmarkEnd w:id="145"/>
      <w:r>
        <w:t xml:space="preserve"> – Allows mouse wheel movement for one or both chart axes.</w:t>
      </w:r>
    </w:p>
    <w:p w14:paraId="6675D590" w14:textId="71FC0B86" w:rsidR="008A3E35" w:rsidRDefault="008A3E35" w:rsidP="008A3E35">
      <w:pPr>
        <w:ind w:left="450"/>
      </w:pPr>
      <w:bookmarkStart w:id="146" w:name="_Toc62017196"/>
      <w:r>
        <w:rPr>
          <w:rStyle w:val="Heading3Char"/>
        </w:rPr>
        <w:t>Zero Base Axes</w:t>
      </w:r>
      <w:bookmarkEnd w:id="146"/>
      <w:r>
        <w:t xml:space="preserve"> – uses zero as the axes starting point rather than the home positions which are typically set at 90/90 degrees.</w:t>
      </w:r>
    </w:p>
    <w:p w14:paraId="2603A44D" w14:textId="4A08A919" w:rsidR="008A3E35" w:rsidRDefault="008A3E35" w:rsidP="008A3E35">
      <w:pPr>
        <w:ind w:left="450"/>
      </w:pPr>
      <w:bookmarkStart w:id="147" w:name="_Toc62017197"/>
      <w:r>
        <w:rPr>
          <w:rStyle w:val="Heading3Char"/>
        </w:rPr>
        <w:t>Y  Scale</w:t>
      </w:r>
      <w:bookmarkEnd w:id="147"/>
      <w:r>
        <w:t xml:space="preserve"> – Display plots in </w:t>
      </w:r>
      <w:r w:rsidR="002A058D">
        <w:t>micro steps</w:t>
      </w:r>
      <w:r>
        <w:t xml:space="preserve">, </w:t>
      </w:r>
      <w:r w:rsidR="002A058D">
        <w:t>arc seconds</w:t>
      </w:r>
      <w:r>
        <w:t>, or degrees</w:t>
      </w:r>
    </w:p>
    <w:p w14:paraId="6E021C1B" w14:textId="1119DFE3" w:rsidR="00875356" w:rsidRDefault="00875356" w:rsidP="00875356">
      <w:pPr>
        <w:ind w:left="450"/>
      </w:pPr>
      <w:bookmarkStart w:id="148" w:name="_Toc62017198"/>
      <w:r>
        <w:rPr>
          <w:rStyle w:val="Heading3Char"/>
        </w:rPr>
        <w:t>Zoom Quality</w:t>
      </w:r>
      <w:bookmarkEnd w:id="148"/>
      <w:r>
        <w:t xml:space="preserve"> – the father zoomed out the less detail is shown.  When adjusted higher</w:t>
      </w:r>
      <w:r w:rsidR="00ED2C56">
        <w:t>,</w:t>
      </w:r>
      <w:r>
        <w:t xml:space="preserve"> more detailed is shown at zoomed out distances.  Default is set to Low so you need to zoom in to improve the details.  Low is best used for performance reasons.</w:t>
      </w:r>
    </w:p>
    <w:p w14:paraId="415D49A6" w14:textId="5A9FF4F3" w:rsidR="007C7661" w:rsidRDefault="007C7661" w:rsidP="00F017BD">
      <w:pPr>
        <w:pStyle w:val="Heading1"/>
        <w:numPr>
          <w:ilvl w:val="0"/>
          <w:numId w:val="27"/>
        </w:numPr>
      </w:pPr>
      <w:bookmarkStart w:id="149" w:name="_Toc62017199"/>
      <w:r>
        <w:lastRenderedPageBreak/>
        <w:t xml:space="preserve">SkyWatcher </w:t>
      </w:r>
      <w:r w:rsidR="002D356B">
        <w:t>Scripting</w:t>
      </w:r>
      <w:bookmarkEnd w:id="149"/>
      <w:r w:rsidR="002019A5">
        <w:br/>
      </w:r>
    </w:p>
    <w:p w14:paraId="10C1BEDD" w14:textId="212A8AE6" w:rsidR="005F018E" w:rsidRDefault="008322E1" w:rsidP="004877EE">
      <w:pPr>
        <w:ind w:left="450"/>
      </w:pPr>
      <w:r>
        <w:t>WARNING! – use the API at your own risk.  It’s recommended that you do not leave the amount alone while running scripts.  Green Swamp is not responsible for any damage resulting from using the API interface.</w:t>
      </w:r>
    </w:p>
    <w:p w14:paraId="23638BD0" w14:textId="12C2F146" w:rsidR="004877EE" w:rsidRDefault="004877EE" w:rsidP="004877EE">
      <w:pPr>
        <w:ind w:left="450"/>
      </w:pPr>
      <w:r>
        <w:t>Running scripts requires that GSS be running and connected to the mount.   You can start GSS on its own or by using other external programs that will load the GSS ASCOM driver such as CDC or SGP. Unless you’re experienced with how GSS separates ASCOM commands from the API It’s recommended that GSS be running on its own so no other external sources can interfere or interact with running scripts.</w:t>
      </w:r>
    </w:p>
    <w:p w14:paraId="5200C3EA" w14:textId="048CAA93" w:rsidR="002D356B" w:rsidRDefault="002D356B" w:rsidP="002D356B">
      <w:pPr>
        <w:ind w:left="450"/>
      </w:pPr>
      <w:r>
        <w:t xml:space="preserve">GSS exposes a number of class members available to external programs and scripting languages.  There are </w:t>
      </w:r>
      <w:r w:rsidR="002A058D">
        <w:t>PowerShell</w:t>
      </w:r>
      <w:r>
        <w:t xml:space="preserve"> example scripts located in the GSS Program files scripting directory. Find the installation section of this manual for directory locations.</w:t>
      </w:r>
    </w:p>
    <w:p w14:paraId="38838BC1" w14:textId="72151C89" w:rsidR="007C7661" w:rsidRDefault="007C7661" w:rsidP="007C7661">
      <w:pPr>
        <w:ind w:left="450"/>
      </w:pPr>
      <w:r>
        <w:t xml:space="preserve">The example scripts we’re created using the </w:t>
      </w:r>
      <w:r w:rsidR="00ED2C56">
        <w:t>W</w:t>
      </w:r>
      <w:r>
        <w:t xml:space="preserve">indows 10 </w:t>
      </w:r>
      <w:r w:rsidR="002A058D">
        <w:t>PowerShell</w:t>
      </w:r>
      <w:r>
        <w:t xml:space="preserve"> ISE.  To run </w:t>
      </w:r>
      <w:r w:rsidR="002A058D">
        <w:t>PowerShell</w:t>
      </w:r>
      <w:r w:rsidR="004877EE">
        <w:t>,</w:t>
      </w:r>
      <w:r>
        <w:t xml:space="preserve"> type in the Windows search box “</w:t>
      </w:r>
      <w:r w:rsidR="002A058D">
        <w:t>PowerShell</w:t>
      </w:r>
      <w:r>
        <w:t xml:space="preserve"> ISE”</w:t>
      </w:r>
      <w:r w:rsidR="00C70931">
        <w:t xml:space="preserve"> and run either the 64 bit or X86 versions.  You may run into problems executing scripts because of Windows security settings.  There are a number of ways to correct this and you should search google for Microsoft’s recommended approach.  One way is to allow the current logged in user the ability to run script.  The following command can be run within PowerShell by placing it on the first line and clicking execute or </w:t>
      </w:r>
      <w:r w:rsidR="004877EE">
        <w:t xml:space="preserve">the </w:t>
      </w:r>
      <w:r w:rsidR="00C70931">
        <w:t xml:space="preserve">run button. </w:t>
      </w:r>
    </w:p>
    <w:p w14:paraId="3A437C43" w14:textId="14CDE178" w:rsidR="00BF2EBC" w:rsidRDefault="00C70931" w:rsidP="007C7661">
      <w:pPr>
        <w:ind w:left="450"/>
      </w:pPr>
      <w:r w:rsidRPr="00C70931">
        <w:t>Set-ExecutionPolicy -Scope CurrentUser -ExecutionPolicy Bypass -Force;</w:t>
      </w:r>
      <w:r w:rsidR="002D356B">
        <w:br/>
      </w:r>
    </w:p>
    <w:p w14:paraId="32DF3867" w14:textId="657BE306" w:rsidR="007C7661" w:rsidRDefault="00BF2EBC" w:rsidP="00F017BD">
      <w:pPr>
        <w:pStyle w:val="Heading1"/>
        <w:numPr>
          <w:ilvl w:val="0"/>
          <w:numId w:val="27"/>
        </w:numPr>
      </w:pPr>
      <w:bookmarkStart w:id="150" w:name="_Toc62017200"/>
      <w:r>
        <w:t>SkyWatcher API</w:t>
      </w:r>
      <w:bookmarkEnd w:id="150"/>
    </w:p>
    <w:p w14:paraId="706F527F" w14:textId="77777777" w:rsidR="008E6C6B" w:rsidRDefault="008E6C6B" w:rsidP="00BF2EBC"/>
    <w:p w14:paraId="4AC262D5" w14:textId="78A1FFFB" w:rsidR="00BF2EBC" w:rsidRDefault="008F67CC" w:rsidP="00C01CBE">
      <w:pPr>
        <w:ind w:left="450"/>
      </w:pPr>
      <w:r>
        <w:t>This list contains the definition for the available API commands.</w:t>
      </w:r>
    </w:p>
    <w:p w14:paraId="7B1B2E21" w14:textId="77777777" w:rsidR="00544051" w:rsidRPr="00544051" w:rsidRDefault="00544051" w:rsidP="00544051">
      <w:pPr>
        <w:pStyle w:val="NoSpacing"/>
      </w:pPr>
      <w:r w:rsidRPr="00544051">
        <w:t>public interface ISky</w:t>
      </w:r>
    </w:p>
    <w:p w14:paraId="5CC5AF9B" w14:textId="77777777" w:rsidR="00544051" w:rsidRPr="00544051" w:rsidRDefault="00544051" w:rsidP="00544051">
      <w:pPr>
        <w:pStyle w:val="NoSpacing"/>
      </w:pPr>
      <w:r w:rsidRPr="00544051">
        <w:t xml:space="preserve">    {</w:t>
      </w:r>
    </w:p>
    <w:p w14:paraId="26EEC4D2" w14:textId="77777777" w:rsidR="00544051" w:rsidRPr="00544051" w:rsidRDefault="00544051" w:rsidP="00544051">
      <w:pPr>
        <w:pStyle w:val="NoSpacing"/>
      </w:pPr>
      <w:r w:rsidRPr="00544051">
        <w:t xml:space="preserve">        /// &lt;summary&gt;</w:t>
      </w:r>
    </w:p>
    <w:p w14:paraId="31017B44" w14:textId="77777777" w:rsidR="00544051" w:rsidRPr="00544051" w:rsidRDefault="00544051" w:rsidP="00544051">
      <w:pPr>
        <w:pStyle w:val="NoSpacing"/>
      </w:pPr>
      <w:r w:rsidRPr="00544051">
        <w:lastRenderedPageBreak/>
        <w:t xml:space="preserve">        /// Tells GSS not to process any ASCOM moment commands for external programs using the ASCOM driver. </w:t>
      </w:r>
    </w:p>
    <w:p w14:paraId="20E2A46A" w14:textId="77777777" w:rsidR="00544051" w:rsidRPr="00544051" w:rsidRDefault="00544051" w:rsidP="00544051">
      <w:pPr>
        <w:pStyle w:val="NoSpacing"/>
      </w:pPr>
      <w:r w:rsidRPr="00544051">
        <w:t xml:space="preserve">        /// &lt;/summary&gt;</w:t>
      </w:r>
    </w:p>
    <w:p w14:paraId="31CA3FA4" w14:textId="77777777" w:rsidR="00544051" w:rsidRPr="00544051" w:rsidRDefault="00544051" w:rsidP="00544051">
      <w:pPr>
        <w:pStyle w:val="NoSpacing"/>
      </w:pPr>
      <w:r w:rsidRPr="00544051">
        <w:t xml:space="preserve">        /// &lt;returns&gt;bool&lt;/returns&gt;</w:t>
      </w:r>
    </w:p>
    <w:p w14:paraId="36F834D8" w14:textId="77777777" w:rsidR="00544051" w:rsidRPr="00544051" w:rsidRDefault="00544051" w:rsidP="00544051">
      <w:pPr>
        <w:pStyle w:val="NoSpacing"/>
        <w:rPr>
          <w:color w:val="FF0000"/>
        </w:rPr>
      </w:pPr>
      <w:r w:rsidRPr="00544051">
        <w:rPr>
          <w:color w:val="FF0000"/>
        </w:rPr>
        <w:t xml:space="preserve">        </w:t>
      </w:r>
      <w:r w:rsidRPr="00544051">
        <w:rPr>
          <w:color w:val="C00000"/>
        </w:rPr>
        <w:t>bool AscomOn { get; set; }</w:t>
      </w:r>
    </w:p>
    <w:p w14:paraId="6B101A22" w14:textId="77777777" w:rsidR="00544051" w:rsidRPr="00544051" w:rsidRDefault="00544051" w:rsidP="00544051">
      <w:pPr>
        <w:pStyle w:val="NoSpacing"/>
      </w:pPr>
      <w:r w:rsidRPr="00544051">
        <w:t xml:space="preserve">        /// &lt;summary&gt;</w:t>
      </w:r>
    </w:p>
    <w:p w14:paraId="63C7781F" w14:textId="77777777" w:rsidR="00544051" w:rsidRPr="00544051" w:rsidRDefault="00544051" w:rsidP="00544051">
      <w:pPr>
        <w:pStyle w:val="NoSpacing"/>
      </w:pPr>
      <w:r w:rsidRPr="00544051">
        <w:t xml:space="preserve">        /// Starts the AutoHome slew to home sensors</w:t>
      </w:r>
    </w:p>
    <w:p w14:paraId="76581B25" w14:textId="77777777" w:rsidR="00544051" w:rsidRPr="00544051" w:rsidRDefault="00544051" w:rsidP="00544051">
      <w:pPr>
        <w:pStyle w:val="NoSpacing"/>
      </w:pPr>
      <w:r w:rsidRPr="00544051">
        <w:t xml:space="preserve">        /// &lt;/summary&gt;</w:t>
      </w:r>
    </w:p>
    <w:p w14:paraId="2D164B23" w14:textId="77777777" w:rsidR="00544051" w:rsidRPr="00544051" w:rsidRDefault="00544051" w:rsidP="00544051">
      <w:pPr>
        <w:pStyle w:val="NoSpacing"/>
      </w:pPr>
      <w:r w:rsidRPr="00544051">
        <w:t xml:space="preserve">        /// &lt;param name="degreelimit"&gt;&lt;/param&gt;</w:t>
      </w:r>
    </w:p>
    <w:p w14:paraId="4B4D3862" w14:textId="77777777" w:rsidR="00544051" w:rsidRPr="00544051" w:rsidRDefault="00544051" w:rsidP="00544051">
      <w:pPr>
        <w:pStyle w:val="NoSpacing"/>
      </w:pPr>
      <w:r w:rsidRPr="00544051">
        <w:t xml:space="preserve">        /// &lt;param name="offsetdec"&gt;&lt;/param&gt;</w:t>
      </w:r>
    </w:p>
    <w:p w14:paraId="6C78EA0E" w14:textId="77777777" w:rsidR="00544051" w:rsidRPr="00544051" w:rsidRDefault="00544051" w:rsidP="00544051">
      <w:pPr>
        <w:pStyle w:val="NoSpacing"/>
      </w:pPr>
      <w:r w:rsidRPr="00544051">
        <w:t xml:space="preserve">        </w:t>
      </w:r>
      <w:r w:rsidRPr="00544051">
        <w:rPr>
          <w:color w:val="C00000"/>
        </w:rPr>
        <w:t>void AutoHomeStart(int degreelimit = 100, int offsetdec = 0);</w:t>
      </w:r>
    </w:p>
    <w:p w14:paraId="75B80ED9" w14:textId="77777777" w:rsidR="00544051" w:rsidRPr="00544051" w:rsidRDefault="00544051" w:rsidP="00544051">
      <w:pPr>
        <w:pStyle w:val="NoSpacing"/>
      </w:pPr>
      <w:r w:rsidRPr="00544051">
        <w:t xml:space="preserve">        /// &lt;summary&gt;</w:t>
      </w:r>
    </w:p>
    <w:p w14:paraId="311E8D19" w14:textId="77777777" w:rsidR="00544051" w:rsidRPr="00544051" w:rsidRDefault="00544051" w:rsidP="00544051">
      <w:pPr>
        <w:pStyle w:val="NoSpacing"/>
      </w:pPr>
      <w:r w:rsidRPr="00544051">
        <w:t xml:space="preserve">        /// Stops Autohome from completing</w:t>
      </w:r>
    </w:p>
    <w:p w14:paraId="7C17D211" w14:textId="77777777" w:rsidR="00544051" w:rsidRPr="00544051" w:rsidRDefault="00544051" w:rsidP="00544051">
      <w:pPr>
        <w:pStyle w:val="NoSpacing"/>
      </w:pPr>
      <w:r w:rsidRPr="00544051">
        <w:t xml:space="preserve">        /// &lt;/summary&gt;</w:t>
      </w:r>
    </w:p>
    <w:p w14:paraId="38E2DC26" w14:textId="77777777" w:rsidR="00544051" w:rsidRPr="00544051" w:rsidRDefault="00544051" w:rsidP="00544051">
      <w:pPr>
        <w:pStyle w:val="NoSpacing"/>
      </w:pPr>
      <w:r w:rsidRPr="00544051">
        <w:t xml:space="preserve">        </w:t>
      </w:r>
      <w:r w:rsidRPr="00544051">
        <w:rPr>
          <w:color w:val="C00000"/>
        </w:rPr>
        <w:t>void AutoHomeStop();</w:t>
      </w:r>
    </w:p>
    <w:p w14:paraId="72246EF3" w14:textId="77777777" w:rsidR="00544051" w:rsidRPr="00544051" w:rsidRDefault="00544051" w:rsidP="00544051">
      <w:pPr>
        <w:pStyle w:val="NoSpacing"/>
      </w:pPr>
      <w:r w:rsidRPr="00544051">
        <w:t xml:space="preserve">        /// &lt;summary&gt;</w:t>
      </w:r>
    </w:p>
    <w:p w14:paraId="7AC1559D" w14:textId="77777777" w:rsidR="00544051" w:rsidRPr="00544051" w:rsidRDefault="00544051" w:rsidP="00544051">
      <w:pPr>
        <w:pStyle w:val="NoSpacing"/>
      </w:pPr>
      <w:r w:rsidRPr="00544051">
        <w:t xml:space="preserve">        /// Move axis number of microsteps, not marked as slewing</w:t>
      </w:r>
    </w:p>
    <w:p w14:paraId="65FE5341" w14:textId="77777777" w:rsidR="00544051" w:rsidRPr="00544051" w:rsidRDefault="00544051" w:rsidP="00544051">
      <w:pPr>
        <w:pStyle w:val="NoSpacing"/>
      </w:pPr>
      <w:r w:rsidRPr="00544051">
        <w:t xml:space="preserve">        /// &lt;/summary&gt;</w:t>
      </w:r>
    </w:p>
    <w:p w14:paraId="68CCE21E" w14:textId="77777777" w:rsidR="00544051" w:rsidRPr="00544051" w:rsidRDefault="00544051" w:rsidP="00544051">
      <w:pPr>
        <w:pStyle w:val="NoSpacing"/>
      </w:pPr>
      <w:r w:rsidRPr="00544051">
        <w:t xml:space="preserve">        /// &lt;param name="axis"&gt;&gt;axis number 1 or 2&lt;/param&gt;</w:t>
      </w:r>
    </w:p>
    <w:p w14:paraId="170B7C42" w14:textId="77777777" w:rsidR="00544051" w:rsidRPr="00544051" w:rsidRDefault="00544051" w:rsidP="00544051">
      <w:pPr>
        <w:pStyle w:val="NoSpacing"/>
      </w:pPr>
      <w:r w:rsidRPr="00544051">
        <w:t xml:space="preserve">        /// &lt;param name="steps"&gt;number of microsteps&lt;/param&gt;</w:t>
      </w:r>
    </w:p>
    <w:p w14:paraId="2EAA9DE9" w14:textId="77777777" w:rsidR="00544051" w:rsidRPr="00544051" w:rsidRDefault="00544051" w:rsidP="00544051">
      <w:pPr>
        <w:pStyle w:val="NoSpacing"/>
      </w:pPr>
      <w:r w:rsidRPr="00544051">
        <w:t xml:space="preserve">        /// &lt;returns&gt;nothing&lt;/returns&gt;</w:t>
      </w:r>
    </w:p>
    <w:p w14:paraId="6278B461" w14:textId="77777777" w:rsidR="00544051" w:rsidRPr="00544051" w:rsidRDefault="00544051" w:rsidP="00544051">
      <w:pPr>
        <w:pStyle w:val="NoSpacing"/>
      </w:pPr>
      <w:r w:rsidRPr="00544051">
        <w:t xml:space="preserve">        </w:t>
      </w:r>
      <w:r w:rsidRPr="00544051">
        <w:rPr>
          <w:color w:val="C00000"/>
        </w:rPr>
        <w:t>void AxisMoveSteps(int axis, long steps);</w:t>
      </w:r>
    </w:p>
    <w:p w14:paraId="4BACEB0B" w14:textId="77777777" w:rsidR="00544051" w:rsidRPr="00544051" w:rsidRDefault="00544051" w:rsidP="00544051">
      <w:pPr>
        <w:pStyle w:val="NoSpacing"/>
      </w:pPr>
      <w:r w:rsidRPr="00544051">
        <w:t xml:space="preserve">        /// &lt;summary&gt;</w:t>
      </w:r>
    </w:p>
    <w:p w14:paraId="43C1DDDC" w14:textId="77777777" w:rsidR="00544051" w:rsidRPr="00544051" w:rsidRDefault="00544051" w:rsidP="00544051">
      <w:pPr>
        <w:pStyle w:val="NoSpacing"/>
      </w:pPr>
      <w:r w:rsidRPr="00544051">
        <w:t xml:space="preserve">        /// Send a pulse command</w:t>
      </w:r>
    </w:p>
    <w:p w14:paraId="7F692B17" w14:textId="77777777" w:rsidR="00544051" w:rsidRPr="00544051" w:rsidRDefault="00544051" w:rsidP="00544051">
      <w:pPr>
        <w:pStyle w:val="NoSpacing"/>
      </w:pPr>
      <w:r w:rsidRPr="00544051">
        <w:t xml:space="preserve">        /// &lt;/summary&gt;</w:t>
      </w:r>
    </w:p>
    <w:p w14:paraId="00A72053" w14:textId="77777777" w:rsidR="00544051" w:rsidRPr="00544051" w:rsidRDefault="00544051" w:rsidP="00544051">
      <w:pPr>
        <w:pStyle w:val="NoSpacing"/>
      </w:pPr>
      <w:r w:rsidRPr="00544051">
        <w:t xml:space="preserve">        /// &lt;param name="axis"&gt;Axis 1 or 2&lt;/param&gt;</w:t>
      </w:r>
    </w:p>
    <w:p w14:paraId="268FB325" w14:textId="77777777" w:rsidR="00544051" w:rsidRPr="00544051" w:rsidRDefault="00544051" w:rsidP="00544051">
      <w:pPr>
        <w:pStyle w:val="NoSpacing"/>
      </w:pPr>
      <w:r w:rsidRPr="00544051">
        <w:t xml:space="preserve">        /// &lt;param name="guiderate"&gt;Guiderate degrees, 15.041/3600*.5, negative value denotes direction&lt;/param&gt;</w:t>
      </w:r>
    </w:p>
    <w:p w14:paraId="71D8659C" w14:textId="77777777" w:rsidR="00544051" w:rsidRPr="00544051" w:rsidRDefault="00544051" w:rsidP="00544051">
      <w:pPr>
        <w:pStyle w:val="NoSpacing"/>
      </w:pPr>
      <w:r w:rsidRPr="00544051">
        <w:t xml:space="preserve">        /// &lt;param name="duration"&gt;length of pulse in milliseconds, aways positive numbers&lt;/param&gt;</w:t>
      </w:r>
    </w:p>
    <w:p w14:paraId="15BF0ED8" w14:textId="77777777" w:rsidR="00544051" w:rsidRPr="00544051" w:rsidRDefault="00544051" w:rsidP="00544051">
      <w:pPr>
        <w:pStyle w:val="NoSpacing"/>
      </w:pPr>
      <w:r w:rsidRPr="00544051">
        <w:t xml:space="preserve">        /// &lt;param name="backlashsteps"&gt;Positive microsteps added for backlash&lt;/param&gt;</w:t>
      </w:r>
    </w:p>
    <w:p w14:paraId="5DA92565" w14:textId="77777777" w:rsidR="00544051" w:rsidRPr="00544051" w:rsidRDefault="00544051" w:rsidP="00544051">
      <w:pPr>
        <w:pStyle w:val="NoSpacing"/>
      </w:pPr>
      <w:r w:rsidRPr="00544051">
        <w:t xml:space="preserve">        /// &lt;returns&gt;nothing&lt;/returns&gt;</w:t>
      </w:r>
    </w:p>
    <w:p w14:paraId="3D0C84FC" w14:textId="77777777" w:rsidR="00544051" w:rsidRPr="00544051" w:rsidRDefault="00544051" w:rsidP="00544051">
      <w:pPr>
        <w:pStyle w:val="NoSpacing"/>
      </w:pPr>
      <w:r w:rsidRPr="00544051">
        <w:t xml:space="preserve">        </w:t>
      </w:r>
      <w:r w:rsidRPr="00544051">
        <w:rPr>
          <w:color w:val="C00000"/>
        </w:rPr>
        <w:t>void AxisPulse(int axis, double guiderate, int duration, int backlashsteps = 0);</w:t>
      </w:r>
    </w:p>
    <w:p w14:paraId="2456839A" w14:textId="77777777" w:rsidR="00544051" w:rsidRPr="00544051" w:rsidRDefault="00544051" w:rsidP="00544051">
      <w:pPr>
        <w:pStyle w:val="NoSpacing"/>
      </w:pPr>
      <w:r w:rsidRPr="00544051">
        <w:t xml:space="preserve">        /// &lt;summary&gt;</w:t>
      </w:r>
    </w:p>
    <w:p w14:paraId="26036C6F" w14:textId="77777777" w:rsidR="00544051" w:rsidRPr="00544051" w:rsidRDefault="00544051" w:rsidP="00544051">
      <w:pPr>
        <w:pStyle w:val="NoSpacing"/>
      </w:pPr>
      <w:r w:rsidRPr="00544051">
        <w:t xml:space="preserve">        /// Goto position in degrees</w:t>
      </w:r>
    </w:p>
    <w:p w14:paraId="6C63AEB8" w14:textId="77777777" w:rsidR="00544051" w:rsidRPr="00544051" w:rsidRDefault="00544051" w:rsidP="00544051">
      <w:pPr>
        <w:pStyle w:val="NoSpacing"/>
      </w:pPr>
      <w:r w:rsidRPr="00544051">
        <w:t xml:space="preserve">        /// &lt;/summary&gt;</w:t>
      </w:r>
    </w:p>
    <w:p w14:paraId="4732C539" w14:textId="77777777" w:rsidR="00544051" w:rsidRPr="00544051" w:rsidRDefault="00544051" w:rsidP="00544051">
      <w:pPr>
        <w:pStyle w:val="NoSpacing"/>
      </w:pPr>
      <w:r w:rsidRPr="00544051">
        <w:t xml:space="preserve">        /// &lt;param name="axis"&gt;axis number 1 or 2&lt;/param&gt;</w:t>
      </w:r>
    </w:p>
    <w:p w14:paraId="01C509A2" w14:textId="77777777" w:rsidR="00544051" w:rsidRPr="00544051" w:rsidRDefault="00544051" w:rsidP="00544051">
      <w:pPr>
        <w:pStyle w:val="NoSpacing"/>
      </w:pPr>
      <w:r w:rsidRPr="00544051">
        <w:t xml:space="preserve">        /// &lt;param name="targetPosition"&gt;position in degrees&lt;/param&gt;</w:t>
      </w:r>
    </w:p>
    <w:p w14:paraId="7F0F2ADE" w14:textId="77777777" w:rsidR="00544051" w:rsidRPr="00544051" w:rsidRDefault="00544051" w:rsidP="00544051">
      <w:pPr>
        <w:pStyle w:val="NoSpacing"/>
      </w:pPr>
      <w:r w:rsidRPr="00544051">
        <w:t xml:space="preserve">        /// &lt;returns&gt;nothing&lt;/returns&gt;</w:t>
      </w:r>
    </w:p>
    <w:p w14:paraId="03EC8E80" w14:textId="77777777" w:rsidR="00544051" w:rsidRPr="00544051" w:rsidRDefault="00544051" w:rsidP="00544051">
      <w:pPr>
        <w:pStyle w:val="NoSpacing"/>
      </w:pPr>
      <w:r w:rsidRPr="00544051">
        <w:t xml:space="preserve">        </w:t>
      </w:r>
      <w:r w:rsidRPr="00544051">
        <w:rPr>
          <w:color w:val="C00000"/>
        </w:rPr>
        <w:t>void AxisGoToTarget(int axis, double targetPosition);</w:t>
      </w:r>
    </w:p>
    <w:p w14:paraId="252374AE" w14:textId="77777777" w:rsidR="00544051" w:rsidRPr="00544051" w:rsidRDefault="00544051" w:rsidP="00544051">
      <w:pPr>
        <w:pStyle w:val="NoSpacing"/>
      </w:pPr>
      <w:r w:rsidRPr="00544051">
        <w:t xml:space="preserve">        /// &lt;summary&gt;</w:t>
      </w:r>
    </w:p>
    <w:p w14:paraId="5C40092E" w14:textId="77777777" w:rsidR="00544051" w:rsidRPr="00544051" w:rsidRDefault="00544051" w:rsidP="00544051">
      <w:pPr>
        <w:pStyle w:val="NoSpacing"/>
      </w:pPr>
      <w:r w:rsidRPr="00544051">
        <w:t xml:space="preserve">        /// Slew axis based on a rate in degrees.  Use this for small movements</w:t>
      </w:r>
    </w:p>
    <w:p w14:paraId="1FAD1EFA" w14:textId="77777777" w:rsidR="00544051" w:rsidRPr="00544051" w:rsidRDefault="00544051" w:rsidP="00544051">
      <w:pPr>
        <w:pStyle w:val="NoSpacing"/>
      </w:pPr>
      <w:r w:rsidRPr="00544051">
        <w:t xml:space="preserve">        /// like pulseguiding, rate changes, guiding changes, not gotos</w:t>
      </w:r>
    </w:p>
    <w:p w14:paraId="4F8A1A90" w14:textId="77777777" w:rsidR="00544051" w:rsidRPr="00544051" w:rsidRDefault="00544051" w:rsidP="00544051">
      <w:pPr>
        <w:pStyle w:val="NoSpacing"/>
      </w:pPr>
      <w:r w:rsidRPr="00544051">
        <w:t xml:space="preserve">        /// &lt;/summary&gt;</w:t>
      </w:r>
    </w:p>
    <w:p w14:paraId="0029D391" w14:textId="77777777" w:rsidR="00544051" w:rsidRPr="00544051" w:rsidRDefault="00544051" w:rsidP="00544051">
      <w:pPr>
        <w:pStyle w:val="NoSpacing"/>
      </w:pPr>
      <w:r w:rsidRPr="00544051">
        <w:lastRenderedPageBreak/>
        <w:t xml:space="preserve">        /// &lt;param name="axis"&gt;axis number 1 or 2&lt;/param&gt;</w:t>
      </w:r>
    </w:p>
    <w:p w14:paraId="5FA61F91" w14:textId="77777777" w:rsidR="00544051" w:rsidRPr="00544051" w:rsidRDefault="00544051" w:rsidP="00544051">
      <w:pPr>
        <w:pStyle w:val="NoSpacing"/>
      </w:pPr>
      <w:r w:rsidRPr="00544051">
        <w:t xml:space="preserve">        /// &lt;param name="rate"&gt;rate/sec in degrees&lt;/param&gt;</w:t>
      </w:r>
    </w:p>
    <w:p w14:paraId="0315D8DE" w14:textId="77777777" w:rsidR="00544051" w:rsidRPr="00544051" w:rsidRDefault="00544051" w:rsidP="00544051">
      <w:pPr>
        <w:pStyle w:val="NoSpacing"/>
      </w:pPr>
      <w:r w:rsidRPr="00544051">
        <w:t xml:space="preserve">        /// &lt;returns&gt;nothing&lt;/returns&gt;</w:t>
      </w:r>
    </w:p>
    <w:p w14:paraId="782D80AE" w14:textId="77777777" w:rsidR="00544051" w:rsidRPr="00544051" w:rsidRDefault="00544051" w:rsidP="00544051">
      <w:pPr>
        <w:pStyle w:val="NoSpacing"/>
        <w:rPr>
          <w:color w:val="C00000"/>
        </w:rPr>
      </w:pPr>
      <w:r w:rsidRPr="00544051">
        <w:t xml:space="preserve">        </w:t>
      </w:r>
      <w:r w:rsidRPr="00544051">
        <w:rPr>
          <w:color w:val="C00000"/>
        </w:rPr>
        <w:t>void AxisSlew(int axis, double rate);</w:t>
      </w:r>
    </w:p>
    <w:p w14:paraId="04AE90B9" w14:textId="77777777" w:rsidR="00544051" w:rsidRPr="00544051" w:rsidRDefault="00544051" w:rsidP="00544051">
      <w:pPr>
        <w:pStyle w:val="NoSpacing"/>
      </w:pPr>
      <w:r w:rsidRPr="00544051">
        <w:t xml:space="preserve">        /// &lt;summary&gt;</w:t>
      </w:r>
    </w:p>
    <w:p w14:paraId="37F2B6D7" w14:textId="77777777" w:rsidR="00544051" w:rsidRPr="00544051" w:rsidRDefault="00544051" w:rsidP="00544051">
      <w:pPr>
        <w:pStyle w:val="NoSpacing"/>
      </w:pPr>
      <w:r w:rsidRPr="00544051">
        <w:t xml:space="preserve">        /// K Slows to a stop movement of an Axis </w:t>
      </w:r>
    </w:p>
    <w:p w14:paraId="755D2155" w14:textId="77777777" w:rsidR="00544051" w:rsidRPr="00544051" w:rsidRDefault="00544051" w:rsidP="00544051">
      <w:pPr>
        <w:pStyle w:val="NoSpacing"/>
      </w:pPr>
      <w:r w:rsidRPr="00544051">
        <w:t xml:space="preserve">        /// &lt;/summary&gt;</w:t>
      </w:r>
    </w:p>
    <w:p w14:paraId="10D4A1CF" w14:textId="77777777" w:rsidR="00544051" w:rsidRPr="00544051" w:rsidRDefault="00544051" w:rsidP="00544051">
      <w:pPr>
        <w:pStyle w:val="NoSpacing"/>
      </w:pPr>
      <w:r w:rsidRPr="00544051">
        <w:t xml:space="preserve">        /// &lt;param name="axis"&gt;axis number 1 or 2&lt;/param&gt;</w:t>
      </w:r>
    </w:p>
    <w:p w14:paraId="48503347" w14:textId="77777777" w:rsidR="00544051" w:rsidRPr="00544051" w:rsidRDefault="00544051" w:rsidP="00544051">
      <w:pPr>
        <w:pStyle w:val="NoSpacing"/>
      </w:pPr>
      <w:r w:rsidRPr="00544051">
        <w:t xml:space="preserve">        </w:t>
      </w:r>
      <w:r w:rsidRPr="00544051">
        <w:rPr>
          <w:color w:val="C00000"/>
        </w:rPr>
        <w:t>void AxisStop(int axis);</w:t>
      </w:r>
    </w:p>
    <w:p w14:paraId="47CC03A8" w14:textId="77777777" w:rsidR="00544051" w:rsidRPr="00544051" w:rsidRDefault="00544051" w:rsidP="00544051">
      <w:pPr>
        <w:pStyle w:val="NoSpacing"/>
      </w:pPr>
      <w:r w:rsidRPr="00544051">
        <w:t xml:space="preserve">        /// &lt;summary&gt;</w:t>
      </w:r>
    </w:p>
    <w:p w14:paraId="78B52E34" w14:textId="77777777" w:rsidR="00544051" w:rsidRPr="00544051" w:rsidRDefault="00544051" w:rsidP="00544051">
      <w:pPr>
        <w:pStyle w:val="NoSpacing"/>
      </w:pPr>
      <w:r w:rsidRPr="00544051">
        <w:t xml:space="preserve">        /// L Abruptly stops movement of an Axis</w:t>
      </w:r>
    </w:p>
    <w:p w14:paraId="59BA697D" w14:textId="77777777" w:rsidR="00544051" w:rsidRPr="00544051" w:rsidRDefault="00544051" w:rsidP="00544051">
      <w:pPr>
        <w:pStyle w:val="NoSpacing"/>
      </w:pPr>
      <w:r w:rsidRPr="00544051">
        <w:t xml:space="preserve">        /// &lt;/summary&gt;</w:t>
      </w:r>
    </w:p>
    <w:p w14:paraId="5F6DD020" w14:textId="77777777" w:rsidR="00544051" w:rsidRPr="00544051" w:rsidRDefault="00544051" w:rsidP="00544051">
      <w:pPr>
        <w:pStyle w:val="NoSpacing"/>
      </w:pPr>
      <w:r w:rsidRPr="00544051">
        <w:t xml:space="preserve">        /// &lt;param name="axis"&gt;axis number 1 or 2&lt;/param&gt;</w:t>
      </w:r>
    </w:p>
    <w:p w14:paraId="12D65529" w14:textId="77777777" w:rsidR="00544051" w:rsidRPr="00544051" w:rsidRDefault="00544051" w:rsidP="00544051">
      <w:pPr>
        <w:pStyle w:val="NoSpacing"/>
      </w:pPr>
      <w:r w:rsidRPr="00544051">
        <w:t xml:space="preserve">        /// &lt;returns&gt;nothing&lt;/returns&gt;</w:t>
      </w:r>
    </w:p>
    <w:p w14:paraId="438DD133" w14:textId="77777777" w:rsidR="00544051" w:rsidRPr="00544051" w:rsidRDefault="00544051" w:rsidP="00544051">
      <w:pPr>
        <w:pStyle w:val="NoSpacing"/>
      </w:pPr>
      <w:r w:rsidRPr="00544051">
        <w:t xml:space="preserve">        </w:t>
      </w:r>
      <w:r w:rsidRPr="00544051">
        <w:rPr>
          <w:color w:val="C00000"/>
        </w:rPr>
        <w:t>void AxisStopInstant(int axis);</w:t>
      </w:r>
    </w:p>
    <w:p w14:paraId="329F5A0F" w14:textId="77777777" w:rsidR="00544051" w:rsidRPr="00544051" w:rsidRDefault="00544051" w:rsidP="00544051">
      <w:pPr>
        <w:pStyle w:val="NoSpacing"/>
      </w:pPr>
      <w:r w:rsidRPr="00544051">
        <w:t xml:space="preserve">        /// &lt;summary&gt;</w:t>
      </w:r>
    </w:p>
    <w:p w14:paraId="264EC4B2" w14:textId="77777777" w:rsidR="00544051" w:rsidRPr="00544051" w:rsidRDefault="00544051" w:rsidP="00544051">
      <w:pPr>
        <w:pStyle w:val="NoSpacing"/>
      </w:pPr>
      <w:r w:rsidRPr="00544051">
        <w:t xml:space="preserve">        /// q Axes slews must start independently </w:t>
      </w:r>
    </w:p>
    <w:p w14:paraId="36DCB2F0" w14:textId="77777777" w:rsidR="00544051" w:rsidRPr="00544051" w:rsidRDefault="00544051" w:rsidP="00544051">
      <w:pPr>
        <w:pStyle w:val="NoSpacing"/>
      </w:pPr>
      <w:r w:rsidRPr="00544051">
        <w:t xml:space="preserve">        /// &lt;/summary&gt;</w:t>
      </w:r>
    </w:p>
    <w:p w14:paraId="4BC96599" w14:textId="77777777" w:rsidR="00544051" w:rsidRPr="00544051" w:rsidRDefault="00544051" w:rsidP="00544051">
      <w:pPr>
        <w:pStyle w:val="NoSpacing"/>
        <w:rPr>
          <w:color w:val="C00000"/>
        </w:rPr>
      </w:pPr>
      <w:r w:rsidRPr="00544051">
        <w:t xml:space="preserve">        </w:t>
      </w:r>
      <w:r w:rsidRPr="00544051">
        <w:rPr>
          <w:color w:val="C00000"/>
        </w:rPr>
        <w:t>bool CanAxisSlewsIndependent { get; }</w:t>
      </w:r>
    </w:p>
    <w:p w14:paraId="084B7235" w14:textId="77777777" w:rsidR="00544051" w:rsidRPr="00544051" w:rsidRDefault="00544051" w:rsidP="00544051">
      <w:pPr>
        <w:pStyle w:val="NoSpacing"/>
      </w:pPr>
      <w:r w:rsidRPr="00544051">
        <w:t xml:space="preserve">        /// &lt;summary&gt;</w:t>
      </w:r>
    </w:p>
    <w:p w14:paraId="516903A4" w14:textId="77777777" w:rsidR="00544051" w:rsidRPr="00544051" w:rsidRDefault="00544051" w:rsidP="00544051">
      <w:pPr>
        <w:pStyle w:val="NoSpacing"/>
      </w:pPr>
      <w:r w:rsidRPr="00544051">
        <w:t xml:space="preserve">        /// q Does mount support AZ/EQ mode</w:t>
      </w:r>
    </w:p>
    <w:p w14:paraId="44BD80BF" w14:textId="77777777" w:rsidR="00544051" w:rsidRPr="00544051" w:rsidRDefault="00544051" w:rsidP="00544051">
      <w:pPr>
        <w:pStyle w:val="NoSpacing"/>
      </w:pPr>
      <w:r w:rsidRPr="00544051">
        <w:t xml:space="preserve">        /// &lt;/summary&gt;</w:t>
      </w:r>
    </w:p>
    <w:p w14:paraId="3500F4E2" w14:textId="77777777" w:rsidR="00544051" w:rsidRPr="00544051" w:rsidRDefault="00544051" w:rsidP="00544051">
      <w:pPr>
        <w:pStyle w:val="NoSpacing"/>
        <w:rPr>
          <w:color w:val="C00000"/>
        </w:rPr>
      </w:pPr>
      <w:r w:rsidRPr="00544051">
        <w:t xml:space="preserve">        </w:t>
      </w:r>
      <w:r w:rsidRPr="00544051">
        <w:rPr>
          <w:color w:val="C00000"/>
        </w:rPr>
        <w:t>bool CanAzEq { get; }</w:t>
      </w:r>
    </w:p>
    <w:p w14:paraId="00BF3F3F" w14:textId="77777777" w:rsidR="00544051" w:rsidRPr="00544051" w:rsidRDefault="00544051" w:rsidP="00544051">
      <w:pPr>
        <w:pStyle w:val="NoSpacing"/>
      </w:pPr>
      <w:r w:rsidRPr="00544051">
        <w:t xml:space="preserve">        /// &lt;summary&gt;</w:t>
      </w:r>
    </w:p>
    <w:p w14:paraId="43EA0FC1" w14:textId="77777777" w:rsidR="00544051" w:rsidRPr="00544051" w:rsidRDefault="00544051" w:rsidP="00544051">
      <w:pPr>
        <w:pStyle w:val="NoSpacing"/>
      </w:pPr>
      <w:r w:rsidRPr="00544051">
        <w:t xml:space="preserve">        /// q Does mount support dual encoders</w:t>
      </w:r>
    </w:p>
    <w:p w14:paraId="056B3DFA" w14:textId="77777777" w:rsidR="00544051" w:rsidRPr="00544051" w:rsidRDefault="00544051" w:rsidP="00544051">
      <w:pPr>
        <w:pStyle w:val="NoSpacing"/>
      </w:pPr>
      <w:r w:rsidRPr="00544051">
        <w:t xml:space="preserve">        /// &lt;/summary&gt;</w:t>
      </w:r>
    </w:p>
    <w:p w14:paraId="7E355D1C" w14:textId="77777777" w:rsidR="00544051" w:rsidRPr="00544051" w:rsidRDefault="00544051" w:rsidP="00544051">
      <w:pPr>
        <w:pStyle w:val="NoSpacing"/>
        <w:rPr>
          <w:color w:val="C00000"/>
        </w:rPr>
      </w:pPr>
      <w:r w:rsidRPr="00544051">
        <w:t xml:space="preserve">        </w:t>
      </w:r>
      <w:r w:rsidRPr="00544051">
        <w:rPr>
          <w:color w:val="C00000"/>
        </w:rPr>
        <w:t>bool CanDualEncoders { get; }</w:t>
      </w:r>
    </w:p>
    <w:p w14:paraId="6041EB56" w14:textId="77777777" w:rsidR="00544051" w:rsidRPr="00544051" w:rsidRDefault="00544051" w:rsidP="00544051">
      <w:pPr>
        <w:pStyle w:val="NoSpacing"/>
      </w:pPr>
      <w:r w:rsidRPr="00544051">
        <w:t xml:space="preserve">        /// &lt;summary&gt;</w:t>
      </w:r>
    </w:p>
    <w:p w14:paraId="5BEE3F4C" w14:textId="77777777" w:rsidR="00544051" w:rsidRPr="00544051" w:rsidRDefault="00544051" w:rsidP="00544051">
      <w:pPr>
        <w:pStyle w:val="NoSpacing"/>
      </w:pPr>
      <w:r w:rsidRPr="00544051">
        <w:t xml:space="preserve">        /// q Does mount support half current tracking</w:t>
      </w:r>
    </w:p>
    <w:p w14:paraId="5DFF2684" w14:textId="77777777" w:rsidR="00544051" w:rsidRPr="00544051" w:rsidRDefault="00544051" w:rsidP="00544051">
      <w:pPr>
        <w:pStyle w:val="NoSpacing"/>
      </w:pPr>
      <w:r w:rsidRPr="00544051">
        <w:t xml:space="preserve">        /// &lt;/summary&gt;</w:t>
      </w:r>
    </w:p>
    <w:p w14:paraId="207582FA" w14:textId="77777777" w:rsidR="00544051" w:rsidRPr="00544051" w:rsidRDefault="00544051" w:rsidP="00544051">
      <w:pPr>
        <w:pStyle w:val="NoSpacing"/>
        <w:rPr>
          <w:color w:val="C00000"/>
        </w:rPr>
      </w:pPr>
      <w:r w:rsidRPr="00544051">
        <w:t xml:space="preserve">        </w:t>
      </w:r>
      <w:r w:rsidRPr="00544051">
        <w:rPr>
          <w:color w:val="C00000"/>
        </w:rPr>
        <w:t>bool CanHalfTrack { get; }</w:t>
      </w:r>
    </w:p>
    <w:p w14:paraId="572E6F4F" w14:textId="77777777" w:rsidR="00544051" w:rsidRPr="00544051" w:rsidRDefault="00544051" w:rsidP="00544051">
      <w:pPr>
        <w:pStyle w:val="NoSpacing"/>
      </w:pPr>
      <w:r w:rsidRPr="00544051">
        <w:t xml:space="preserve">        /// &lt;summary&gt;</w:t>
      </w:r>
    </w:p>
    <w:p w14:paraId="2B711646" w14:textId="77777777" w:rsidR="00544051" w:rsidRPr="00544051" w:rsidRDefault="00544051" w:rsidP="00544051">
      <w:pPr>
        <w:pStyle w:val="NoSpacing"/>
      </w:pPr>
      <w:r w:rsidRPr="00544051">
        <w:t xml:space="preserve">        /// q Does mount support home sensors</w:t>
      </w:r>
    </w:p>
    <w:p w14:paraId="2C70367A" w14:textId="77777777" w:rsidR="00544051" w:rsidRPr="00544051" w:rsidRDefault="00544051" w:rsidP="00544051">
      <w:pPr>
        <w:pStyle w:val="NoSpacing"/>
      </w:pPr>
      <w:r w:rsidRPr="00544051">
        <w:t xml:space="preserve">        /// &lt;/summary&gt;</w:t>
      </w:r>
    </w:p>
    <w:p w14:paraId="67E69EE4" w14:textId="77777777" w:rsidR="00544051" w:rsidRPr="00544051" w:rsidRDefault="00544051" w:rsidP="00544051">
      <w:pPr>
        <w:pStyle w:val="NoSpacing"/>
      </w:pPr>
      <w:r w:rsidRPr="00544051">
        <w:t xml:space="preserve">        </w:t>
      </w:r>
      <w:r w:rsidRPr="00544051">
        <w:rPr>
          <w:color w:val="C00000"/>
        </w:rPr>
        <w:t>bool CanHomeSensors { get; }</w:t>
      </w:r>
    </w:p>
    <w:p w14:paraId="156A6FFD" w14:textId="77777777" w:rsidR="00544051" w:rsidRPr="00544051" w:rsidRDefault="00544051" w:rsidP="00544051">
      <w:pPr>
        <w:pStyle w:val="NoSpacing"/>
      </w:pPr>
      <w:r w:rsidRPr="00544051">
        <w:t xml:space="preserve">        /// &lt;summary&gt;</w:t>
      </w:r>
    </w:p>
    <w:p w14:paraId="2F570A9D" w14:textId="77777777" w:rsidR="00544051" w:rsidRPr="00544051" w:rsidRDefault="00544051" w:rsidP="00544051">
      <w:pPr>
        <w:pStyle w:val="NoSpacing"/>
      </w:pPr>
      <w:r w:rsidRPr="00544051">
        <w:t xml:space="preserve">        /// Test result if the mount can move Dec a single step in GoTo mode</w:t>
      </w:r>
    </w:p>
    <w:p w14:paraId="393EEA60" w14:textId="77777777" w:rsidR="00544051" w:rsidRPr="00544051" w:rsidRDefault="00544051" w:rsidP="00544051">
      <w:pPr>
        <w:pStyle w:val="NoSpacing"/>
      </w:pPr>
      <w:r w:rsidRPr="00544051">
        <w:t xml:space="preserve">        /// &lt;/summary&gt;</w:t>
      </w:r>
    </w:p>
    <w:p w14:paraId="3DB22756" w14:textId="77777777" w:rsidR="00544051" w:rsidRPr="00544051" w:rsidRDefault="00544051" w:rsidP="00544051">
      <w:pPr>
        <w:pStyle w:val="NoSpacing"/>
      </w:pPr>
      <w:r w:rsidRPr="00544051">
        <w:t xml:space="preserve">        </w:t>
      </w:r>
      <w:r w:rsidRPr="00544051">
        <w:rPr>
          <w:color w:val="C00000"/>
        </w:rPr>
        <w:t>bool CanOneStepDec { get; }</w:t>
      </w:r>
    </w:p>
    <w:p w14:paraId="769BEC80" w14:textId="77777777" w:rsidR="00544051" w:rsidRPr="00544051" w:rsidRDefault="00544051" w:rsidP="00544051">
      <w:pPr>
        <w:pStyle w:val="NoSpacing"/>
      </w:pPr>
      <w:r w:rsidRPr="00544051">
        <w:t xml:space="preserve">        /// &lt;summary&gt;</w:t>
      </w:r>
    </w:p>
    <w:p w14:paraId="56CCD7AB" w14:textId="77777777" w:rsidR="00544051" w:rsidRPr="00544051" w:rsidRDefault="00544051" w:rsidP="00544051">
      <w:pPr>
        <w:pStyle w:val="NoSpacing"/>
      </w:pPr>
      <w:r w:rsidRPr="00544051">
        <w:t xml:space="preserve">        /// Test result if the mount can move Ra a single step in GoTo mode</w:t>
      </w:r>
    </w:p>
    <w:p w14:paraId="0B7AADFD" w14:textId="77777777" w:rsidR="00544051" w:rsidRPr="00544051" w:rsidRDefault="00544051" w:rsidP="00544051">
      <w:pPr>
        <w:pStyle w:val="NoSpacing"/>
      </w:pPr>
      <w:r w:rsidRPr="00544051">
        <w:t xml:space="preserve">        /// &lt;/summary&gt;</w:t>
      </w:r>
    </w:p>
    <w:p w14:paraId="7C7187D7" w14:textId="77777777" w:rsidR="00544051" w:rsidRPr="00544051" w:rsidRDefault="00544051" w:rsidP="00544051">
      <w:pPr>
        <w:pStyle w:val="NoSpacing"/>
      </w:pPr>
      <w:r w:rsidRPr="00544051">
        <w:t xml:space="preserve">        </w:t>
      </w:r>
      <w:r w:rsidRPr="00544051">
        <w:rPr>
          <w:color w:val="C00000"/>
        </w:rPr>
        <w:t>bool CanOneStepRa { get; }</w:t>
      </w:r>
    </w:p>
    <w:p w14:paraId="2A754781" w14:textId="77777777" w:rsidR="00544051" w:rsidRPr="00544051" w:rsidRDefault="00544051" w:rsidP="00544051">
      <w:pPr>
        <w:pStyle w:val="NoSpacing"/>
      </w:pPr>
      <w:r w:rsidRPr="00544051">
        <w:t xml:space="preserve">        /// &lt;summary&gt;</w:t>
      </w:r>
    </w:p>
    <w:p w14:paraId="7044F833" w14:textId="77777777" w:rsidR="00544051" w:rsidRPr="00544051" w:rsidRDefault="00544051" w:rsidP="00544051">
      <w:pPr>
        <w:pStyle w:val="NoSpacing"/>
      </w:pPr>
      <w:r w:rsidRPr="00544051">
        <w:lastRenderedPageBreak/>
        <w:t xml:space="preserve">        /// q Does mount support a polar LED</w:t>
      </w:r>
    </w:p>
    <w:p w14:paraId="20F2C2A7" w14:textId="77777777" w:rsidR="00544051" w:rsidRPr="00544051" w:rsidRDefault="00544051" w:rsidP="00544051">
      <w:pPr>
        <w:pStyle w:val="NoSpacing"/>
      </w:pPr>
      <w:r w:rsidRPr="00544051">
        <w:t xml:space="preserve">        /// &lt;/summary&gt;</w:t>
      </w:r>
    </w:p>
    <w:p w14:paraId="1C22398B" w14:textId="77777777" w:rsidR="00544051" w:rsidRPr="00544051" w:rsidRDefault="00544051" w:rsidP="00544051">
      <w:pPr>
        <w:pStyle w:val="NoSpacing"/>
      </w:pPr>
      <w:r w:rsidRPr="00544051">
        <w:t xml:space="preserve">        </w:t>
      </w:r>
      <w:r w:rsidRPr="00544051">
        <w:rPr>
          <w:color w:val="C00000"/>
        </w:rPr>
        <w:t>bool CanPolarLed { get; }</w:t>
      </w:r>
    </w:p>
    <w:p w14:paraId="680637CD" w14:textId="77777777" w:rsidR="00544051" w:rsidRPr="00544051" w:rsidRDefault="00544051" w:rsidP="00544051">
      <w:pPr>
        <w:pStyle w:val="NoSpacing"/>
      </w:pPr>
      <w:r w:rsidRPr="00544051">
        <w:t xml:space="preserve">        /// &lt;summary&gt;</w:t>
      </w:r>
    </w:p>
    <w:p w14:paraId="5197970D" w14:textId="77777777" w:rsidR="00544051" w:rsidRPr="00544051" w:rsidRDefault="00544051" w:rsidP="00544051">
      <w:pPr>
        <w:pStyle w:val="NoSpacing"/>
      </w:pPr>
      <w:r w:rsidRPr="00544051">
        <w:t xml:space="preserve">        /// q Does mount support PPEC</w:t>
      </w:r>
    </w:p>
    <w:p w14:paraId="3F8AB6EC" w14:textId="77777777" w:rsidR="00544051" w:rsidRPr="00544051" w:rsidRDefault="00544051" w:rsidP="00544051">
      <w:pPr>
        <w:pStyle w:val="NoSpacing"/>
      </w:pPr>
      <w:r w:rsidRPr="00544051">
        <w:t xml:space="preserve">        /// &lt;/summary&gt;</w:t>
      </w:r>
    </w:p>
    <w:p w14:paraId="47985679" w14:textId="77777777" w:rsidR="00544051" w:rsidRPr="00544051" w:rsidRDefault="00544051" w:rsidP="00544051">
      <w:pPr>
        <w:pStyle w:val="NoSpacing"/>
      </w:pPr>
      <w:r w:rsidRPr="00544051">
        <w:t xml:space="preserve">        </w:t>
      </w:r>
      <w:r w:rsidRPr="00544051">
        <w:rPr>
          <w:color w:val="C00000"/>
        </w:rPr>
        <w:t>bool CanPpec { get; }</w:t>
      </w:r>
    </w:p>
    <w:p w14:paraId="3A3A3886" w14:textId="77777777" w:rsidR="00544051" w:rsidRPr="00544051" w:rsidRDefault="00544051" w:rsidP="00544051">
      <w:pPr>
        <w:pStyle w:val="NoSpacing"/>
      </w:pPr>
      <w:r w:rsidRPr="00544051">
        <w:t xml:space="preserve">        /// &lt;summary&gt;</w:t>
      </w:r>
    </w:p>
    <w:p w14:paraId="66973AFA" w14:textId="77777777" w:rsidR="00544051" w:rsidRPr="00544051" w:rsidRDefault="00544051" w:rsidP="00544051">
      <w:pPr>
        <w:pStyle w:val="NoSpacing"/>
      </w:pPr>
      <w:r w:rsidRPr="00544051">
        <w:t xml:space="preserve">        /// q Does mount support WiFi</w:t>
      </w:r>
    </w:p>
    <w:p w14:paraId="52BE81E7" w14:textId="77777777" w:rsidR="00544051" w:rsidRPr="00544051" w:rsidRDefault="00544051" w:rsidP="00544051">
      <w:pPr>
        <w:pStyle w:val="NoSpacing"/>
      </w:pPr>
      <w:r w:rsidRPr="00544051">
        <w:t xml:space="preserve">        /// &lt;/summary&gt;</w:t>
      </w:r>
    </w:p>
    <w:p w14:paraId="718A6923" w14:textId="77777777" w:rsidR="00544051" w:rsidRPr="00544051" w:rsidRDefault="00544051" w:rsidP="00544051">
      <w:pPr>
        <w:pStyle w:val="NoSpacing"/>
        <w:rPr>
          <w:color w:val="C00000"/>
        </w:rPr>
      </w:pPr>
      <w:r w:rsidRPr="00544051">
        <w:t xml:space="preserve">        </w:t>
      </w:r>
      <w:r w:rsidRPr="00544051">
        <w:rPr>
          <w:color w:val="C00000"/>
        </w:rPr>
        <w:t>bool CanWifi { get; }</w:t>
      </w:r>
    </w:p>
    <w:p w14:paraId="65F044F8" w14:textId="77777777" w:rsidR="00544051" w:rsidRPr="00544051" w:rsidRDefault="00544051" w:rsidP="00544051">
      <w:pPr>
        <w:pStyle w:val="NoSpacing"/>
      </w:pPr>
      <w:r w:rsidRPr="00544051">
        <w:t xml:space="preserve">        /// &lt;summary&gt;</w:t>
      </w:r>
    </w:p>
    <w:p w14:paraId="4D92D59B" w14:textId="77777777" w:rsidR="00544051" w:rsidRPr="00544051" w:rsidRDefault="00544051" w:rsidP="00544051">
      <w:pPr>
        <w:pStyle w:val="NoSpacing"/>
      </w:pPr>
      <w:r w:rsidRPr="00544051">
        <w:t xml:space="preserve">        /// Sets the amount of steps added to Dec for reverse backlash pulse</w:t>
      </w:r>
    </w:p>
    <w:p w14:paraId="15196A49" w14:textId="77777777" w:rsidR="00544051" w:rsidRPr="00544051" w:rsidRDefault="00544051" w:rsidP="00544051">
      <w:pPr>
        <w:pStyle w:val="NoSpacing"/>
      </w:pPr>
      <w:r w:rsidRPr="00544051">
        <w:t xml:space="preserve">        /// &lt;/summary&gt;</w:t>
      </w:r>
    </w:p>
    <w:p w14:paraId="0B0F373B" w14:textId="77777777" w:rsidR="00544051" w:rsidRPr="00544051" w:rsidRDefault="00544051" w:rsidP="00544051">
      <w:pPr>
        <w:pStyle w:val="NoSpacing"/>
      </w:pPr>
      <w:r w:rsidRPr="00544051">
        <w:t xml:space="preserve">        </w:t>
      </w:r>
      <w:r w:rsidRPr="00544051">
        <w:rPr>
          <w:color w:val="C00000"/>
        </w:rPr>
        <w:t>int DecBacklash { get; set; }</w:t>
      </w:r>
    </w:p>
    <w:p w14:paraId="61C69B90" w14:textId="77777777" w:rsidR="00544051" w:rsidRPr="00544051" w:rsidRDefault="00544051" w:rsidP="00544051">
      <w:pPr>
        <w:pStyle w:val="NoSpacing"/>
      </w:pPr>
      <w:r w:rsidRPr="00544051">
        <w:t xml:space="preserve">        /// &lt;summary&gt;</w:t>
      </w:r>
    </w:p>
    <w:p w14:paraId="1B4AC7F2" w14:textId="77777777" w:rsidR="00544051" w:rsidRPr="00544051" w:rsidRDefault="00544051" w:rsidP="00544051">
      <w:pPr>
        <w:pStyle w:val="NoSpacing"/>
      </w:pPr>
      <w:r w:rsidRPr="00544051">
        <w:t xml:space="preserve">        /// Gets the number of steps from the angle in rad</w:t>
      </w:r>
    </w:p>
    <w:p w14:paraId="1EE54038" w14:textId="77777777" w:rsidR="00544051" w:rsidRPr="00544051" w:rsidRDefault="00544051" w:rsidP="00544051">
      <w:pPr>
        <w:pStyle w:val="NoSpacing"/>
      </w:pPr>
      <w:r w:rsidRPr="00544051">
        <w:t xml:space="preserve">        /// &lt;/summary&gt;</w:t>
      </w:r>
    </w:p>
    <w:p w14:paraId="5BDD6BC0" w14:textId="77777777" w:rsidR="00544051" w:rsidRPr="00544051" w:rsidRDefault="00544051" w:rsidP="00544051">
      <w:pPr>
        <w:pStyle w:val="NoSpacing"/>
      </w:pPr>
      <w:r w:rsidRPr="00544051">
        <w:t xml:space="preserve">        /// &lt;param name="axis"&gt;&lt;/param&gt;</w:t>
      </w:r>
    </w:p>
    <w:p w14:paraId="587B828F" w14:textId="77777777" w:rsidR="00544051" w:rsidRPr="00544051" w:rsidRDefault="00544051" w:rsidP="00544051">
      <w:pPr>
        <w:pStyle w:val="NoSpacing"/>
      </w:pPr>
      <w:r w:rsidRPr="00544051">
        <w:t xml:space="preserve">        /// &lt;param name="angleinrad"&gt;&lt;/param&gt;</w:t>
      </w:r>
    </w:p>
    <w:p w14:paraId="154C91AD" w14:textId="77777777" w:rsidR="00544051" w:rsidRPr="00544051" w:rsidRDefault="00544051" w:rsidP="00544051">
      <w:pPr>
        <w:pStyle w:val="NoSpacing"/>
      </w:pPr>
      <w:r w:rsidRPr="00544051">
        <w:t xml:space="preserve">        /// &lt;returns&gt;Steps in rad&lt;/returns&gt;</w:t>
      </w:r>
    </w:p>
    <w:p w14:paraId="357D58A3" w14:textId="77777777" w:rsidR="00544051" w:rsidRPr="00544051" w:rsidRDefault="00544051" w:rsidP="00544051">
      <w:pPr>
        <w:pStyle w:val="NoSpacing"/>
      </w:pPr>
      <w:r w:rsidRPr="00544051">
        <w:t xml:space="preserve">        </w:t>
      </w:r>
      <w:r w:rsidRPr="00BA02BB">
        <w:rPr>
          <w:color w:val="C00000"/>
        </w:rPr>
        <w:t>long GetAngleToStep(int axis, double angleinrad);</w:t>
      </w:r>
    </w:p>
    <w:p w14:paraId="24BE474C" w14:textId="77777777" w:rsidR="00544051" w:rsidRPr="00544051" w:rsidRDefault="00544051" w:rsidP="00544051">
      <w:pPr>
        <w:pStyle w:val="NoSpacing"/>
      </w:pPr>
      <w:r w:rsidRPr="00544051">
        <w:t xml:space="preserve">        /// &lt;summary&gt;</w:t>
      </w:r>
    </w:p>
    <w:p w14:paraId="32C1FF88" w14:textId="77777777" w:rsidR="00544051" w:rsidRPr="00544051" w:rsidRDefault="00544051" w:rsidP="00544051">
      <w:pPr>
        <w:pStyle w:val="NoSpacing"/>
      </w:pPr>
      <w:r w:rsidRPr="00544051">
        <w:t xml:space="preserve">        /// e Gets versions of axis in long format</w:t>
      </w:r>
    </w:p>
    <w:p w14:paraId="5774E4D6" w14:textId="77777777" w:rsidR="00544051" w:rsidRPr="00544051" w:rsidRDefault="00544051" w:rsidP="00544051">
      <w:pPr>
        <w:pStyle w:val="NoSpacing"/>
      </w:pPr>
      <w:r w:rsidRPr="00544051">
        <w:t xml:space="preserve">        /// &lt;/summary&gt;</w:t>
      </w:r>
    </w:p>
    <w:p w14:paraId="3A7BDD2E" w14:textId="77777777" w:rsidR="00544051" w:rsidRPr="00544051" w:rsidRDefault="00544051" w:rsidP="00544051">
      <w:pPr>
        <w:pStyle w:val="NoSpacing"/>
      </w:pPr>
      <w:r w:rsidRPr="00544051">
        <w:t xml:space="preserve">        /// &lt;param name="axis"&gt;&lt;/param&gt;</w:t>
      </w:r>
    </w:p>
    <w:p w14:paraId="3CE0F5B8" w14:textId="77777777" w:rsidR="00544051" w:rsidRPr="00544051" w:rsidRDefault="00544051" w:rsidP="00544051">
      <w:pPr>
        <w:pStyle w:val="NoSpacing"/>
      </w:pPr>
      <w:r w:rsidRPr="00544051">
        <w:t xml:space="preserve">        /// &lt;returns&gt;long axis version&lt;/returns&gt;</w:t>
      </w:r>
    </w:p>
    <w:p w14:paraId="1D3F5CAD" w14:textId="77777777" w:rsidR="00544051" w:rsidRPr="00544051" w:rsidRDefault="00544051" w:rsidP="00544051">
      <w:pPr>
        <w:pStyle w:val="NoSpacing"/>
      </w:pPr>
      <w:r w:rsidRPr="00544051">
        <w:t xml:space="preserve">        </w:t>
      </w:r>
      <w:r w:rsidRPr="00BA02BB">
        <w:rPr>
          <w:color w:val="C00000"/>
        </w:rPr>
        <w:t>long GetAxisVersion(int axis);</w:t>
      </w:r>
    </w:p>
    <w:p w14:paraId="22D3219B" w14:textId="77777777" w:rsidR="00544051" w:rsidRPr="00544051" w:rsidRDefault="00544051" w:rsidP="00544051">
      <w:pPr>
        <w:pStyle w:val="NoSpacing"/>
      </w:pPr>
      <w:r w:rsidRPr="00544051">
        <w:t xml:space="preserve">        /// &lt;summary&gt;</w:t>
      </w:r>
    </w:p>
    <w:p w14:paraId="18BCF919" w14:textId="77777777" w:rsidR="00544051" w:rsidRPr="00544051" w:rsidRDefault="00544051" w:rsidP="00544051">
      <w:pPr>
        <w:pStyle w:val="NoSpacing"/>
      </w:pPr>
      <w:r w:rsidRPr="00544051">
        <w:t xml:space="preserve">        /// e Gets version of axis in string readable format</w:t>
      </w:r>
    </w:p>
    <w:p w14:paraId="24ACF9FE" w14:textId="77777777" w:rsidR="00544051" w:rsidRPr="00544051" w:rsidRDefault="00544051" w:rsidP="00544051">
      <w:pPr>
        <w:pStyle w:val="NoSpacing"/>
      </w:pPr>
      <w:r w:rsidRPr="00544051">
        <w:t xml:space="preserve">        /// &lt;/summary&gt;</w:t>
      </w:r>
    </w:p>
    <w:p w14:paraId="1AFF4ACF" w14:textId="77777777" w:rsidR="00544051" w:rsidRPr="00544051" w:rsidRDefault="00544051" w:rsidP="00544051">
      <w:pPr>
        <w:pStyle w:val="NoSpacing"/>
      </w:pPr>
      <w:r w:rsidRPr="00544051">
        <w:t xml:space="preserve">        /// &lt;param name="axis"&gt;&lt;/param&gt;</w:t>
      </w:r>
    </w:p>
    <w:p w14:paraId="4EE5B041" w14:textId="77777777" w:rsidR="00544051" w:rsidRPr="00544051" w:rsidRDefault="00544051" w:rsidP="00544051">
      <w:pPr>
        <w:pStyle w:val="NoSpacing"/>
      </w:pPr>
      <w:r w:rsidRPr="00544051">
        <w:t xml:space="preserve">        /// &lt;returns&gt;string axis version as string&lt;/returns&gt;</w:t>
      </w:r>
    </w:p>
    <w:p w14:paraId="5CA78B46" w14:textId="77777777" w:rsidR="00544051" w:rsidRPr="00544051" w:rsidRDefault="00544051" w:rsidP="00544051">
      <w:pPr>
        <w:pStyle w:val="NoSpacing"/>
      </w:pPr>
      <w:r w:rsidRPr="00544051">
        <w:t xml:space="preserve">        </w:t>
      </w:r>
      <w:r w:rsidRPr="00BA02BB">
        <w:rPr>
          <w:color w:val="C00000"/>
        </w:rPr>
        <w:t>string GetAxisStringVersion(int axis);</w:t>
      </w:r>
    </w:p>
    <w:p w14:paraId="2296D838" w14:textId="77777777" w:rsidR="00544051" w:rsidRPr="00544051" w:rsidRDefault="00544051" w:rsidP="00544051">
      <w:pPr>
        <w:pStyle w:val="NoSpacing"/>
      </w:pPr>
      <w:r w:rsidRPr="00544051">
        <w:t xml:space="preserve">        /// &lt;summary&gt;</w:t>
      </w:r>
    </w:p>
    <w:p w14:paraId="0FF1A361" w14:textId="77777777" w:rsidR="00544051" w:rsidRPr="00544051" w:rsidRDefault="00544051" w:rsidP="00544051">
      <w:pPr>
        <w:pStyle w:val="NoSpacing"/>
      </w:pPr>
      <w:r w:rsidRPr="00544051">
        <w:t xml:space="preserve">        /// j Gets current axis position in degrees</w:t>
      </w:r>
    </w:p>
    <w:p w14:paraId="44157B35" w14:textId="77777777" w:rsidR="00544051" w:rsidRPr="00544051" w:rsidRDefault="00544051" w:rsidP="00544051">
      <w:pPr>
        <w:pStyle w:val="NoSpacing"/>
      </w:pPr>
      <w:r w:rsidRPr="00544051">
        <w:t xml:space="preserve">        /// &lt;/summary&gt;</w:t>
      </w:r>
    </w:p>
    <w:p w14:paraId="07247839" w14:textId="77777777" w:rsidR="00544051" w:rsidRPr="00544051" w:rsidRDefault="00544051" w:rsidP="00544051">
      <w:pPr>
        <w:pStyle w:val="NoSpacing"/>
      </w:pPr>
      <w:r w:rsidRPr="00544051">
        <w:t xml:space="preserve">        /// &lt;param name="axis"&gt;axis number 1 or 2&lt;/param&gt;</w:t>
      </w:r>
    </w:p>
    <w:p w14:paraId="1D24DFA0" w14:textId="77777777" w:rsidR="00544051" w:rsidRPr="00544051" w:rsidRDefault="00544051" w:rsidP="00544051">
      <w:pPr>
        <w:pStyle w:val="NoSpacing"/>
      </w:pPr>
      <w:r w:rsidRPr="00544051">
        <w:t xml:space="preserve">        /// &lt;returns&gt;Get Current Axis position as double&lt;/returns&gt;</w:t>
      </w:r>
    </w:p>
    <w:p w14:paraId="2AA3CA74" w14:textId="77777777" w:rsidR="00544051" w:rsidRPr="00BA02BB" w:rsidRDefault="00544051" w:rsidP="00544051">
      <w:pPr>
        <w:pStyle w:val="NoSpacing"/>
        <w:rPr>
          <w:color w:val="C00000"/>
        </w:rPr>
      </w:pPr>
      <w:r w:rsidRPr="00544051">
        <w:t xml:space="preserve">        </w:t>
      </w:r>
      <w:r w:rsidRPr="00BA02BB">
        <w:rPr>
          <w:color w:val="C00000"/>
        </w:rPr>
        <w:t>double GetAxisPosition(int axis);</w:t>
      </w:r>
    </w:p>
    <w:p w14:paraId="689A88FF" w14:textId="77777777" w:rsidR="00544051" w:rsidRPr="00544051" w:rsidRDefault="00544051" w:rsidP="00544051">
      <w:pPr>
        <w:pStyle w:val="NoSpacing"/>
      </w:pPr>
      <w:r w:rsidRPr="00544051">
        <w:t xml:space="preserve">        /// &lt;summary&gt;</w:t>
      </w:r>
    </w:p>
    <w:p w14:paraId="0B869C12" w14:textId="77777777" w:rsidR="00544051" w:rsidRPr="00544051" w:rsidRDefault="00544051" w:rsidP="00544051">
      <w:pPr>
        <w:pStyle w:val="NoSpacing"/>
      </w:pPr>
      <w:r w:rsidRPr="00544051">
        <w:t xml:space="preserve">        /// j Gets axis poistion counter</w:t>
      </w:r>
    </w:p>
    <w:p w14:paraId="461E1490" w14:textId="77777777" w:rsidR="00544051" w:rsidRPr="00544051" w:rsidRDefault="00544051" w:rsidP="00544051">
      <w:pPr>
        <w:pStyle w:val="NoSpacing"/>
      </w:pPr>
      <w:r w:rsidRPr="00544051">
        <w:t xml:space="preserve">        /// &lt;/summary&gt;</w:t>
      </w:r>
    </w:p>
    <w:p w14:paraId="0B07B0BB" w14:textId="77777777" w:rsidR="00544051" w:rsidRPr="00544051" w:rsidRDefault="00544051" w:rsidP="00544051">
      <w:pPr>
        <w:pStyle w:val="NoSpacing"/>
      </w:pPr>
      <w:r w:rsidRPr="00544051">
        <w:t xml:space="preserve">        /// &lt;param name="axis"&gt;axis number 1 or 2&lt;/param&gt;</w:t>
      </w:r>
    </w:p>
    <w:p w14:paraId="4113B64C" w14:textId="77777777" w:rsidR="00544051" w:rsidRPr="00544051" w:rsidRDefault="00544051" w:rsidP="00544051">
      <w:pPr>
        <w:pStyle w:val="NoSpacing"/>
      </w:pPr>
      <w:r w:rsidRPr="00544051">
        <w:lastRenderedPageBreak/>
        <w:t xml:space="preserve">        /// &lt;returns&gt;Cardinal encoder count as long&lt;/returns&gt;</w:t>
      </w:r>
    </w:p>
    <w:p w14:paraId="2C455C93" w14:textId="77777777" w:rsidR="00544051" w:rsidRPr="00544051" w:rsidRDefault="00544051" w:rsidP="00544051">
      <w:pPr>
        <w:pStyle w:val="NoSpacing"/>
      </w:pPr>
      <w:r w:rsidRPr="00544051">
        <w:t xml:space="preserve">        </w:t>
      </w:r>
      <w:r w:rsidRPr="00BA02BB">
        <w:rPr>
          <w:color w:val="C00000"/>
        </w:rPr>
        <w:t>long GetAxisPositionCounter(int axis);</w:t>
      </w:r>
    </w:p>
    <w:p w14:paraId="7BFD3A82" w14:textId="77777777" w:rsidR="00544051" w:rsidRPr="00544051" w:rsidRDefault="00544051" w:rsidP="00544051">
      <w:pPr>
        <w:pStyle w:val="NoSpacing"/>
      </w:pPr>
      <w:r w:rsidRPr="00544051">
        <w:t xml:space="preserve">        /// &lt;summary&gt;</w:t>
      </w:r>
    </w:p>
    <w:p w14:paraId="3CBA7587" w14:textId="77777777" w:rsidR="00544051" w:rsidRPr="00544051" w:rsidRDefault="00544051" w:rsidP="00544051">
      <w:pPr>
        <w:pStyle w:val="NoSpacing"/>
      </w:pPr>
      <w:r w:rsidRPr="00544051">
        <w:t xml:space="preserve">        /// d Gets Axis Current Encoder count</w:t>
      </w:r>
    </w:p>
    <w:p w14:paraId="583B8FE3" w14:textId="77777777" w:rsidR="00544051" w:rsidRPr="00544051" w:rsidRDefault="00544051" w:rsidP="00544051">
      <w:pPr>
        <w:pStyle w:val="NoSpacing"/>
      </w:pPr>
      <w:r w:rsidRPr="00544051">
        <w:t xml:space="preserve">        /// &lt;/summary&gt;</w:t>
      </w:r>
    </w:p>
    <w:p w14:paraId="000BDB20" w14:textId="77777777" w:rsidR="00544051" w:rsidRPr="00544051" w:rsidRDefault="00544051" w:rsidP="00544051">
      <w:pPr>
        <w:pStyle w:val="NoSpacing"/>
      </w:pPr>
      <w:r w:rsidRPr="00544051">
        <w:t xml:space="preserve">        /// &lt;param name="axis"&gt;axis number 1 or 2&lt;/param&gt;</w:t>
      </w:r>
    </w:p>
    <w:p w14:paraId="61E1FE10" w14:textId="77777777" w:rsidR="00544051" w:rsidRPr="00544051" w:rsidRDefault="00544051" w:rsidP="00544051">
      <w:pPr>
        <w:pStyle w:val="NoSpacing"/>
      </w:pPr>
      <w:r w:rsidRPr="00544051">
        <w:t xml:space="preserve">        /// &lt;returns&gt;count as double&lt;/returns&gt;</w:t>
      </w:r>
    </w:p>
    <w:p w14:paraId="35DCA8CC" w14:textId="77777777" w:rsidR="00544051" w:rsidRPr="00544051" w:rsidRDefault="00544051" w:rsidP="00544051">
      <w:pPr>
        <w:pStyle w:val="NoSpacing"/>
      </w:pPr>
      <w:r w:rsidRPr="00544051">
        <w:t xml:space="preserve">        </w:t>
      </w:r>
      <w:r w:rsidRPr="00BA02BB">
        <w:rPr>
          <w:color w:val="C00000"/>
        </w:rPr>
        <w:t>double GetEncoderCount(int axis);</w:t>
      </w:r>
    </w:p>
    <w:p w14:paraId="6D445A52" w14:textId="77777777" w:rsidR="00544051" w:rsidRPr="00544051" w:rsidRDefault="00544051" w:rsidP="00544051">
      <w:pPr>
        <w:pStyle w:val="NoSpacing"/>
      </w:pPr>
      <w:r w:rsidRPr="00544051">
        <w:t xml:space="preserve">        /// &lt;summary&gt;</w:t>
      </w:r>
    </w:p>
    <w:p w14:paraId="7249EF2D" w14:textId="77777777" w:rsidR="00544051" w:rsidRPr="00544051" w:rsidRDefault="00544051" w:rsidP="00544051">
      <w:pPr>
        <w:pStyle w:val="NoSpacing"/>
      </w:pPr>
      <w:r w:rsidRPr="00544051">
        <w:t xml:space="preserve">        /// Multiply the value of radians/second by this factor to get a 32-bit integer for the set speed used by the motor board.</w:t>
      </w:r>
    </w:p>
    <w:p w14:paraId="19698710" w14:textId="77777777" w:rsidR="00544051" w:rsidRPr="00544051" w:rsidRDefault="00544051" w:rsidP="00544051">
      <w:pPr>
        <w:pStyle w:val="NoSpacing"/>
      </w:pPr>
      <w:r w:rsidRPr="00544051">
        <w:t xml:space="preserve">        /// &lt;/summary&gt;</w:t>
      </w:r>
    </w:p>
    <w:p w14:paraId="006F3214" w14:textId="77777777" w:rsidR="00544051" w:rsidRPr="00544051" w:rsidRDefault="00544051" w:rsidP="00544051">
      <w:pPr>
        <w:pStyle w:val="NoSpacing"/>
      </w:pPr>
      <w:r w:rsidRPr="00544051">
        <w:t xml:space="preserve">        /// &lt;param name="axis"&gt;axis number 1 or 2&lt;/param&gt;</w:t>
      </w:r>
    </w:p>
    <w:p w14:paraId="44E0E4C2" w14:textId="77777777" w:rsidR="00544051" w:rsidRPr="00544051" w:rsidRDefault="00544051" w:rsidP="00544051">
      <w:pPr>
        <w:pStyle w:val="NoSpacing"/>
      </w:pPr>
      <w:r w:rsidRPr="00544051">
        <w:t xml:space="preserve">        /// &lt;returns&gt;factor used to get the speed&lt;/returns&gt;</w:t>
      </w:r>
    </w:p>
    <w:p w14:paraId="02B4C8DD" w14:textId="77777777" w:rsidR="00544051" w:rsidRPr="00BA02BB" w:rsidRDefault="00544051" w:rsidP="00544051">
      <w:pPr>
        <w:pStyle w:val="NoSpacing"/>
        <w:rPr>
          <w:color w:val="C00000"/>
        </w:rPr>
      </w:pPr>
      <w:r w:rsidRPr="00544051">
        <w:t xml:space="preserve">        </w:t>
      </w:r>
      <w:r w:rsidRPr="00BA02BB">
        <w:rPr>
          <w:color w:val="C00000"/>
        </w:rPr>
        <w:t>double GetFactorRadRateToInt(int axis);</w:t>
      </w:r>
    </w:p>
    <w:p w14:paraId="6C8A71D1" w14:textId="77777777" w:rsidR="00544051" w:rsidRPr="00544051" w:rsidRDefault="00544051" w:rsidP="00544051">
      <w:pPr>
        <w:pStyle w:val="NoSpacing"/>
      </w:pPr>
      <w:r w:rsidRPr="00544051">
        <w:t xml:space="preserve">        /// &lt;summary&gt;</w:t>
      </w:r>
    </w:p>
    <w:p w14:paraId="163D4D3A" w14:textId="77777777" w:rsidR="00544051" w:rsidRPr="00544051" w:rsidRDefault="00544051" w:rsidP="00544051">
      <w:pPr>
        <w:pStyle w:val="NoSpacing"/>
      </w:pPr>
      <w:r w:rsidRPr="00544051">
        <w:t xml:space="preserve">        /// Inquire motor high speed ratio</w:t>
      </w:r>
    </w:p>
    <w:p w14:paraId="48C85CA6" w14:textId="77777777" w:rsidR="00544051" w:rsidRPr="00544051" w:rsidRDefault="00544051" w:rsidP="00544051">
      <w:pPr>
        <w:pStyle w:val="NoSpacing"/>
      </w:pPr>
      <w:r w:rsidRPr="00544051">
        <w:t xml:space="preserve">        /// &lt;/summary&gt;</w:t>
      </w:r>
    </w:p>
    <w:p w14:paraId="49971715" w14:textId="77777777" w:rsidR="00544051" w:rsidRPr="00544051" w:rsidRDefault="00544051" w:rsidP="00544051">
      <w:pPr>
        <w:pStyle w:val="NoSpacing"/>
      </w:pPr>
      <w:r w:rsidRPr="00544051">
        <w:t xml:space="preserve">        /// &lt;param name="axis"&gt;axis number 1 or 2&lt;/param&gt;</w:t>
      </w:r>
    </w:p>
    <w:p w14:paraId="445D651C" w14:textId="77777777" w:rsidR="00544051" w:rsidRPr="00544051" w:rsidRDefault="00544051" w:rsidP="00544051">
      <w:pPr>
        <w:pStyle w:val="NoSpacing"/>
      </w:pPr>
      <w:r w:rsidRPr="00544051">
        <w:t xml:space="preserve">        /// &lt;returns&gt;Ratio used to determine high speed&lt;/returns&gt;</w:t>
      </w:r>
    </w:p>
    <w:p w14:paraId="4DFCACE7" w14:textId="77777777" w:rsidR="00544051" w:rsidRPr="00544051" w:rsidRDefault="00544051" w:rsidP="00544051">
      <w:pPr>
        <w:pStyle w:val="NoSpacing"/>
      </w:pPr>
      <w:r w:rsidRPr="00544051">
        <w:t xml:space="preserve">        </w:t>
      </w:r>
      <w:r w:rsidRPr="00BA02BB">
        <w:rPr>
          <w:color w:val="C00000"/>
        </w:rPr>
        <w:t>long GetHighSpeedRatio(int axis);</w:t>
      </w:r>
    </w:p>
    <w:p w14:paraId="7181E990" w14:textId="77777777" w:rsidR="00544051" w:rsidRPr="00544051" w:rsidRDefault="00544051" w:rsidP="00544051">
      <w:pPr>
        <w:pStyle w:val="NoSpacing"/>
      </w:pPr>
      <w:r w:rsidRPr="00544051">
        <w:t xml:space="preserve">        /// &lt;summary&gt;</w:t>
      </w:r>
    </w:p>
    <w:p w14:paraId="1FEA3CBD" w14:textId="77777777" w:rsidR="00544051" w:rsidRPr="00544051" w:rsidRDefault="00544051" w:rsidP="00544051">
      <w:pPr>
        <w:pStyle w:val="NoSpacing"/>
      </w:pPr>
      <w:r w:rsidRPr="00544051">
        <w:t xml:space="preserve">        /// q Get Home position </w:t>
      </w:r>
    </w:p>
    <w:p w14:paraId="7828E936" w14:textId="77777777" w:rsidR="00544051" w:rsidRPr="00544051" w:rsidRDefault="00544051" w:rsidP="00544051">
      <w:pPr>
        <w:pStyle w:val="NoSpacing"/>
      </w:pPr>
      <w:r w:rsidRPr="00544051">
        <w:t xml:space="preserve">        /// &lt;/summary&gt;</w:t>
      </w:r>
    </w:p>
    <w:p w14:paraId="5487B28E" w14:textId="77777777" w:rsidR="00544051" w:rsidRPr="00544051" w:rsidRDefault="00544051" w:rsidP="00544051">
      <w:pPr>
        <w:pStyle w:val="NoSpacing"/>
      </w:pPr>
      <w:r w:rsidRPr="00544051">
        <w:t xml:space="preserve">        /// &lt;param name="axis"&gt;axis number 1 or 2&lt;/param&gt; </w:t>
      </w:r>
    </w:p>
    <w:p w14:paraId="74D9C7D3" w14:textId="77777777" w:rsidR="00544051" w:rsidRPr="00544051" w:rsidRDefault="00544051" w:rsidP="00544051">
      <w:pPr>
        <w:pStyle w:val="NoSpacing"/>
      </w:pPr>
      <w:r w:rsidRPr="00544051">
        <w:t xml:space="preserve">        </w:t>
      </w:r>
      <w:r w:rsidRPr="00BA02BB">
        <w:rPr>
          <w:color w:val="C00000"/>
        </w:rPr>
        <w:t>long GetHomePosition(int axis);</w:t>
      </w:r>
    </w:p>
    <w:p w14:paraId="61D3EC7A" w14:textId="77777777" w:rsidR="00544051" w:rsidRPr="00544051" w:rsidRDefault="00544051" w:rsidP="00544051">
      <w:pPr>
        <w:pStyle w:val="NoSpacing"/>
      </w:pPr>
      <w:r w:rsidRPr="00544051">
        <w:t xml:space="preserve">        /// &lt;summary&gt;</w:t>
      </w:r>
    </w:p>
    <w:p w14:paraId="1A23E3DB" w14:textId="77777777" w:rsidR="00544051" w:rsidRPr="00544051" w:rsidRDefault="00544051" w:rsidP="00544051">
      <w:pPr>
        <w:pStyle w:val="NoSpacing"/>
      </w:pPr>
      <w:r w:rsidRPr="00544051">
        <w:t xml:space="preserve">        /// h Get Current "goto" target</w:t>
      </w:r>
    </w:p>
    <w:p w14:paraId="6DE912BC" w14:textId="77777777" w:rsidR="00544051" w:rsidRPr="00544051" w:rsidRDefault="00544051" w:rsidP="00544051">
      <w:pPr>
        <w:pStyle w:val="NoSpacing"/>
      </w:pPr>
      <w:r w:rsidRPr="00544051">
        <w:t xml:space="preserve">        /// &lt;/summary&gt;</w:t>
      </w:r>
    </w:p>
    <w:p w14:paraId="2180AFC2" w14:textId="77777777" w:rsidR="00544051" w:rsidRPr="00544051" w:rsidRDefault="00544051" w:rsidP="00544051">
      <w:pPr>
        <w:pStyle w:val="NoSpacing"/>
      </w:pPr>
      <w:r w:rsidRPr="00544051">
        <w:t xml:space="preserve">        /// &lt;param name="axis"&gt;axis number 1 or 2&lt;/param&gt;</w:t>
      </w:r>
    </w:p>
    <w:p w14:paraId="60E369E2" w14:textId="77777777" w:rsidR="00544051" w:rsidRPr="00544051" w:rsidRDefault="00544051" w:rsidP="00544051">
      <w:pPr>
        <w:pStyle w:val="NoSpacing"/>
      </w:pPr>
      <w:r w:rsidRPr="00544051">
        <w:t xml:space="preserve">        </w:t>
      </w:r>
      <w:r w:rsidRPr="00BA02BB">
        <w:rPr>
          <w:color w:val="C00000"/>
        </w:rPr>
        <w:t>double GetLastGoToTarget(int axis);</w:t>
      </w:r>
    </w:p>
    <w:p w14:paraId="0F61FD17" w14:textId="77777777" w:rsidR="00544051" w:rsidRPr="00544051" w:rsidRDefault="00544051" w:rsidP="00544051">
      <w:pPr>
        <w:pStyle w:val="NoSpacing"/>
      </w:pPr>
      <w:r w:rsidRPr="00544051">
        <w:t xml:space="preserve">        /// &lt;summary&gt;</w:t>
      </w:r>
    </w:p>
    <w:p w14:paraId="3D3703BE" w14:textId="77777777" w:rsidR="00544051" w:rsidRPr="00544051" w:rsidRDefault="00544051" w:rsidP="00544051">
      <w:pPr>
        <w:pStyle w:val="NoSpacing"/>
      </w:pPr>
      <w:r w:rsidRPr="00544051">
        <w:t xml:space="preserve">        /// i Get Current "slew" speed</w:t>
      </w:r>
    </w:p>
    <w:p w14:paraId="02976632" w14:textId="77777777" w:rsidR="00544051" w:rsidRPr="00544051" w:rsidRDefault="00544051" w:rsidP="00544051">
      <w:pPr>
        <w:pStyle w:val="NoSpacing"/>
      </w:pPr>
      <w:r w:rsidRPr="00544051">
        <w:t xml:space="preserve">        /// &lt;/summary&gt;</w:t>
      </w:r>
    </w:p>
    <w:p w14:paraId="05383B4C" w14:textId="77777777" w:rsidR="00544051" w:rsidRPr="00544051" w:rsidRDefault="00544051" w:rsidP="00544051">
      <w:pPr>
        <w:pStyle w:val="NoSpacing"/>
      </w:pPr>
      <w:r w:rsidRPr="00544051">
        <w:t xml:space="preserve">        /// &lt;param name="axis"&gt;axis number 1 or 2&lt;/param&gt;</w:t>
      </w:r>
    </w:p>
    <w:p w14:paraId="59478FC1" w14:textId="77777777" w:rsidR="00544051" w:rsidRPr="00544051" w:rsidRDefault="00544051" w:rsidP="00544051">
      <w:pPr>
        <w:pStyle w:val="NoSpacing"/>
      </w:pPr>
      <w:r w:rsidRPr="00544051">
        <w:t xml:space="preserve">        </w:t>
      </w:r>
      <w:r w:rsidRPr="00BA02BB">
        <w:rPr>
          <w:color w:val="C00000"/>
        </w:rPr>
        <w:t>long GetLastSlewSpeed(int axis);</w:t>
      </w:r>
    </w:p>
    <w:p w14:paraId="2962B1FA" w14:textId="77777777" w:rsidR="00544051" w:rsidRPr="00544051" w:rsidRDefault="00544051" w:rsidP="00544051">
      <w:pPr>
        <w:pStyle w:val="NoSpacing"/>
      </w:pPr>
      <w:r w:rsidRPr="00544051">
        <w:t xml:space="preserve">        /// &lt;summary&gt;</w:t>
      </w:r>
    </w:p>
    <w:p w14:paraId="4A528A54" w14:textId="77777777" w:rsidR="00544051" w:rsidRPr="00544051" w:rsidRDefault="00544051" w:rsidP="00544051">
      <w:pPr>
        <w:pStyle w:val="NoSpacing"/>
      </w:pPr>
      <w:r w:rsidRPr="00544051">
        <w:t xml:space="preserve">        /// Margin used to move from high speed to low speed</w:t>
      </w:r>
    </w:p>
    <w:p w14:paraId="5B918F6E" w14:textId="77777777" w:rsidR="00544051" w:rsidRPr="00544051" w:rsidRDefault="00544051" w:rsidP="00544051">
      <w:pPr>
        <w:pStyle w:val="NoSpacing"/>
      </w:pPr>
      <w:r w:rsidRPr="00544051">
        <w:t xml:space="preserve">        /// &lt;/summary&gt;</w:t>
      </w:r>
    </w:p>
    <w:p w14:paraId="7A3863C5" w14:textId="77777777" w:rsidR="00544051" w:rsidRPr="00544051" w:rsidRDefault="00544051" w:rsidP="00544051">
      <w:pPr>
        <w:pStyle w:val="NoSpacing"/>
      </w:pPr>
      <w:r w:rsidRPr="00544051">
        <w:t xml:space="preserve">        /// &lt;param name="axis"&gt;axis number 1 or 2&lt;/param&gt;</w:t>
      </w:r>
    </w:p>
    <w:p w14:paraId="60588396" w14:textId="77777777" w:rsidR="00544051" w:rsidRPr="00544051" w:rsidRDefault="00544051" w:rsidP="00544051">
      <w:pPr>
        <w:pStyle w:val="NoSpacing"/>
      </w:pPr>
      <w:r w:rsidRPr="00544051">
        <w:t xml:space="preserve">        /// &lt;returns&gt;&lt;/returns&gt;</w:t>
      </w:r>
    </w:p>
    <w:p w14:paraId="3EBCF79F" w14:textId="77777777" w:rsidR="00544051" w:rsidRPr="00544051" w:rsidRDefault="00544051" w:rsidP="00544051">
      <w:pPr>
        <w:pStyle w:val="NoSpacing"/>
      </w:pPr>
      <w:r w:rsidRPr="00544051">
        <w:t xml:space="preserve">        </w:t>
      </w:r>
      <w:r w:rsidRPr="00BA02BB">
        <w:rPr>
          <w:color w:val="C00000"/>
        </w:rPr>
        <w:t>long GetLowSpeedGotoMargin(int axis);</w:t>
      </w:r>
    </w:p>
    <w:p w14:paraId="72745857" w14:textId="77777777" w:rsidR="00544051" w:rsidRPr="00544051" w:rsidRDefault="00544051" w:rsidP="00544051">
      <w:pPr>
        <w:pStyle w:val="NoSpacing"/>
      </w:pPr>
      <w:r w:rsidRPr="00544051">
        <w:t xml:space="preserve">        /// &lt;summary&gt;</w:t>
      </w:r>
    </w:p>
    <w:p w14:paraId="746DE9AE" w14:textId="77777777" w:rsidR="00544051" w:rsidRPr="00544051" w:rsidRDefault="00544051" w:rsidP="00544051">
      <w:pPr>
        <w:pStyle w:val="NoSpacing"/>
      </w:pPr>
      <w:r w:rsidRPr="00544051">
        <w:t xml:space="preserve">        /// e Gets the complete version string</w:t>
      </w:r>
    </w:p>
    <w:p w14:paraId="37AA9D97" w14:textId="77777777" w:rsidR="00544051" w:rsidRPr="00544051" w:rsidRDefault="00544051" w:rsidP="00544051">
      <w:pPr>
        <w:pStyle w:val="NoSpacing"/>
      </w:pPr>
      <w:r w:rsidRPr="00544051">
        <w:lastRenderedPageBreak/>
        <w:t xml:space="preserve">        /// &lt;/summary&gt;</w:t>
      </w:r>
    </w:p>
    <w:p w14:paraId="276C7A8E" w14:textId="77777777" w:rsidR="00544051" w:rsidRPr="00544051" w:rsidRDefault="00544051" w:rsidP="00544051">
      <w:pPr>
        <w:pStyle w:val="NoSpacing"/>
      </w:pPr>
      <w:r w:rsidRPr="00544051">
        <w:t xml:space="preserve">        /// &lt;returns&gt;&lt;/returns&gt;</w:t>
      </w:r>
    </w:p>
    <w:p w14:paraId="07A6651E" w14:textId="77777777" w:rsidR="00544051" w:rsidRPr="00544051" w:rsidRDefault="00544051" w:rsidP="00544051">
      <w:pPr>
        <w:pStyle w:val="NoSpacing"/>
      </w:pPr>
      <w:r w:rsidRPr="00544051">
        <w:t xml:space="preserve">        </w:t>
      </w:r>
      <w:r w:rsidRPr="00BA02BB">
        <w:rPr>
          <w:color w:val="C00000"/>
        </w:rPr>
        <w:t>string GetMotorCardVersion(int axis);</w:t>
      </w:r>
    </w:p>
    <w:p w14:paraId="1581E6F9" w14:textId="77777777" w:rsidR="00544051" w:rsidRPr="00544051" w:rsidRDefault="00544051" w:rsidP="00544051">
      <w:pPr>
        <w:pStyle w:val="NoSpacing"/>
      </w:pPr>
      <w:r w:rsidRPr="00544051">
        <w:t xml:space="preserve">        /// &lt;summary&gt;</w:t>
      </w:r>
    </w:p>
    <w:p w14:paraId="3386A557" w14:textId="77777777" w:rsidR="00544051" w:rsidRPr="00544051" w:rsidRDefault="00544051" w:rsidP="00544051">
      <w:pPr>
        <w:pStyle w:val="NoSpacing"/>
      </w:pPr>
      <w:r w:rsidRPr="00544051">
        <w:t xml:space="preserve">        /// Runs a motor test to see of axis can move one step in GoTo mode</w:t>
      </w:r>
    </w:p>
    <w:p w14:paraId="4F81CE00" w14:textId="77777777" w:rsidR="00544051" w:rsidRPr="00544051" w:rsidRDefault="00544051" w:rsidP="00544051">
      <w:pPr>
        <w:pStyle w:val="NoSpacing"/>
      </w:pPr>
      <w:r w:rsidRPr="00544051">
        <w:t xml:space="preserve">        /// &lt;/summary&gt;</w:t>
      </w:r>
    </w:p>
    <w:p w14:paraId="41C8B635" w14:textId="77777777" w:rsidR="00544051" w:rsidRPr="00544051" w:rsidRDefault="00544051" w:rsidP="00544051">
      <w:pPr>
        <w:pStyle w:val="NoSpacing"/>
      </w:pPr>
      <w:r w:rsidRPr="00544051">
        <w:t xml:space="preserve">        /// &lt;param name="axis"&gt;axis number 1 or 2&lt;/param&gt;</w:t>
      </w:r>
    </w:p>
    <w:p w14:paraId="4C02F1C9" w14:textId="77777777" w:rsidR="00544051" w:rsidRPr="00544051" w:rsidRDefault="00544051" w:rsidP="00544051">
      <w:pPr>
        <w:pStyle w:val="NoSpacing"/>
      </w:pPr>
      <w:r w:rsidRPr="00544051">
        <w:t xml:space="preserve">        /// &lt;returns&gt;Result of each axis test&lt;/returns&gt;</w:t>
      </w:r>
    </w:p>
    <w:p w14:paraId="28028064" w14:textId="77777777" w:rsidR="00544051" w:rsidRPr="00BA02BB" w:rsidRDefault="00544051" w:rsidP="00544051">
      <w:pPr>
        <w:pStyle w:val="NoSpacing"/>
        <w:rPr>
          <w:color w:val="C00000"/>
        </w:rPr>
      </w:pPr>
      <w:r w:rsidRPr="00544051">
        <w:t xml:space="preserve">        </w:t>
      </w:r>
      <w:r w:rsidRPr="00BA02BB">
        <w:rPr>
          <w:color w:val="C00000"/>
        </w:rPr>
        <w:t>bool GetOneStepIndicator(int axis);</w:t>
      </w:r>
    </w:p>
    <w:p w14:paraId="0304440A" w14:textId="77777777" w:rsidR="00544051" w:rsidRPr="00544051" w:rsidRDefault="00544051" w:rsidP="00544051">
      <w:pPr>
        <w:pStyle w:val="NoSpacing"/>
      </w:pPr>
      <w:r w:rsidRPr="00544051">
        <w:t xml:space="preserve">        /// &lt;summary&gt;</w:t>
      </w:r>
    </w:p>
    <w:p w14:paraId="55B2E097" w14:textId="77777777" w:rsidR="00544051" w:rsidRPr="00544051" w:rsidRDefault="00544051" w:rsidP="00544051">
      <w:pPr>
        <w:pStyle w:val="NoSpacing"/>
      </w:pPr>
      <w:r w:rsidRPr="00544051">
        <w:t xml:space="preserve">        /// s Inquire PEC Period ":s(*1)", where *1: '1'= CH1, '2'= CH2, '3'= Both.</w:t>
      </w:r>
    </w:p>
    <w:p w14:paraId="4A5EDA19" w14:textId="77777777" w:rsidR="00544051" w:rsidRPr="00544051" w:rsidRDefault="00544051" w:rsidP="00544051">
      <w:pPr>
        <w:pStyle w:val="NoSpacing"/>
      </w:pPr>
      <w:r w:rsidRPr="00544051">
        <w:t xml:space="preserve">        /// &lt;/summary&gt;</w:t>
      </w:r>
    </w:p>
    <w:p w14:paraId="33E1C860" w14:textId="77777777" w:rsidR="00544051" w:rsidRPr="00544051" w:rsidRDefault="00544051" w:rsidP="00544051">
      <w:pPr>
        <w:pStyle w:val="NoSpacing"/>
      </w:pPr>
      <w:r w:rsidRPr="00544051">
        <w:t xml:space="preserve">        /// &lt;param name="axis"&gt;axis number 1 or 2&lt;/param&gt;</w:t>
      </w:r>
    </w:p>
    <w:p w14:paraId="77D0D5CD" w14:textId="77777777" w:rsidR="00544051" w:rsidRPr="00544051" w:rsidRDefault="00544051" w:rsidP="00544051">
      <w:pPr>
        <w:pStyle w:val="NoSpacing"/>
      </w:pPr>
      <w:r w:rsidRPr="00544051">
        <w:t xml:space="preserve">        </w:t>
      </w:r>
      <w:r w:rsidRPr="00BA02BB">
        <w:rPr>
          <w:color w:val="C00000"/>
        </w:rPr>
        <w:t>double GetPecPeriod(int axis);</w:t>
      </w:r>
    </w:p>
    <w:p w14:paraId="21A70BE4" w14:textId="77777777" w:rsidR="00544051" w:rsidRPr="00544051" w:rsidRDefault="00544051" w:rsidP="00544051">
      <w:pPr>
        <w:pStyle w:val="NoSpacing"/>
      </w:pPr>
      <w:r w:rsidRPr="00544051">
        <w:t xml:space="preserve">        /// &lt;summary&gt;</w:t>
      </w:r>
    </w:p>
    <w:p w14:paraId="207FEB65" w14:textId="77777777" w:rsidR="00544051" w:rsidRPr="00544051" w:rsidRDefault="00544051" w:rsidP="00544051">
      <w:pPr>
        <w:pStyle w:val="NoSpacing"/>
      </w:pPr>
      <w:r w:rsidRPr="00544051">
        <w:t xml:space="preserve">        /// c Microsteps from target where the rampdown process begins</w:t>
      </w:r>
    </w:p>
    <w:p w14:paraId="667632B1" w14:textId="77777777" w:rsidR="00544051" w:rsidRPr="00544051" w:rsidRDefault="00544051" w:rsidP="00544051">
      <w:pPr>
        <w:pStyle w:val="NoSpacing"/>
      </w:pPr>
      <w:r w:rsidRPr="00544051">
        <w:t xml:space="preserve">        /// &lt;/summary&gt;</w:t>
      </w:r>
    </w:p>
    <w:p w14:paraId="5F83A88F" w14:textId="77777777" w:rsidR="00544051" w:rsidRPr="00544051" w:rsidRDefault="00544051" w:rsidP="00544051">
      <w:pPr>
        <w:pStyle w:val="NoSpacing"/>
      </w:pPr>
      <w:r w:rsidRPr="00544051">
        <w:t xml:space="preserve">        /// &lt;param name="axis"&gt;axis number 1 or 2&lt;/param&gt;</w:t>
      </w:r>
    </w:p>
    <w:p w14:paraId="58E6643E" w14:textId="77777777" w:rsidR="00544051" w:rsidRPr="00544051" w:rsidRDefault="00544051" w:rsidP="00544051">
      <w:pPr>
        <w:pStyle w:val="NoSpacing"/>
      </w:pPr>
      <w:r w:rsidRPr="00544051">
        <w:t xml:space="preserve">        </w:t>
      </w:r>
      <w:r w:rsidRPr="00BA02BB">
        <w:rPr>
          <w:color w:val="C00000"/>
        </w:rPr>
        <w:t>double GetRampDownRange(int axis);</w:t>
      </w:r>
    </w:p>
    <w:p w14:paraId="19A086C0" w14:textId="77777777" w:rsidR="00544051" w:rsidRPr="00544051" w:rsidRDefault="00544051" w:rsidP="00544051">
      <w:pPr>
        <w:pStyle w:val="NoSpacing"/>
      </w:pPr>
      <w:r w:rsidRPr="00544051">
        <w:t xml:space="preserve">        /// &lt;summary&gt;</w:t>
      </w:r>
    </w:p>
    <w:p w14:paraId="3E5E40A0" w14:textId="77777777" w:rsidR="00544051" w:rsidRPr="00544051" w:rsidRDefault="00544051" w:rsidP="00544051">
      <w:pPr>
        <w:pStyle w:val="NoSpacing"/>
      </w:pPr>
      <w:r w:rsidRPr="00544051">
        <w:t xml:space="preserve">        /// D Sidereal rate in axis speed</w:t>
      </w:r>
    </w:p>
    <w:p w14:paraId="40E221E7" w14:textId="77777777" w:rsidR="00544051" w:rsidRPr="00544051" w:rsidRDefault="00544051" w:rsidP="00544051">
      <w:pPr>
        <w:pStyle w:val="NoSpacing"/>
      </w:pPr>
      <w:r w:rsidRPr="00544051">
        <w:t xml:space="preserve">        /// &lt;/summary&gt;</w:t>
      </w:r>
    </w:p>
    <w:p w14:paraId="3E3B6459" w14:textId="77777777" w:rsidR="00544051" w:rsidRPr="00544051" w:rsidRDefault="00544051" w:rsidP="00544051">
      <w:pPr>
        <w:pStyle w:val="NoSpacing"/>
      </w:pPr>
      <w:r w:rsidRPr="00544051">
        <w:t xml:space="preserve">        /// &lt;returns&gt;&lt;/returns&gt;</w:t>
      </w:r>
    </w:p>
    <w:p w14:paraId="07858479" w14:textId="77777777" w:rsidR="00544051" w:rsidRPr="00544051" w:rsidRDefault="00544051" w:rsidP="00544051">
      <w:pPr>
        <w:pStyle w:val="NoSpacing"/>
      </w:pPr>
      <w:r w:rsidRPr="00544051">
        <w:t xml:space="preserve">        /// &lt;param name="axis"&gt;axis number 1 or 2&lt;/param&gt;</w:t>
      </w:r>
    </w:p>
    <w:p w14:paraId="2837DD24" w14:textId="77777777" w:rsidR="00544051" w:rsidRPr="00544051" w:rsidRDefault="00544051" w:rsidP="00544051">
      <w:pPr>
        <w:pStyle w:val="NoSpacing"/>
      </w:pPr>
      <w:r w:rsidRPr="00544051">
        <w:t xml:space="preserve">        </w:t>
      </w:r>
      <w:r w:rsidRPr="00BA02BB">
        <w:rPr>
          <w:color w:val="C00000"/>
        </w:rPr>
        <w:t>long GetSiderealRate(int axis);</w:t>
      </w:r>
    </w:p>
    <w:p w14:paraId="022B76FD" w14:textId="77777777" w:rsidR="00544051" w:rsidRPr="00544051" w:rsidRDefault="00544051" w:rsidP="00544051">
      <w:pPr>
        <w:pStyle w:val="NoSpacing"/>
      </w:pPr>
      <w:r w:rsidRPr="00544051">
        <w:t xml:space="preserve">        /// &lt;summary&gt;</w:t>
      </w:r>
    </w:p>
    <w:p w14:paraId="58807145" w14:textId="77777777" w:rsidR="00544051" w:rsidRPr="00544051" w:rsidRDefault="00544051" w:rsidP="00544051">
      <w:pPr>
        <w:pStyle w:val="NoSpacing"/>
      </w:pPr>
      <w:r w:rsidRPr="00544051">
        <w:t xml:space="preserve">        /// Gets the angle in rad from amount of steps</w:t>
      </w:r>
    </w:p>
    <w:p w14:paraId="52864819" w14:textId="77777777" w:rsidR="00544051" w:rsidRPr="00544051" w:rsidRDefault="00544051" w:rsidP="00544051">
      <w:pPr>
        <w:pStyle w:val="NoSpacing"/>
      </w:pPr>
      <w:r w:rsidRPr="00544051">
        <w:t xml:space="preserve">        /// &lt;/summary&gt;</w:t>
      </w:r>
    </w:p>
    <w:p w14:paraId="0488C45F" w14:textId="77777777" w:rsidR="00544051" w:rsidRPr="00544051" w:rsidRDefault="00544051" w:rsidP="00544051">
      <w:pPr>
        <w:pStyle w:val="NoSpacing"/>
      </w:pPr>
      <w:r w:rsidRPr="00544051">
        <w:t xml:space="preserve">        /// &lt;param name="axis"&gt;&lt;/param&gt;</w:t>
      </w:r>
    </w:p>
    <w:p w14:paraId="0DE22976" w14:textId="77777777" w:rsidR="00544051" w:rsidRPr="00544051" w:rsidRDefault="00544051" w:rsidP="00544051">
      <w:pPr>
        <w:pStyle w:val="NoSpacing"/>
      </w:pPr>
      <w:r w:rsidRPr="00544051">
        <w:t xml:space="preserve">        /// &lt;param name="steps"&gt;&lt;/param&gt;</w:t>
      </w:r>
    </w:p>
    <w:p w14:paraId="385D4924" w14:textId="77777777" w:rsidR="00544051" w:rsidRPr="00544051" w:rsidRDefault="00544051" w:rsidP="00544051">
      <w:pPr>
        <w:pStyle w:val="NoSpacing"/>
      </w:pPr>
      <w:r w:rsidRPr="00544051">
        <w:t xml:space="preserve">        /// &lt;returns&gt;&lt;/returns&gt;</w:t>
      </w:r>
    </w:p>
    <w:p w14:paraId="6DCBC989" w14:textId="77777777" w:rsidR="00544051" w:rsidRPr="00544051" w:rsidRDefault="00544051" w:rsidP="00544051">
      <w:pPr>
        <w:pStyle w:val="NoSpacing"/>
      </w:pPr>
      <w:r w:rsidRPr="00544051">
        <w:t xml:space="preserve">        </w:t>
      </w:r>
      <w:r w:rsidRPr="00BA02BB">
        <w:rPr>
          <w:color w:val="C00000"/>
        </w:rPr>
        <w:t>double GetStepToAngle(int axis, long steps);</w:t>
      </w:r>
    </w:p>
    <w:p w14:paraId="3DFF7658" w14:textId="77777777" w:rsidR="00544051" w:rsidRPr="00544051" w:rsidRDefault="00544051" w:rsidP="00544051">
      <w:pPr>
        <w:pStyle w:val="NoSpacing"/>
      </w:pPr>
      <w:r w:rsidRPr="00544051">
        <w:t xml:space="preserve">        /// &lt;summary&gt;</w:t>
      </w:r>
    </w:p>
    <w:p w14:paraId="0C6BE544" w14:textId="77777777" w:rsidR="00544051" w:rsidRPr="00544051" w:rsidRDefault="00544051" w:rsidP="00544051">
      <w:pPr>
        <w:pStyle w:val="NoSpacing"/>
      </w:pPr>
      <w:r w:rsidRPr="00544051">
        <w:t xml:space="preserve">        /// a Steps per revolution</w:t>
      </w:r>
    </w:p>
    <w:p w14:paraId="22470645" w14:textId="77777777" w:rsidR="00544051" w:rsidRPr="00544051" w:rsidRDefault="00544051" w:rsidP="00544051">
      <w:pPr>
        <w:pStyle w:val="NoSpacing"/>
      </w:pPr>
      <w:r w:rsidRPr="00544051">
        <w:t xml:space="preserve">        /// &lt;/summary&gt;</w:t>
      </w:r>
    </w:p>
    <w:p w14:paraId="19C8511F" w14:textId="77777777" w:rsidR="00544051" w:rsidRPr="00544051" w:rsidRDefault="00544051" w:rsidP="00544051">
      <w:pPr>
        <w:pStyle w:val="NoSpacing"/>
      </w:pPr>
      <w:r w:rsidRPr="00544051">
        <w:t xml:space="preserve">        /// &lt;param name="axis"&gt;axis number 1 or 2&lt;/param&gt;</w:t>
      </w:r>
    </w:p>
    <w:p w14:paraId="34DCD3C0" w14:textId="77777777" w:rsidR="00544051" w:rsidRPr="00544051" w:rsidRDefault="00544051" w:rsidP="00544051">
      <w:pPr>
        <w:pStyle w:val="NoSpacing"/>
      </w:pPr>
      <w:r w:rsidRPr="00544051">
        <w:t xml:space="preserve">        /// &lt;returns&gt;Step Count&lt;/returns&gt;</w:t>
      </w:r>
    </w:p>
    <w:p w14:paraId="16B43D27" w14:textId="77777777" w:rsidR="00544051" w:rsidRPr="00544051" w:rsidRDefault="00544051" w:rsidP="00544051">
      <w:pPr>
        <w:pStyle w:val="NoSpacing"/>
      </w:pPr>
      <w:r w:rsidRPr="00544051">
        <w:t xml:space="preserve">        </w:t>
      </w:r>
      <w:r w:rsidRPr="00BA02BB">
        <w:rPr>
          <w:color w:val="C00000"/>
        </w:rPr>
        <w:t>long GetStepsPerRevolution(int axis);</w:t>
      </w:r>
    </w:p>
    <w:p w14:paraId="1B9AB0D3" w14:textId="77777777" w:rsidR="00544051" w:rsidRPr="00544051" w:rsidRDefault="00544051" w:rsidP="00544051">
      <w:pPr>
        <w:pStyle w:val="NoSpacing"/>
      </w:pPr>
      <w:r w:rsidRPr="00544051">
        <w:t xml:space="preserve">        /// &lt;summary&gt;</w:t>
      </w:r>
    </w:p>
    <w:p w14:paraId="187E5636" w14:textId="77777777" w:rsidR="00544051" w:rsidRPr="00544051" w:rsidRDefault="00544051" w:rsidP="00544051">
      <w:pPr>
        <w:pStyle w:val="NoSpacing"/>
      </w:pPr>
      <w:r w:rsidRPr="00544051">
        <w:t xml:space="preserve">        /// b Frequency of stepping timer</w:t>
      </w:r>
    </w:p>
    <w:p w14:paraId="41BE1B00" w14:textId="77777777" w:rsidR="00544051" w:rsidRPr="00544051" w:rsidRDefault="00544051" w:rsidP="00544051">
      <w:pPr>
        <w:pStyle w:val="NoSpacing"/>
      </w:pPr>
      <w:r w:rsidRPr="00544051">
        <w:t xml:space="preserve">        /// &lt;/summary&gt;</w:t>
      </w:r>
    </w:p>
    <w:p w14:paraId="351EB07C" w14:textId="77777777" w:rsidR="00544051" w:rsidRPr="00544051" w:rsidRDefault="00544051" w:rsidP="00544051">
      <w:pPr>
        <w:pStyle w:val="NoSpacing"/>
      </w:pPr>
      <w:r w:rsidRPr="00544051">
        <w:t xml:space="preserve">        /// &lt;param name="axis"&gt;axis number 1 or 2&lt;/param&gt;</w:t>
      </w:r>
    </w:p>
    <w:p w14:paraId="75654495" w14:textId="77777777" w:rsidR="00544051" w:rsidRPr="00544051" w:rsidRDefault="00544051" w:rsidP="00544051">
      <w:pPr>
        <w:pStyle w:val="NoSpacing"/>
      </w:pPr>
      <w:r w:rsidRPr="00544051">
        <w:t xml:space="preserve">        /// &lt;returns&gt;Frequency of stepping timer&lt;/returns&gt;</w:t>
      </w:r>
    </w:p>
    <w:p w14:paraId="49050988" w14:textId="77777777" w:rsidR="00544051" w:rsidRPr="00544051" w:rsidRDefault="00544051" w:rsidP="00544051">
      <w:pPr>
        <w:pStyle w:val="NoSpacing"/>
      </w:pPr>
      <w:r w:rsidRPr="00544051">
        <w:t xml:space="preserve">        </w:t>
      </w:r>
      <w:r w:rsidRPr="00BA02BB">
        <w:rPr>
          <w:color w:val="C00000"/>
        </w:rPr>
        <w:t>long GetStepTimeFreq(int axis);</w:t>
      </w:r>
    </w:p>
    <w:p w14:paraId="614B748E" w14:textId="77777777" w:rsidR="00544051" w:rsidRPr="00544051" w:rsidRDefault="00544051" w:rsidP="00544051">
      <w:pPr>
        <w:pStyle w:val="NoSpacing"/>
      </w:pPr>
      <w:r w:rsidRPr="00544051">
        <w:lastRenderedPageBreak/>
        <w:t xml:space="preserve">        /// &lt;summary&gt;</w:t>
      </w:r>
    </w:p>
    <w:p w14:paraId="26C356BC" w14:textId="77777777" w:rsidR="00544051" w:rsidRPr="00544051" w:rsidRDefault="00544051" w:rsidP="00544051">
      <w:pPr>
        <w:pStyle w:val="NoSpacing"/>
      </w:pPr>
      <w:r w:rsidRPr="00544051">
        <w:t xml:space="preserve">        /// The current Declination guide rate </w:t>
      </w:r>
    </w:p>
    <w:p w14:paraId="2EE33A66" w14:textId="77777777" w:rsidR="00544051" w:rsidRPr="00544051" w:rsidRDefault="00544051" w:rsidP="00544051">
      <w:pPr>
        <w:pStyle w:val="NoSpacing"/>
      </w:pPr>
      <w:r w:rsidRPr="00544051">
        <w:t xml:space="preserve">        /// &lt;/summary&gt;</w:t>
      </w:r>
    </w:p>
    <w:p w14:paraId="5E441533" w14:textId="77777777" w:rsidR="00544051" w:rsidRPr="00544051" w:rsidRDefault="00544051" w:rsidP="00544051">
      <w:pPr>
        <w:pStyle w:val="NoSpacing"/>
      </w:pPr>
      <w:r w:rsidRPr="00544051">
        <w:t xml:space="preserve">        </w:t>
      </w:r>
      <w:r w:rsidRPr="00BA02BB">
        <w:rPr>
          <w:color w:val="C00000"/>
        </w:rPr>
        <w:t>double GuideRateDeclination { get; set; }</w:t>
      </w:r>
    </w:p>
    <w:p w14:paraId="74EE1D91" w14:textId="77777777" w:rsidR="00544051" w:rsidRPr="00544051" w:rsidRDefault="00544051" w:rsidP="00544051">
      <w:pPr>
        <w:pStyle w:val="NoSpacing"/>
      </w:pPr>
      <w:r w:rsidRPr="00544051">
        <w:t xml:space="preserve">        /// &lt;summary&gt;</w:t>
      </w:r>
    </w:p>
    <w:p w14:paraId="6DF12DEC" w14:textId="77777777" w:rsidR="00544051" w:rsidRPr="00544051" w:rsidRDefault="00544051" w:rsidP="00544051">
      <w:pPr>
        <w:pStyle w:val="NoSpacing"/>
      </w:pPr>
      <w:r w:rsidRPr="00544051">
        <w:t xml:space="preserve">        /// The current Right Ascension guide rate </w:t>
      </w:r>
    </w:p>
    <w:p w14:paraId="587BA674" w14:textId="77777777" w:rsidR="00544051" w:rsidRPr="00544051" w:rsidRDefault="00544051" w:rsidP="00544051">
      <w:pPr>
        <w:pStyle w:val="NoSpacing"/>
      </w:pPr>
      <w:r w:rsidRPr="00544051">
        <w:t xml:space="preserve">        /// &lt;/summary&gt;</w:t>
      </w:r>
    </w:p>
    <w:p w14:paraId="1AAD8363" w14:textId="77777777" w:rsidR="00544051" w:rsidRPr="00544051" w:rsidRDefault="00544051" w:rsidP="00544051">
      <w:pPr>
        <w:pStyle w:val="NoSpacing"/>
      </w:pPr>
      <w:r w:rsidRPr="00544051">
        <w:t xml:space="preserve">        </w:t>
      </w:r>
      <w:r w:rsidRPr="00BA02BB">
        <w:rPr>
          <w:color w:val="C00000"/>
        </w:rPr>
        <w:t>double GuideRateRightAscension { get; set; }</w:t>
      </w:r>
    </w:p>
    <w:p w14:paraId="0D963F3D" w14:textId="77777777" w:rsidR="00544051" w:rsidRPr="00544051" w:rsidRDefault="00544051" w:rsidP="00544051">
      <w:pPr>
        <w:pStyle w:val="NoSpacing"/>
      </w:pPr>
      <w:r w:rsidRPr="00544051">
        <w:t xml:space="preserve">        /// &lt;summary&gt;</w:t>
      </w:r>
    </w:p>
    <w:p w14:paraId="5804CB92" w14:textId="77777777" w:rsidR="00544051" w:rsidRPr="00544051" w:rsidRDefault="00544051" w:rsidP="00544051">
      <w:pPr>
        <w:pStyle w:val="NoSpacing"/>
      </w:pPr>
      <w:r w:rsidRPr="00544051">
        <w:t xml:space="preserve">        /// F Initialize both Axes</w:t>
      </w:r>
    </w:p>
    <w:p w14:paraId="4B0273A9" w14:textId="77777777" w:rsidR="00544051" w:rsidRPr="00544051" w:rsidRDefault="00544051" w:rsidP="00544051">
      <w:pPr>
        <w:pStyle w:val="NoSpacing"/>
      </w:pPr>
      <w:r w:rsidRPr="00544051">
        <w:t xml:space="preserve">        /// &lt;/summary&gt;</w:t>
      </w:r>
    </w:p>
    <w:p w14:paraId="381BE925" w14:textId="77777777" w:rsidR="00544051" w:rsidRPr="00544051" w:rsidRDefault="00544051" w:rsidP="00544051">
      <w:pPr>
        <w:pStyle w:val="NoSpacing"/>
      </w:pPr>
      <w:r w:rsidRPr="00544051">
        <w:t xml:space="preserve">        </w:t>
      </w:r>
      <w:r w:rsidRPr="00BA02BB">
        <w:rPr>
          <w:color w:val="C00000"/>
        </w:rPr>
        <w:t>void InitializeAxes();</w:t>
      </w:r>
    </w:p>
    <w:p w14:paraId="21CC069C" w14:textId="77777777" w:rsidR="00544051" w:rsidRPr="00544051" w:rsidRDefault="00544051" w:rsidP="00544051">
      <w:pPr>
        <w:pStyle w:val="NoSpacing"/>
      </w:pPr>
      <w:r w:rsidRPr="00544051">
        <w:t xml:space="preserve">        /// &lt;summary&gt;</w:t>
      </w:r>
    </w:p>
    <w:p w14:paraId="2B26642B" w14:textId="77777777" w:rsidR="00544051" w:rsidRPr="00544051" w:rsidRDefault="00544051" w:rsidP="00544051">
      <w:pPr>
        <w:pStyle w:val="NoSpacing"/>
      </w:pPr>
      <w:r w:rsidRPr="00544051">
        <w:t xml:space="preserve">        /// Is the autohome process running</w:t>
      </w:r>
    </w:p>
    <w:p w14:paraId="7ADD82C2" w14:textId="77777777" w:rsidR="00544051" w:rsidRPr="00544051" w:rsidRDefault="00544051" w:rsidP="00544051">
      <w:pPr>
        <w:pStyle w:val="NoSpacing"/>
      </w:pPr>
      <w:r w:rsidRPr="00544051">
        <w:t xml:space="preserve">        /// &lt;/summary&gt;</w:t>
      </w:r>
    </w:p>
    <w:p w14:paraId="1EEE5513" w14:textId="77777777" w:rsidR="00544051" w:rsidRPr="00544051" w:rsidRDefault="00544051" w:rsidP="00544051">
      <w:pPr>
        <w:pStyle w:val="NoSpacing"/>
      </w:pPr>
      <w:r w:rsidRPr="00544051">
        <w:t xml:space="preserve">        </w:t>
      </w:r>
      <w:r w:rsidRPr="00BA02BB">
        <w:rPr>
          <w:color w:val="C00000"/>
        </w:rPr>
        <w:t>bool IsAutoHomeRunning { get; }</w:t>
      </w:r>
    </w:p>
    <w:p w14:paraId="38427279" w14:textId="77777777" w:rsidR="00544051" w:rsidRPr="00544051" w:rsidRDefault="00544051" w:rsidP="00544051">
      <w:pPr>
        <w:pStyle w:val="NoSpacing"/>
      </w:pPr>
      <w:r w:rsidRPr="00544051">
        <w:t xml:space="preserve">        /// &lt;summary&gt;</w:t>
      </w:r>
    </w:p>
    <w:p w14:paraId="682E6B1D" w14:textId="77777777" w:rsidR="00544051" w:rsidRPr="00544051" w:rsidRDefault="00544051" w:rsidP="00544051">
      <w:pPr>
        <w:pStyle w:val="NoSpacing"/>
      </w:pPr>
      <w:r w:rsidRPr="00544051">
        <w:t xml:space="preserve">        /// Is mount in a connected serial state</w:t>
      </w:r>
    </w:p>
    <w:p w14:paraId="57D02B99" w14:textId="77777777" w:rsidR="00544051" w:rsidRPr="00544051" w:rsidRDefault="00544051" w:rsidP="00544051">
      <w:pPr>
        <w:pStyle w:val="NoSpacing"/>
      </w:pPr>
      <w:r w:rsidRPr="00544051">
        <w:t xml:space="preserve">        /// &lt;/summary&gt;</w:t>
      </w:r>
    </w:p>
    <w:p w14:paraId="68257448" w14:textId="77777777" w:rsidR="00544051" w:rsidRPr="00544051" w:rsidRDefault="00544051" w:rsidP="00544051">
      <w:pPr>
        <w:pStyle w:val="NoSpacing"/>
      </w:pPr>
      <w:r w:rsidRPr="00544051">
        <w:t xml:space="preserve">        </w:t>
      </w:r>
      <w:r w:rsidRPr="00BA02BB">
        <w:rPr>
          <w:color w:val="C00000"/>
        </w:rPr>
        <w:t>bool IsConnected { get; }</w:t>
      </w:r>
    </w:p>
    <w:p w14:paraId="7FEAD6FA" w14:textId="77777777" w:rsidR="00544051" w:rsidRPr="00544051" w:rsidRDefault="00544051" w:rsidP="00544051">
      <w:pPr>
        <w:pStyle w:val="NoSpacing"/>
      </w:pPr>
      <w:r w:rsidRPr="00544051">
        <w:t xml:space="preserve">        /// &lt;summary&gt;</w:t>
      </w:r>
    </w:p>
    <w:p w14:paraId="6F463971" w14:textId="77777777" w:rsidR="00544051" w:rsidRPr="00544051" w:rsidRDefault="00544051" w:rsidP="00544051">
      <w:pPr>
        <w:pStyle w:val="NoSpacing"/>
      </w:pPr>
      <w:r w:rsidRPr="00544051">
        <w:t xml:space="preserve">        /// Starts or Stops mount and connection</w:t>
      </w:r>
    </w:p>
    <w:p w14:paraId="7416915E" w14:textId="77777777" w:rsidR="00544051" w:rsidRPr="00544051" w:rsidRDefault="00544051" w:rsidP="00544051">
      <w:pPr>
        <w:pStyle w:val="NoSpacing"/>
      </w:pPr>
      <w:r w:rsidRPr="00544051">
        <w:t xml:space="preserve">        /// &lt;/summary&gt;</w:t>
      </w:r>
    </w:p>
    <w:p w14:paraId="20D3C3F4" w14:textId="77777777" w:rsidR="00544051" w:rsidRPr="00544051" w:rsidRDefault="00544051" w:rsidP="00544051">
      <w:pPr>
        <w:pStyle w:val="NoSpacing"/>
      </w:pPr>
      <w:r w:rsidRPr="00544051">
        <w:t xml:space="preserve">        </w:t>
      </w:r>
      <w:r w:rsidRPr="00BA02BB">
        <w:rPr>
          <w:color w:val="C00000"/>
        </w:rPr>
        <w:t>bool IsMountRunning { get; set; }</w:t>
      </w:r>
    </w:p>
    <w:p w14:paraId="77112468" w14:textId="77777777" w:rsidR="00544051" w:rsidRPr="00544051" w:rsidRDefault="00544051" w:rsidP="00544051">
      <w:pPr>
        <w:pStyle w:val="NoSpacing"/>
      </w:pPr>
      <w:r w:rsidRPr="00544051">
        <w:t xml:space="preserve">        /// &lt;summary&gt;</w:t>
      </w:r>
    </w:p>
    <w:p w14:paraId="67AE8F88" w14:textId="77777777" w:rsidR="00544051" w:rsidRPr="00544051" w:rsidRDefault="00544051" w:rsidP="00544051">
      <w:pPr>
        <w:pStyle w:val="NoSpacing"/>
      </w:pPr>
      <w:r w:rsidRPr="00544051">
        <w:t xml:space="preserve">        /// Is mount parked</w:t>
      </w:r>
    </w:p>
    <w:p w14:paraId="2EC54806" w14:textId="77777777" w:rsidR="00544051" w:rsidRPr="00544051" w:rsidRDefault="00544051" w:rsidP="00544051">
      <w:pPr>
        <w:pStyle w:val="NoSpacing"/>
      </w:pPr>
      <w:r w:rsidRPr="00544051">
        <w:t xml:space="preserve">        /// &lt;/summary&gt;</w:t>
      </w:r>
    </w:p>
    <w:p w14:paraId="6168CC12" w14:textId="77777777" w:rsidR="00544051" w:rsidRPr="00BA02BB" w:rsidRDefault="00544051" w:rsidP="00544051">
      <w:pPr>
        <w:pStyle w:val="NoSpacing"/>
        <w:rPr>
          <w:color w:val="C00000"/>
        </w:rPr>
      </w:pPr>
      <w:r w:rsidRPr="00544051">
        <w:t xml:space="preserve">        </w:t>
      </w:r>
      <w:r w:rsidRPr="00BA02BB">
        <w:rPr>
          <w:color w:val="C00000"/>
        </w:rPr>
        <w:t>bool IsParked { get; }</w:t>
      </w:r>
    </w:p>
    <w:p w14:paraId="0C69A9BB" w14:textId="77777777" w:rsidR="00544051" w:rsidRPr="00544051" w:rsidRDefault="00544051" w:rsidP="00544051">
      <w:pPr>
        <w:pStyle w:val="NoSpacing"/>
      </w:pPr>
      <w:r w:rsidRPr="00544051">
        <w:t xml:space="preserve">        /// &lt;summary&gt;</w:t>
      </w:r>
    </w:p>
    <w:p w14:paraId="4CA12095" w14:textId="77777777" w:rsidR="00544051" w:rsidRPr="00544051" w:rsidRDefault="00544051" w:rsidP="00544051">
      <w:pPr>
        <w:pStyle w:val="NoSpacing"/>
      </w:pPr>
      <w:r w:rsidRPr="00544051">
        <w:t xml:space="preserve">        /// q Is the mount collecting PPEC data</w:t>
      </w:r>
    </w:p>
    <w:p w14:paraId="5C6BD011" w14:textId="77777777" w:rsidR="00544051" w:rsidRPr="00544051" w:rsidRDefault="00544051" w:rsidP="00544051">
      <w:pPr>
        <w:pStyle w:val="NoSpacing"/>
      </w:pPr>
      <w:r w:rsidRPr="00544051">
        <w:t xml:space="preserve">        /// &lt;/summary&gt;</w:t>
      </w:r>
    </w:p>
    <w:p w14:paraId="2F19F125" w14:textId="77777777" w:rsidR="00544051" w:rsidRPr="00544051" w:rsidRDefault="00544051" w:rsidP="00544051">
      <w:pPr>
        <w:pStyle w:val="NoSpacing"/>
      </w:pPr>
      <w:r w:rsidRPr="00544051">
        <w:t xml:space="preserve">        </w:t>
      </w:r>
      <w:r w:rsidRPr="00BA02BB">
        <w:rPr>
          <w:color w:val="C00000"/>
        </w:rPr>
        <w:t>bool IsPpecInTrainingOn { get; }</w:t>
      </w:r>
    </w:p>
    <w:p w14:paraId="1144F189" w14:textId="77777777" w:rsidR="00544051" w:rsidRPr="00544051" w:rsidRDefault="00544051" w:rsidP="00544051">
      <w:pPr>
        <w:pStyle w:val="NoSpacing"/>
      </w:pPr>
      <w:r w:rsidRPr="00544051">
        <w:t xml:space="preserve">        /// &lt;summary&gt;</w:t>
      </w:r>
    </w:p>
    <w:p w14:paraId="1CF2C720" w14:textId="77777777" w:rsidR="00544051" w:rsidRPr="00544051" w:rsidRDefault="00544051" w:rsidP="00544051">
      <w:pPr>
        <w:pStyle w:val="NoSpacing"/>
      </w:pPr>
      <w:r w:rsidRPr="00544051">
        <w:t xml:space="preserve">        /// q Does the mount have PPEC turned on</w:t>
      </w:r>
    </w:p>
    <w:p w14:paraId="28CDCC80" w14:textId="77777777" w:rsidR="00544051" w:rsidRPr="00544051" w:rsidRDefault="00544051" w:rsidP="00544051">
      <w:pPr>
        <w:pStyle w:val="NoSpacing"/>
      </w:pPr>
      <w:r w:rsidRPr="00544051">
        <w:t xml:space="preserve">        /// &lt;/summary&gt;</w:t>
      </w:r>
    </w:p>
    <w:p w14:paraId="7A2B14FA" w14:textId="77777777" w:rsidR="00544051" w:rsidRPr="00BA02BB" w:rsidRDefault="00544051" w:rsidP="00544051">
      <w:pPr>
        <w:pStyle w:val="NoSpacing"/>
        <w:rPr>
          <w:color w:val="C00000"/>
        </w:rPr>
      </w:pPr>
      <w:r w:rsidRPr="00544051">
        <w:t xml:space="preserve">        </w:t>
      </w:r>
      <w:r w:rsidRPr="00BA02BB">
        <w:rPr>
          <w:color w:val="C00000"/>
        </w:rPr>
        <w:t>bool IsPpecOn { get; }</w:t>
      </w:r>
    </w:p>
    <w:p w14:paraId="61D0A9CA" w14:textId="77777777" w:rsidR="00544051" w:rsidRPr="00544051" w:rsidRDefault="00544051" w:rsidP="00544051">
      <w:pPr>
        <w:pStyle w:val="NoSpacing"/>
      </w:pPr>
      <w:r w:rsidRPr="00544051">
        <w:t xml:space="preserve">        /// &lt;summary&gt;</w:t>
      </w:r>
    </w:p>
    <w:p w14:paraId="1D0E84AD" w14:textId="77777777" w:rsidR="00544051" w:rsidRPr="00544051" w:rsidRDefault="00544051" w:rsidP="00544051">
      <w:pPr>
        <w:pStyle w:val="NoSpacing"/>
      </w:pPr>
      <w:r w:rsidRPr="00544051">
        <w:t xml:space="preserve">        /// j Is axis at full stop</w:t>
      </w:r>
    </w:p>
    <w:p w14:paraId="51048F9A" w14:textId="77777777" w:rsidR="00544051" w:rsidRPr="00544051" w:rsidRDefault="00544051" w:rsidP="00544051">
      <w:pPr>
        <w:pStyle w:val="NoSpacing"/>
      </w:pPr>
      <w:r w:rsidRPr="00544051">
        <w:t xml:space="preserve">        /// &lt;/summary&gt;</w:t>
      </w:r>
    </w:p>
    <w:p w14:paraId="3705EDF9" w14:textId="77777777" w:rsidR="00544051" w:rsidRPr="00544051" w:rsidRDefault="00544051" w:rsidP="00544051">
      <w:pPr>
        <w:pStyle w:val="NoSpacing"/>
      </w:pPr>
      <w:r w:rsidRPr="00544051">
        <w:t xml:space="preserve">        /// &lt;param name="axis"&gt;axis number 1 or 2&lt;/param&gt;</w:t>
      </w:r>
    </w:p>
    <w:p w14:paraId="798739ED" w14:textId="77777777" w:rsidR="00544051" w:rsidRPr="00544051" w:rsidRDefault="00544051" w:rsidP="00544051">
      <w:pPr>
        <w:pStyle w:val="NoSpacing"/>
      </w:pPr>
      <w:r w:rsidRPr="00544051">
        <w:t xml:space="preserve">        /// &lt;returns&gt;&lt;/returns&gt;</w:t>
      </w:r>
    </w:p>
    <w:p w14:paraId="53C63C72" w14:textId="77777777" w:rsidR="00544051" w:rsidRPr="00544051" w:rsidRDefault="00544051" w:rsidP="00544051">
      <w:pPr>
        <w:pStyle w:val="NoSpacing"/>
      </w:pPr>
      <w:r w:rsidRPr="00544051">
        <w:t xml:space="preserve">        </w:t>
      </w:r>
      <w:r w:rsidRPr="00BA02BB">
        <w:rPr>
          <w:color w:val="C00000"/>
        </w:rPr>
        <w:t>bool IsFullStop(int axis);</w:t>
      </w:r>
    </w:p>
    <w:p w14:paraId="7709CB49" w14:textId="77777777" w:rsidR="00544051" w:rsidRPr="00544051" w:rsidRDefault="00544051" w:rsidP="00544051">
      <w:pPr>
        <w:pStyle w:val="NoSpacing"/>
      </w:pPr>
      <w:r w:rsidRPr="00544051">
        <w:t xml:space="preserve">        /// &lt;summary&gt;</w:t>
      </w:r>
    </w:p>
    <w:p w14:paraId="4DC8A29C" w14:textId="77777777" w:rsidR="00544051" w:rsidRPr="00544051" w:rsidRDefault="00544051" w:rsidP="00544051">
      <w:pPr>
        <w:pStyle w:val="NoSpacing"/>
      </w:pPr>
      <w:r w:rsidRPr="00544051">
        <w:t xml:space="preserve">        /// j Is axis in highspeed mode</w:t>
      </w:r>
    </w:p>
    <w:p w14:paraId="25131483" w14:textId="77777777" w:rsidR="00544051" w:rsidRPr="00544051" w:rsidRDefault="00544051" w:rsidP="00544051">
      <w:pPr>
        <w:pStyle w:val="NoSpacing"/>
      </w:pPr>
      <w:r w:rsidRPr="00544051">
        <w:lastRenderedPageBreak/>
        <w:t xml:space="preserve">        /// &lt;/summary&gt;</w:t>
      </w:r>
    </w:p>
    <w:p w14:paraId="6806B742" w14:textId="77777777" w:rsidR="00544051" w:rsidRPr="00544051" w:rsidRDefault="00544051" w:rsidP="00544051">
      <w:pPr>
        <w:pStyle w:val="NoSpacing"/>
      </w:pPr>
      <w:r w:rsidRPr="00544051">
        <w:t xml:space="preserve">        /// &lt;param name="axis"&gt;axis number 1 or 2&lt;/param&gt;</w:t>
      </w:r>
    </w:p>
    <w:p w14:paraId="64B15EBA" w14:textId="77777777" w:rsidR="00544051" w:rsidRPr="00544051" w:rsidRDefault="00544051" w:rsidP="00544051">
      <w:pPr>
        <w:pStyle w:val="NoSpacing"/>
      </w:pPr>
      <w:r w:rsidRPr="00544051">
        <w:t xml:space="preserve">        /// &lt;returns&gt;&lt;/returns&gt;</w:t>
      </w:r>
    </w:p>
    <w:p w14:paraId="038BFA2A" w14:textId="77777777" w:rsidR="00544051" w:rsidRPr="00544051" w:rsidRDefault="00544051" w:rsidP="00544051">
      <w:pPr>
        <w:pStyle w:val="NoSpacing"/>
      </w:pPr>
      <w:r w:rsidRPr="00544051">
        <w:t xml:space="preserve">        </w:t>
      </w:r>
      <w:r w:rsidRPr="00BA02BB">
        <w:rPr>
          <w:color w:val="C00000"/>
        </w:rPr>
        <w:t>bool IsHighSpeed(int axis);</w:t>
      </w:r>
    </w:p>
    <w:p w14:paraId="2C08C2A6" w14:textId="77777777" w:rsidR="00544051" w:rsidRPr="00544051" w:rsidRDefault="00544051" w:rsidP="00544051">
      <w:pPr>
        <w:pStyle w:val="NoSpacing"/>
      </w:pPr>
      <w:r w:rsidRPr="00544051">
        <w:t xml:space="preserve">        /// &lt;summary&gt;</w:t>
      </w:r>
    </w:p>
    <w:p w14:paraId="67202648" w14:textId="77777777" w:rsidR="00544051" w:rsidRPr="00544051" w:rsidRDefault="00544051" w:rsidP="00544051">
      <w:pPr>
        <w:pStyle w:val="NoSpacing"/>
      </w:pPr>
      <w:r w:rsidRPr="00544051">
        <w:t xml:space="preserve">        /// Is mount type set to SkyWatcher</w:t>
      </w:r>
    </w:p>
    <w:p w14:paraId="5769790A" w14:textId="77777777" w:rsidR="00544051" w:rsidRPr="00544051" w:rsidRDefault="00544051" w:rsidP="00544051">
      <w:pPr>
        <w:pStyle w:val="NoSpacing"/>
      </w:pPr>
      <w:r w:rsidRPr="00544051">
        <w:t xml:space="preserve">        /// &lt;/summary&gt;</w:t>
      </w:r>
    </w:p>
    <w:p w14:paraId="04554928" w14:textId="77777777" w:rsidR="00544051" w:rsidRPr="00544051" w:rsidRDefault="00544051" w:rsidP="00544051">
      <w:pPr>
        <w:pStyle w:val="NoSpacing"/>
      </w:pPr>
      <w:r w:rsidRPr="00544051">
        <w:t xml:space="preserve">        </w:t>
      </w:r>
      <w:r w:rsidRPr="00BA02BB">
        <w:rPr>
          <w:color w:val="C00000"/>
        </w:rPr>
        <w:t>bool IsServerSkyWatcher { get; }</w:t>
      </w:r>
    </w:p>
    <w:p w14:paraId="56E432CF" w14:textId="77777777" w:rsidR="00544051" w:rsidRPr="00544051" w:rsidRDefault="00544051" w:rsidP="00544051">
      <w:pPr>
        <w:pStyle w:val="NoSpacing"/>
      </w:pPr>
      <w:r w:rsidRPr="00544051">
        <w:t xml:space="preserve">        /// &lt;summary&gt;</w:t>
      </w:r>
    </w:p>
    <w:p w14:paraId="0B7E20A5" w14:textId="77777777" w:rsidR="00544051" w:rsidRPr="00544051" w:rsidRDefault="00544051" w:rsidP="00544051">
      <w:pPr>
        <w:pStyle w:val="NoSpacing"/>
      </w:pPr>
      <w:r w:rsidRPr="00544051">
        <w:t xml:space="preserve">        /// f Is axis slewing normal mode</w:t>
      </w:r>
    </w:p>
    <w:p w14:paraId="00B70D92" w14:textId="77777777" w:rsidR="00544051" w:rsidRPr="00544051" w:rsidRDefault="00544051" w:rsidP="00544051">
      <w:pPr>
        <w:pStyle w:val="NoSpacing"/>
      </w:pPr>
      <w:r w:rsidRPr="00544051">
        <w:t xml:space="preserve">        /// &lt;/summary&gt;</w:t>
      </w:r>
    </w:p>
    <w:p w14:paraId="0990534A" w14:textId="77777777" w:rsidR="00544051" w:rsidRPr="00544051" w:rsidRDefault="00544051" w:rsidP="00544051">
      <w:pPr>
        <w:pStyle w:val="NoSpacing"/>
      </w:pPr>
      <w:r w:rsidRPr="00544051">
        <w:t xml:space="preserve">        /// &lt;param name="axis"&gt;axis number 1 or 2&lt;/param&gt;</w:t>
      </w:r>
    </w:p>
    <w:p w14:paraId="00D7E8AC" w14:textId="77777777" w:rsidR="00544051" w:rsidRPr="00544051" w:rsidRDefault="00544051" w:rsidP="00544051">
      <w:pPr>
        <w:pStyle w:val="NoSpacing"/>
      </w:pPr>
      <w:r w:rsidRPr="00544051">
        <w:t xml:space="preserve">        /// &lt;returns&gt;&lt;/returns&gt;</w:t>
      </w:r>
    </w:p>
    <w:p w14:paraId="7605C298" w14:textId="77777777" w:rsidR="00544051" w:rsidRPr="00544051" w:rsidRDefault="00544051" w:rsidP="00544051">
      <w:pPr>
        <w:pStyle w:val="NoSpacing"/>
      </w:pPr>
      <w:r w:rsidRPr="00544051">
        <w:t xml:space="preserve">        </w:t>
      </w:r>
      <w:r w:rsidRPr="00BA02BB">
        <w:rPr>
          <w:color w:val="C00000"/>
        </w:rPr>
        <w:t>bool IsSlewing(int axis);</w:t>
      </w:r>
    </w:p>
    <w:p w14:paraId="56073AF1" w14:textId="77777777" w:rsidR="00544051" w:rsidRPr="00544051" w:rsidRDefault="00544051" w:rsidP="00544051">
      <w:pPr>
        <w:pStyle w:val="NoSpacing"/>
      </w:pPr>
      <w:r w:rsidRPr="00544051">
        <w:t xml:space="preserve">        /// &lt;summary&gt;</w:t>
      </w:r>
    </w:p>
    <w:p w14:paraId="6E6D0498" w14:textId="77777777" w:rsidR="00544051" w:rsidRPr="00544051" w:rsidRDefault="00544051" w:rsidP="00544051">
      <w:pPr>
        <w:pStyle w:val="NoSpacing"/>
      </w:pPr>
      <w:r w:rsidRPr="00544051">
        <w:t xml:space="preserve">        /// f Is axis slewing in a positive direction</w:t>
      </w:r>
    </w:p>
    <w:p w14:paraId="67561B46" w14:textId="77777777" w:rsidR="00544051" w:rsidRPr="00544051" w:rsidRDefault="00544051" w:rsidP="00544051">
      <w:pPr>
        <w:pStyle w:val="NoSpacing"/>
      </w:pPr>
      <w:r w:rsidRPr="00544051">
        <w:t xml:space="preserve">        /// &lt;/summary&gt;</w:t>
      </w:r>
    </w:p>
    <w:p w14:paraId="6D614789" w14:textId="77777777" w:rsidR="00544051" w:rsidRPr="00544051" w:rsidRDefault="00544051" w:rsidP="00544051">
      <w:pPr>
        <w:pStyle w:val="NoSpacing"/>
      </w:pPr>
      <w:r w:rsidRPr="00544051">
        <w:t xml:space="preserve">        /// &lt;param name="axis"&gt;axis number 1 or 2&lt;/param&gt;</w:t>
      </w:r>
    </w:p>
    <w:p w14:paraId="48023D51" w14:textId="77777777" w:rsidR="00544051" w:rsidRPr="00544051" w:rsidRDefault="00544051" w:rsidP="00544051">
      <w:pPr>
        <w:pStyle w:val="NoSpacing"/>
      </w:pPr>
      <w:r w:rsidRPr="00544051">
        <w:t xml:space="preserve">        /// &lt;returns&gt;&lt;/returns&gt;</w:t>
      </w:r>
    </w:p>
    <w:p w14:paraId="18F731A8" w14:textId="77777777" w:rsidR="00544051" w:rsidRPr="00544051" w:rsidRDefault="00544051" w:rsidP="00544051">
      <w:pPr>
        <w:pStyle w:val="NoSpacing"/>
      </w:pPr>
      <w:r w:rsidRPr="00544051">
        <w:t xml:space="preserve">        </w:t>
      </w:r>
      <w:r w:rsidRPr="00BA02BB">
        <w:rPr>
          <w:color w:val="C00000"/>
        </w:rPr>
        <w:t>bool IsSlewingFoward(int axis);</w:t>
      </w:r>
    </w:p>
    <w:p w14:paraId="5E38BCB7" w14:textId="77777777" w:rsidR="00544051" w:rsidRPr="00544051" w:rsidRDefault="00544051" w:rsidP="00544051">
      <w:pPr>
        <w:pStyle w:val="NoSpacing"/>
      </w:pPr>
      <w:r w:rsidRPr="00544051">
        <w:t xml:space="preserve">        /// &lt;summary&gt;</w:t>
      </w:r>
    </w:p>
    <w:p w14:paraId="41ACABA5" w14:textId="77777777" w:rsidR="00544051" w:rsidRPr="00544051" w:rsidRDefault="00544051" w:rsidP="00544051">
      <w:pPr>
        <w:pStyle w:val="NoSpacing"/>
      </w:pPr>
      <w:r w:rsidRPr="00544051">
        <w:t xml:space="preserve">        /// f Is axis slewing in goto mode</w:t>
      </w:r>
    </w:p>
    <w:p w14:paraId="1841B9C0" w14:textId="77777777" w:rsidR="00544051" w:rsidRPr="00544051" w:rsidRDefault="00544051" w:rsidP="00544051">
      <w:pPr>
        <w:pStyle w:val="NoSpacing"/>
      </w:pPr>
      <w:r w:rsidRPr="00544051">
        <w:t xml:space="preserve">        /// &lt;/summary&gt;</w:t>
      </w:r>
    </w:p>
    <w:p w14:paraId="2C7FC84D" w14:textId="77777777" w:rsidR="00544051" w:rsidRPr="00544051" w:rsidRDefault="00544051" w:rsidP="00544051">
      <w:pPr>
        <w:pStyle w:val="NoSpacing"/>
      </w:pPr>
      <w:r w:rsidRPr="00544051">
        <w:t xml:space="preserve">        /// &lt;param name="axis"&gt;axis number 1 or 2&lt;/param&gt;</w:t>
      </w:r>
    </w:p>
    <w:p w14:paraId="3D340BBD" w14:textId="77777777" w:rsidR="00544051" w:rsidRPr="00544051" w:rsidRDefault="00544051" w:rsidP="00544051">
      <w:pPr>
        <w:pStyle w:val="NoSpacing"/>
      </w:pPr>
      <w:r w:rsidRPr="00544051">
        <w:t xml:space="preserve">        /// &lt;returns&gt;&lt;/returns&gt;</w:t>
      </w:r>
    </w:p>
    <w:p w14:paraId="10B31C5E" w14:textId="77777777" w:rsidR="00544051" w:rsidRPr="00544051" w:rsidRDefault="00544051" w:rsidP="00544051">
      <w:pPr>
        <w:pStyle w:val="NoSpacing"/>
      </w:pPr>
      <w:r w:rsidRPr="00544051">
        <w:t xml:space="preserve">        </w:t>
      </w:r>
      <w:r w:rsidRPr="00BA02BB">
        <w:rPr>
          <w:color w:val="C00000"/>
        </w:rPr>
        <w:t>bool IsSlewingTo(int axis);</w:t>
      </w:r>
    </w:p>
    <w:p w14:paraId="4253F94C" w14:textId="77777777" w:rsidR="00544051" w:rsidRPr="00544051" w:rsidRDefault="00544051" w:rsidP="00544051">
      <w:pPr>
        <w:pStyle w:val="NoSpacing"/>
      </w:pPr>
      <w:r w:rsidRPr="00544051">
        <w:t xml:space="preserve">        /// &lt;summary&gt;</w:t>
      </w:r>
    </w:p>
    <w:p w14:paraId="2A8FA676" w14:textId="77777777" w:rsidR="00544051" w:rsidRPr="00544051" w:rsidRDefault="00544051" w:rsidP="00544051">
      <w:pPr>
        <w:pStyle w:val="NoSpacing"/>
      </w:pPr>
      <w:r w:rsidRPr="00544051">
        <w:t xml:space="preserve">        /// Last known error from the AutoHome Process</w:t>
      </w:r>
    </w:p>
    <w:p w14:paraId="63F1CC24" w14:textId="77777777" w:rsidR="00544051" w:rsidRPr="00544051" w:rsidRDefault="00544051" w:rsidP="00544051">
      <w:pPr>
        <w:pStyle w:val="NoSpacing"/>
      </w:pPr>
      <w:r w:rsidRPr="00544051">
        <w:t xml:space="preserve">        /// &lt;/summary&gt;</w:t>
      </w:r>
    </w:p>
    <w:p w14:paraId="4E3161A9" w14:textId="77777777" w:rsidR="00544051" w:rsidRPr="00544051" w:rsidRDefault="00544051" w:rsidP="00544051">
      <w:pPr>
        <w:pStyle w:val="NoSpacing"/>
      </w:pPr>
      <w:r w:rsidRPr="00544051">
        <w:t xml:space="preserve">        </w:t>
      </w:r>
      <w:r w:rsidRPr="00BA02BB">
        <w:rPr>
          <w:color w:val="C00000"/>
        </w:rPr>
        <w:t>string LastAutoHomeError { get; }</w:t>
      </w:r>
    </w:p>
    <w:p w14:paraId="577C6F67" w14:textId="77777777" w:rsidR="00544051" w:rsidRPr="00544051" w:rsidRDefault="00544051" w:rsidP="00544051">
      <w:pPr>
        <w:pStyle w:val="NoSpacing"/>
      </w:pPr>
      <w:r w:rsidRPr="00544051">
        <w:t xml:space="preserve">        /// &lt;summary&gt;</w:t>
      </w:r>
    </w:p>
    <w:p w14:paraId="5BCAA88B" w14:textId="77777777" w:rsidR="00544051" w:rsidRPr="00544051" w:rsidRDefault="00544051" w:rsidP="00544051">
      <w:pPr>
        <w:pStyle w:val="NoSpacing"/>
      </w:pPr>
      <w:r w:rsidRPr="00544051">
        <w:t xml:space="preserve">        /// e Identify type of mount</w:t>
      </w:r>
    </w:p>
    <w:p w14:paraId="08B0CC71" w14:textId="77777777" w:rsidR="00544051" w:rsidRPr="00544051" w:rsidRDefault="00544051" w:rsidP="00544051">
      <w:pPr>
        <w:pStyle w:val="NoSpacing"/>
      </w:pPr>
      <w:r w:rsidRPr="00544051">
        <w:t xml:space="preserve">        /// &lt;/summary&gt;</w:t>
      </w:r>
    </w:p>
    <w:p w14:paraId="019FCCC4" w14:textId="77777777" w:rsidR="00544051" w:rsidRPr="00544051" w:rsidRDefault="00544051" w:rsidP="00544051">
      <w:pPr>
        <w:pStyle w:val="NoSpacing"/>
      </w:pPr>
      <w:r w:rsidRPr="00544051">
        <w:t xml:space="preserve">        </w:t>
      </w:r>
      <w:r w:rsidRPr="00BA02BB">
        <w:rPr>
          <w:color w:val="C00000"/>
        </w:rPr>
        <w:t>bool MountType { get; }</w:t>
      </w:r>
    </w:p>
    <w:p w14:paraId="6A7F3A24" w14:textId="77777777" w:rsidR="00544051" w:rsidRPr="00544051" w:rsidRDefault="00544051" w:rsidP="00544051">
      <w:pPr>
        <w:pStyle w:val="NoSpacing"/>
      </w:pPr>
      <w:r w:rsidRPr="00544051">
        <w:t xml:space="preserve">        /// &lt;summary&gt;</w:t>
      </w:r>
    </w:p>
    <w:p w14:paraId="2DE66719" w14:textId="77777777" w:rsidR="00544051" w:rsidRPr="00544051" w:rsidRDefault="00544051" w:rsidP="00544051">
      <w:pPr>
        <w:pStyle w:val="NoSpacing"/>
      </w:pPr>
      <w:r w:rsidRPr="00544051">
        <w:t xml:space="preserve">        /// e Identify board version</w:t>
      </w:r>
    </w:p>
    <w:p w14:paraId="7B0DFE39" w14:textId="77777777" w:rsidR="00544051" w:rsidRPr="00544051" w:rsidRDefault="00544051" w:rsidP="00544051">
      <w:pPr>
        <w:pStyle w:val="NoSpacing"/>
      </w:pPr>
      <w:r w:rsidRPr="00544051">
        <w:t xml:space="preserve">        /// &lt;/summary&gt;</w:t>
      </w:r>
    </w:p>
    <w:p w14:paraId="62DED03C" w14:textId="77777777" w:rsidR="00544051" w:rsidRPr="00544051" w:rsidRDefault="00544051" w:rsidP="00544051">
      <w:pPr>
        <w:pStyle w:val="NoSpacing"/>
      </w:pPr>
      <w:r w:rsidRPr="00544051">
        <w:t xml:space="preserve">        </w:t>
      </w:r>
      <w:r w:rsidRPr="00BA02BB">
        <w:rPr>
          <w:color w:val="C00000"/>
        </w:rPr>
        <w:t>bool MountVersion { get; }</w:t>
      </w:r>
    </w:p>
    <w:p w14:paraId="18E76DA2" w14:textId="77777777" w:rsidR="00544051" w:rsidRPr="00544051" w:rsidRDefault="00544051" w:rsidP="00544051">
      <w:pPr>
        <w:pStyle w:val="NoSpacing"/>
      </w:pPr>
      <w:r w:rsidRPr="00544051">
        <w:t xml:space="preserve">        /// &lt;summary&gt;</w:t>
      </w:r>
    </w:p>
    <w:p w14:paraId="01659F8B" w14:textId="77777777" w:rsidR="00544051" w:rsidRPr="00544051" w:rsidRDefault="00544051" w:rsidP="00544051">
      <w:pPr>
        <w:pStyle w:val="NoSpacing"/>
      </w:pPr>
      <w:r w:rsidRPr="00544051">
        <w:t xml:space="preserve">        /// Park mount to the current selected park position</w:t>
      </w:r>
    </w:p>
    <w:p w14:paraId="32A65A1C" w14:textId="77777777" w:rsidR="00544051" w:rsidRPr="00544051" w:rsidRDefault="00544051" w:rsidP="00544051">
      <w:pPr>
        <w:pStyle w:val="NoSpacing"/>
      </w:pPr>
      <w:r w:rsidRPr="00544051">
        <w:t xml:space="preserve">        /// &lt;/summary&gt;</w:t>
      </w:r>
    </w:p>
    <w:p w14:paraId="32DBAA02" w14:textId="77777777" w:rsidR="00544051" w:rsidRPr="00544051" w:rsidRDefault="00544051" w:rsidP="00544051">
      <w:pPr>
        <w:pStyle w:val="NoSpacing"/>
      </w:pPr>
      <w:r w:rsidRPr="00544051">
        <w:t xml:space="preserve">        </w:t>
      </w:r>
      <w:r w:rsidRPr="00BA02BB">
        <w:rPr>
          <w:color w:val="C00000"/>
        </w:rPr>
        <w:t>void Park();</w:t>
      </w:r>
    </w:p>
    <w:p w14:paraId="3015D8CB" w14:textId="77777777" w:rsidR="00544051" w:rsidRPr="00544051" w:rsidRDefault="00544051" w:rsidP="00544051">
      <w:pPr>
        <w:pStyle w:val="NoSpacing"/>
      </w:pPr>
      <w:r w:rsidRPr="00544051">
        <w:t xml:space="preserve">        /// &lt;summary&gt;</w:t>
      </w:r>
    </w:p>
    <w:p w14:paraId="512ABF92" w14:textId="77777777" w:rsidR="00544051" w:rsidRPr="00544051" w:rsidRDefault="00544051" w:rsidP="00544051">
      <w:pPr>
        <w:pStyle w:val="NoSpacing"/>
      </w:pPr>
      <w:r w:rsidRPr="00544051">
        <w:t xml:space="preserve">        /// Get parked selected or Set to an existing park position name</w:t>
      </w:r>
    </w:p>
    <w:p w14:paraId="700421BC" w14:textId="77777777" w:rsidR="00544051" w:rsidRPr="00544051" w:rsidRDefault="00544051" w:rsidP="00544051">
      <w:pPr>
        <w:pStyle w:val="NoSpacing"/>
      </w:pPr>
      <w:r w:rsidRPr="00544051">
        <w:lastRenderedPageBreak/>
        <w:t xml:space="preserve">        /// &lt;/summary&gt;</w:t>
      </w:r>
    </w:p>
    <w:p w14:paraId="698F1BC9" w14:textId="77777777" w:rsidR="00544051" w:rsidRPr="00544051" w:rsidRDefault="00544051" w:rsidP="00544051">
      <w:pPr>
        <w:pStyle w:val="NoSpacing"/>
      </w:pPr>
      <w:r w:rsidRPr="00544051">
        <w:t xml:space="preserve">        </w:t>
      </w:r>
      <w:r w:rsidRPr="00BA02BB">
        <w:rPr>
          <w:color w:val="C00000"/>
        </w:rPr>
        <w:t>string ParkPosition { get; set; }</w:t>
      </w:r>
    </w:p>
    <w:p w14:paraId="3229DCD7" w14:textId="77777777" w:rsidR="00544051" w:rsidRPr="00544051" w:rsidRDefault="00544051" w:rsidP="00544051">
      <w:pPr>
        <w:pStyle w:val="NoSpacing"/>
      </w:pPr>
      <w:r w:rsidRPr="00544051">
        <w:t xml:space="preserve">        /// &lt;summary&gt;</w:t>
      </w:r>
    </w:p>
    <w:p w14:paraId="0B09F063" w14:textId="77777777" w:rsidR="00544051" w:rsidRPr="00544051" w:rsidRDefault="00544051" w:rsidP="00544051">
      <w:pPr>
        <w:pStyle w:val="NoSpacing"/>
      </w:pPr>
      <w:r w:rsidRPr="00544051">
        <w:t xml:space="preserve">        /// Turns PPEC off during movements and then back on for error correction moves</w:t>
      </w:r>
    </w:p>
    <w:p w14:paraId="1757B5FF" w14:textId="77777777" w:rsidR="00544051" w:rsidRPr="00544051" w:rsidRDefault="00544051" w:rsidP="00544051">
      <w:pPr>
        <w:pStyle w:val="NoSpacing"/>
      </w:pPr>
      <w:r w:rsidRPr="00544051">
        <w:t xml:space="preserve">        /// &lt;/summary&gt;</w:t>
      </w:r>
    </w:p>
    <w:p w14:paraId="1AEDBBAD" w14:textId="77777777" w:rsidR="00544051" w:rsidRPr="00544051" w:rsidRDefault="00544051" w:rsidP="00544051">
      <w:pPr>
        <w:pStyle w:val="NoSpacing"/>
      </w:pPr>
      <w:r w:rsidRPr="00544051">
        <w:t xml:space="preserve">        /// &lt;param name="on"&gt;&lt;/param&gt;</w:t>
      </w:r>
    </w:p>
    <w:p w14:paraId="2D458CA1" w14:textId="77777777" w:rsidR="00544051" w:rsidRPr="00BA02BB" w:rsidRDefault="00544051" w:rsidP="00544051">
      <w:pPr>
        <w:pStyle w:val="NoSpacing"/>
        <w:rPr>
          <w:color w:val="C00000"/>
        </w:rPr>
      </w:pPr>
      <w:r w:rsidRPr="00544051">
        <w:t xml:space="preserve">        </w:t>
      </w:r>
      <w:r w:rsidRPr="00BA02BB">
        <w:rPr>
          <w:color w:val="C00000"/>
        </w:rPr>
        <w:t>void SkySetAlternatingPpec(bool on);</w:t>
      </w:r>
    </w:p>
    <w:p w14:paraId="6030B97A" w14:textId="77777777" w:rsidR="00544051" w:rsidRPr="00544051" w:rsidRDefault="00544051" w:rsidP="00544051">
      <w:pPr>
        <w:pStyle w:val="NoSpacing"/>
      </w:pPr>
      <w:r w:rsidRPr="00544051">
        <w:t xml:space="preserve">        /// &lt;summary&gt;</w:t>
      </w:r>
    </w:p>
    <w:p w14:paraId="484877FA" w14:textId="77777777" w:rsidR="00544051" w:rsidRPr="00544051" w:rsidRDefault="00544051" w:rsidP="00544051">
      <w:pPr>
        <w:pStyle w:val="NoSpacing"/>
      </w:pPr>
      <w:r w:rsidRPr="00544051">
        <w:t xml:space="preserve">        /// E Reset the position of an axis</w:t>
      </w:r>
    </w:p>
    <w:p w14:paraId="1F2F98ED" w14:textId="77777777" w:rsidR="00544051" w:rsidRPr="00544051" w:rsidRDefault="00544051" w:rsidP="00544051">
      <w:pPr>
        <w:pStyle w:val="NoSpacing"/>
      </w:pPr>
      <w:r w:rsidRPr="00544051">
        <w:t xml:space="preserve">        /// &lt;/summary&gt;</w:t>
      </w:r>
    </w:p>
    <w:p w14:paraId="000A6D2E" w14:textId="77777777" w:rsidR="00544051" w:rsidRPr="00544051" w:rsidRDefault="00544051" w:rsidP="00544051">
      <w:pPr>
        <w:pStyle w:val="NoSpacing"/>
      </w:pPr>
      <w:r w:rsidRPr="00544051">
        <w:t xml:space="preserve">        /// &lt;param name="axis"&gt;axis number 1 or 2&lt;/param&gt;</w:t>
      </w:r>
    </w:p>
    <w:p w14:paraId="2B0B3037" w14:textId="77777777" w:rsidR="00544051" w:rsidRPr="00544051" w:rsidRDefault="00544051" w:rsidP="00544051">
      <w:pPr>
        <w:pStyle w:val="NoSpacing"/>
      </w:pPr>
      <w:r w:rsidRPr="00544051">
        <w:t xml:space="preserve">        /// &lt;param name="position"&gt;degrees&lt;/param&gt;</w:t>
      </w:r>
    </w:p>
    <w:p w14:paraId="674571CA" w14:textId="77777777" w:rsidR="00544051" w:rsidRPr="00544051" w:rsidRDefault="00544051" w:rsidP="00544051">
      <w:pPr>
        <w:pStyle w:val="NoSpacing"/>
      </w:pPr>
      <w:r w:rsidRPr="00544051">
        <w:t xml:space="preserve">        </w:t>
      </w:r>
      <w:r w:rsidRPr="00BA02BB">
        <w:rPr>
          <w:color w:val="C00000"/>
        </w:rPr>
        <w:t>void SetAxisPosition(int axis, double position);</w:t>
      </w:r>
    </w:p>
    <w:p w14:paraId="6E2B489E" w14:textId="77777777" w:rsidR="00544051" w:rsidRPr="00544051" w:rsidRDefault="00544051" w:rsidP="00544051">
      <w:pPr>
        <w:pStyle w:val="NoSpacing"/>
      </w:pPr>
      <w:r w:rsidRPr="00544051">
        <w:t xml:space="preserve">        /// &lt;summary&gt;</w:t>
      </w:r>
    </w:p>
    <w:p w14:paraId="0D8DC75E" w14:textId="77777777" w:rsidR="00544051" w:rsidRPr="00544051" w:rsidRDefault="00544051" w:rsidP="00544051">
      <w:pPr>
        <w:pStyle w:val="NoSpacing"/>
      </w:pPr>
      <w:r w:rsidRPr="00544051">
        <w:t xml:space="preserve">        /// M Set the break point increment</w:t>
      </w:r>
    </w:p>
    <w:p w14:paraId="13261F44" w14:textId="77777777" w:rsidR="00544051" w:rsidRPr="00544051" w:rsidRDefault="00544051" w:rsidP="00544051">
      <w:pPr>
        <w:pStyle w:val="NoSpacing"/>
      </w:pPr>
      <w:r w:rsidRPr="00544051">
        <w:t xml:space="preserve">        /// &lt;/summary&gt;</w:t>
      </w:r>
    </w:p>
    <w:p w14:paraId="388A3D6F" w14:textId="77777777" w:rsidR="00544051" w:rsidRPr="00544051" w:rsidRDefault="00544051" w:rsidP="00544051">
      <w:pPr>
        <w:pStyle w:val="NoSpacing"/>
      </w:pPr>
      <w:r w:rsidRPr="00544051">
        <w:t xml:space="preserve">        /// &lt;param name="axis"&gt;axis number 1 or 2&lt;/param&gt;</w:t>
      </w:r>
    </w:p>
    <w:p w14:paraId="2A639AFA" w14:textId="77777777" w:rsidR="00544051" w:rsidRPr="00544051" w:rsidRDefault="00544051" w:rsidP="00544051">
      <w:pPr>
        <w:pStyle w:val="NoSpacing"/>
      </w:pPr>
      <w:r w:rsidRPr="00544051">
        <w:t xml:space="preserve">        /// &lt;param name="stepsCount"&gt;The steps count.&lt;/param&gt;</w:t>
      </w:r>
    </w:p>
    <w:p w14:paraId="4A3D1F85" w14:textId="77777777" w:rsidR="00544051" w:rsidRPr="00544051" w:rsidRDefault="00544051" w:rsidP="00544051">
      <w:pPr>
        <w:pStyle w:val="NoSpacing"/>
      </w:pPr>
      <w:r w:rsidRPr="00544051">
        <w:t xml:space="preserve">        </w:t>
      </w:r>
      <w:r w:rsidRPr="00BA02BB">
        <w:rPr>
          <w:color w:val="C00000"/>
        </w:rPr>
        <w:t>void SetBreakPointIncrement(int axis, long stepsCount);</w:t>
      </w:r>
    </w:p>
    <w:p w14:paraId="25EEFBB9" w14:textId="77777777" w:rsidR="00544051" w:rsidRPr="00544051" w:rsidRDefault="00544051" w:rsidP="00544051">
      <w:pPr>
        <w:pStyle w:val="NoSpacing"/>
      </w:pPr>
      <w:r w:rsidRPr="00544051">
        <w:t xml:space="preserve">        /// &lt;summary&gt;</w:t>
      </w:r>
    </w:p>
    <w:p w14:paraId="5C3BA9D8" w14:textId="77777777" w:rsidR="00544051" w:rsidRPr="00544051" w:rsidRDefault="00544051" w:rsidP="00544051">
      <w:pPr>
        <w:pStyle w:val="NoSpacing"/>
      </w:pPr>
      <w:r w:rsidRPr="00544051">
        <w:t xml:space="preserve">        /// Turns on or off converting a Dec pulse guide into a Dec GoTo</w:t>
      </w:r>
    </w:p>
    <w:p w14:paraId="77EFA1CD" w14:textId="77777777" w:rsidR="00544051" w:rsidRPr="00544051" w:rsidRDefault="00544051" w:rsidP="00544051">
      <w:pPr>
        <w:pStyle w:val="NoSpacing"/>
      </w:pPr>
      <w:r w:rsidRPr="00544051">
        <w:t xml:space="preserve">        /// &lt;/summary&gt;</w:t>
      </w:r>
    </w:p>
    <w:p w14:paraId="3F1F299D" w14:textId="77777777" w:rsidR="00544051" w:rsidRPr="00544051" w:rsidRDefault="00544051" w:rsidP="00544051">
      <w:pPr>
        <w:pStyle w:val="NoSpacing"/>
      </w:pPr>
      <w:r w:rsidRPr="00544051">
        <w:t xml:space="preserve">        /// &lt;param name="on"&gt;&lt;/param&gt;</w:t>
      </w:r>
    </w:p>
    <w:p w14:paraId="298C347E" w14:textId="77777777" w:rsidR="00544051" w:rsidRPr="00544051" w:rsidRDefault="00544051" w:rsidP="00544051">
      <w:pPr>
        <w:pStyle w:val="NoSpacing"/>
      </w:pPr>
      <w:r w:rsidRPr="00544051">
        <w:t xml:space="preserve">        </w:t>
      </w:r>
      <w:r w:rsidRPr="00BA02BB">
        <w:rPr>
          <w:color w:val="C00000"/>
        </w:rPr>
        <w:t>void SetDecPulseToGoTo(bool on);</w:t>
      </w:r>
    </w:p>
    <w:p w14:paraId="02C6920E" w14:textId="77777777" w:rsidR="00544051" w:rsidRPr="00544051" w:rsidRDefault="00544051" w:rsidP="00544051">
      <w:pPr>
        <w:pStyle w:val="NoSpacing"/>
      </w:pPr>
      <w:r w:rsidRPr="00544051">
        <w:t xml:space="preserve">        /// &lt;summary&gt;</w:t>
      </w:r>
    </w:p>
    <w:p w14:paraId="16DDD31E" w14:textId="77777777" w:rsidR="00544051" w:rsidRPr="00544051" w:rsidRDefault="00544051" w:rsidP="00544051">
      <w:pPr>
        <w:pStyle w:val="NoSpacing"/>
      </w:pPr>
      <w:r w:rsidRPr="00544051">
        <w:t xml:space="preserve">        /// W 4-5 Turn on off encoders</w:t>
      </w:r>
    </w:p>
    <w:p w14:paraId="56F8E9EF" w14:textId="77777777" w:rsidR="00544051" w:rsidRPr="00544051" w:rsidRDefault="00544051" w:rsidP="00544051">
      <w:pPr>
        <w:pStyle w:val="NoSpacing"/>
      </w:pPr>
      <w:r w:rsidRPr="00544051">
        <w:t xml:space="preserve">        /// &lt;/summary&gt;</w:t>
      </w:r>
    </w:p>
    <w:p w14:paraId="263363F9" w14:textId="77777777" w:rsidR="00544051" w:rsidRPr="00544051" w:rsidRDefault="00544051" w:rsidP="00544051">
      <w:pPr>
        <w:pStyle w:val="NoSpacing"/>
      </w:pPr>
      <w:r w:rsidRPr="00544051">
        <w:t xml:space="preserve">        /// &lt;param name="axis"&gt;axis number 1 or 2&lt;/param&gt;</w:t>
      </w:r>
    </w:p>
    <w:p w14:paraId="1C8EFB63" w14:textId="77777777" w:rsidR="00544051" w:rsidRPr="00544051" w:rsidRDefault="00544051" w:rsidP="00544051">
      <w:pPr>
        <w:pStyle w:val="NoSpacing"/>
      </w:pPr>
      <w:r w:rsidRPr="00544051">
        <w:t xml:space="preserve">        /// &lt;param name="on"&gt;&lt;/param&gt;</w:t>
      </w:r>
    </w:p>
    <w:p w14:paraId="344EB3B9" w14:textId="77777777" w:rsidR="00544051" w:rsidRPr="00544051" w:rsidRDefault="00544051" w:rsidP="00544051">
      <w:pPr>
        <w:pStyle w:val="NoSpacing"/>
      </w:pPr>
      <w:r w:rsidRPr="00544051">
        <w:t xml:space="preserve">        </w:t>
      </w:r>
      <w:r w:rsidRPr="00BA02BB">
        <w:rPr>
          <w:color w:val="C00000"/>
        </w:rPr>
        <w:t>void SetEncoder(int axis, bool on);</w:t>
      </w:r>
    </w:p>
    <w:p w14:paraId="4A5180DF" w14:textId="77777777" w:rsidR="00544051" w:rsidRPr="00544051" w:rsidRDefault="00544051" w:rsidP="00544051">
      <w:pPr>
        <w:pStyle w:val="NoSpacing"/>
      </w:pPr>
      <w:r w:rsidRPr="00544051">
        <w:t xml:space="preserve">        /// &lt;summary&gt;</w:t>
      </w:r>
    </w:p>
    <w:p w14:paraId="33C9BB7C" w14:textId="77777777" w:rsidR="00544051" w:rsidRPr="00544051" w:rsidRDefault="00544051" w:rsidP="00544051">
      <w:pPr>
        <w:pStyle w:val="NoSpacing"/>
      </w:pPr>
      <w:r w:rsidRPr="00544051">
        <w:t xml:space="preserve">        /// W 6 Enable or Disable Full Current Low speed</w:t>
      </w:r>
    </w:p>
    <w:p w14:paraId="5D2A6108" w14:textId="77777777" w:rsidR="00544051" w:rsidRPr="00544051" w:rsidRDefault="00544051" w:rsidP="00544051">
      <w:pPr>
        <w:pStyle w:val="NoSpacing"/>
      </w:pPr>
      <w:r w:rsidRPr="00544051">
        <w:t xml:space="preserve">        /// &lt;/summary&gt;</w:t>
      </w:r>
    </w:p>
    <w:p w14:paraId="3DD959B5" w14:textId="77777777" w:rsidR="00544051" w:rsidRPr="00544051" w:rsidRDefault="00544051" w:rsidP="00544051">
      <w:pPr>
        <w:pStyle w:val="NoSpacing"/>
      </w:pPr>
      <w:r w:rsidRPr="00544051">
        <w:t xml:space="preserve">        /// &lt;param name="axis"&gt;axis number 1 or 2&lt;/param&gt;</w:t>
      </w:r>
    </w:p>
    <w:p w14:paraId="56533A83" w14:textId="77777777" w:rsidR="00544051" w:rsidRPr="00544051" w:rsidRDefault="00544051" w:rsidP="00544051">
      <w:pPr>
        <w:pStyle w:val="NoSpacing"/>
      </w:pPr>
      <w:r w:rsidRPr="00544051">
        <w:t xml:space="preserve">        /// &lt;param name="on"&gt;&lt;/param&gt;</w:t>
      </w:r>
    </w:p>
    <w:p w14:paraId="51F8918D" w14:textId="77777777" w:rsidR="00544051" w:rsidRPr="00544051" w:rsidRDefault="00544051" w:rsidP="00544051">
      <w:pPr>
        <w:pStyle w:val="NoSpacing"/>
      </w:pPr>
      <w:r w:rsidRPr="00544051">
        <w:t xml:space="preserve">        </w:t>
      </w:r>
      <w:r w:rsidRPr="00BA02BB">
        <w:rPr>
          <w:color w:val="C00000"/>
        </w:rPr>
        <w:t>void SetFullCurrentLowSpeed(int axis, bool on);</w:t>
      </w:r>
    </w:p>
    <w:p w14:paraId="47F49F85" w14:textId="77777777" w:rsidR="00544051" w:rsidRPr="00544051" w:rsidRDefault="00544051" w:rsidP="00544051">
      <w:pPr>
        <w:pStyle w:val="NoSpacing"/>
      </w:pPr>
      <w:r w:rsidRPr="00544051">
        <w:t xml:space="preserve">        /// &lt;summary&gt;</w:t>
      </w:r>
    </w:p>
    <w:p w14:paraId="0E988E3B" w14:textId="77777777" w:rsidR="00544051" w:rsidRPr="00544051" w:rsidRDefault="00544051" w:rsidP="00544051">
      <w:pPr>
        <w:pStyle w:val="NoSpacing"/>
      </w:pPr>
      <w:r w:rsidRPr="00544051">
        <w:t xml:space="preserve">        ///  H Set the goto target increment in steps</w:t>
      </w:r>
    </w:p>
    <w:p w14:paraId="0D9529E7" w14:textId="77777777" w:rsidR="00544051" w:rsidRPr="00544051" w:rsidRDefault="00544051" w:rsidP="00544051">
      <w:pPr>
        <w:pStyle w:val="NoSpacing"/>
      </w:pPr>
      <w:r w:rsidRPr="00544051">
        <w:t xml:space="preserve">        /// &lt;/summary&gt;</w:t>
      </w:r>
    </w:p>
    <w:p w14:paraId="2E754CCC" w14:textId="77777777" w:rsidR="00544051" w:rsidRPr="00544051" w:rsidRDefault="00544051" w:rsidP="00544051">
      <w:pPr>
        <w:pStyle w:val="NoSpacing"/>
      </w:pPr>
      <w:r w:rsidRPr="00544051">
        <w:t xml:space="preserve">        /// &lt;param name="axis"&gt;axis number 1 or 2&lt;/param&gt;</w:t>
      </w:r>
    </w:p>
    <w:p w14:paraId="65100BB1" w14:textId="77777777" w:rsidR="00544051" w:rsidRPr="00544051" w:rsidRDefault="00544051" w:rsidP="00544051">
      <w:pPr>
        <w:pStyle w:val="NoSpacing"/>
      </w:pPr>
      <w:r w:rsidRPr="00544051">
        <w:t xml:space="preserve">        /// &lt;param name="stepsCount"&gt;&lt;/param&gt;</w:t>
      </w:r>
    </w:p>
    <w:p w14:paraId="339D807C" w14:textId="77777777" w:rsidR="00544051" w:rsidRPr="00544051" w:rsidRDefault="00544051" w:rsidP="00544051">
      <w:pPr>
        <w:pStyle w:val="NoSpacing"/>
      </w:pPr>
      <w:r w:rsidRPr="00544051">
        <w:t xml:space="preserve">        </w:t>
      </w:r>
      <w:r w:rsidRPr="00BA02BB">
        <w:rPr>
          <w:color w:val="C00000"/>
        </w:rPr>
        <w:t>void SetGotoTargetIncrement(int axis, long stepsCount);</w:t>
      </w:r>
    </w:p>
    <w:p w14:paraId="3C56E033" w14:textId="77777777" w:rsidR="00544051" w:rsidRPr="00544051" w:rsidRDefault="00544051" w:rsidP="00544051">
      <w:pPr>
        <w:pStyle w:val="NoSpacing"/>
      </w:pPr>
      <w:r w:rsidRPr="00544051">
        <w:t xml:space="preserve">        /// &lt;summary&gt;</w:t>
      </w:r>
    </w:p>
    <w:p w14:paraId="6BE3E57B" w14:textId="77777777" w:rsidR="00544051" w:rsidRPr="00544051" w:rsidRDefault="00544051" w:rsidP="00544051">
      <w:pPr>
        <w:pStyle w:val="NoSpacing"/>
      </w:pPr>
      <w:r w:rsidRPr="00544051">
        <w:t xml:space="preserve">        /// W 8 Reset the home position index</w:t>
      </w:r>
    </w:p>
    <w:p w14:paraId="20E7A189" w14:textId="77777777" w:rsidR="00544051" w:rsidRPr="00544051" w:rsidRDefault="00544051" w:rsidP="00544051">
      <w:pPr>
        <w:pStyle w:val="NoSpacing"/>
      </w:pPr>
      <w:r w:rsidRPr="00544051">
        <w:lastRenderedPageBreak/>
        <w:t xml:space="preserve">        /// &lt;/summary&gt;</w:t>
      </w:r>
    </w:p>
    <w:p w14:paraId="712CD65D" w14:textId="77777777" w:rsidR="00544051" w:rsidRPr="00544051" w:rsidRDefault="00544051" w:rsidP="00544051">
      <w:pPr>
        <w:pStyle w:val="NoSpacing"/>
      </w:pPr>
      <w:r w:rsidRPr="00544051">
        <w:t xml:space="preserve">        /// &lt;param name="axis"&gt;axis number 1 or 2&lt;/param&gt;</w:t>
      </w:r>
    </w:p>
    <w:p w14:paraId="6028A691" w14:textId="77777777" w:rsidR="00544051" w:rsidRPr="00BA02BB" w:rsidRDefault="00544051" w:rsidP="00544051">
      <w:pPr>
        <w:pStyle w:val="NoSpacing"/>
        <w:rPr>
          <w:color w:val="C00000"/>
        </w:rPr>
      </w:pPr>
      <w:r w:rsidRPr="00544051">
        <w:t xml:space="preserve">        </w:t>
      </w:r>
      <w:r w:rsidRPr="00BA02BB">
        <w:rPr>
          <w:color w:val="C00000"/>
        </w:rPr>
        <w:t>void SetHomePositionIndex(int axis);</w:t>
      </w:r>
    </w:p>
    <w:p w14:paraId="128B0163" w14:textId="77777777" w:rsidR="00544051" w:rsidRPr="00544051" w:rsidRDefault="00544051" w:rsidP="00544051">
      <w:pPr>
        <w:pStyle w:val="NoSpacing"/>
      </w:pPr>
      <w:r w:rsidRPr="00544051">
        <w:t xml:space="preserve">        /// &lt;summary&gt;</w:t>
      </w:r>
    </w:p>
    <w:p w14:paraId="79C0FE57" w14:textId="77777777" w:rsidR="00544051" w:rsidRPr="00544051" w:rsidRDefault="00544051" w:rsidP="00544051">
      <w:pPr>
        <w:pStyle w:val="NoSpacing"/>
      </w:pPr>
      <w:r w:rsidRPr="00544051">
        <w:t xml:space="preserve">        /// J Start motion based on previous settings</w:t>
      </w:r>
    </w:p>
    <w:p w14:paraId="7BEA4577" w14:textId="77777777" w:rsidR="00544051" w:rsidRPr="00544051" w:rsidRDefault="00544051" w:rsidP="00544051">
      <w:pPr>
        <w:pStyle w:val="NoSpacing"/>
      </w:pPr>
      <w:r w:rsidRPr="00544051">
        <w:t xml:space="preserve">        /// &lt;/summary&gt;</w:t>
      </w:r>
    </w:p>
    <w:p w14:paraId="6577DBCA" w14:textId="77777777" w:rsidR="00544051" w:rsidRPr="00544051" w:rsidRDefault="00544051" w:rsidP="00544051">
      <w:pPr>
        <w:pStyle w:val="NoSpacing"/>
      </w:pPr>
      <w:r w:rsidRPr="00544051">
        <w:t xml:space="preserve">        /// &lt;param name="axis"&gt;axis number 1 or 2&lt;/param&gt;</w:t>
      </w:r>
    </w:p>
    <w:p w14:paraId="4237D46F" w14:textId="77777777" w:rsidR="00544051" w:rsidRPr="00544051" w:rsidRDefault="00544051" w:rsidP="00544051">
      <w:pPr>
        <w:pStyle w:val="NoSpacing"/>
      </w:pPr>
      <w:r w:rsidRPr="00544051">
        <w:t xml:space="preserve">        </w:t>
      </w:r>
      <w:r w:rsidRPr="00BA02BB">
        <w:rPr>
          <w:color w:val="C00000"/>
        </w:rPr>
        <w:t>void StartMotion(int axis);</w:t>
      </w:r>
    </w:p>
    <w:p w14:paraId="72DD906B" w14:textId="77777777" w:rsidR="00544051" w:rsidRPr="00544051" w:rsidRDefault="00544051" w:rsidP="00544051">
      <w:pPr>
        <w:pStyle w:val="NoSpacing"/>
      </w:pPr>
      <w:r w:rsidRPr="00544051">
        <w:t xml:space="preserve">        /// &lt;summary&gt;</w:t>
      </w:r>
    </w:p>
    <w:p w14:paraId="38FA60DE" w14:textId="77777777" w:rsidR="00544051" w:rsidRPr="00544051" w:rsidRDefault="00544051" w:rsidP="00544051">
      <w:pPr>
        <w:pStyle w:val="NoSpacing"/>
      </w:pPr>
      <w:r w:rsidRPr="00544051">
        <w:t xml:space="preserve">        /// G Set a different motion mode</w:t>
      </w:r>
    </w:p>
    <w:p w14:paraId="7862F232" w14:textId="77777777" w:rsidR="00544051" w:rsidRPr="00544051" w:rsidRDefault="00544051" w:rsidP="00544051">
      <w:pPr>
        <w:pStyle w:val="NoSpacing"/>
      </w:pPr>
      <w:r w:rsidRPr="00544051">
        <w:t xml:space="preserve">        /// &lt;/summary&gt;</w:t>
      </w:r>
    </w:p>
    <w:p w14:paraId="06F2684C" w14:textId="77777777" w:rsidR="00544051" w:rsidRPr="00544051" w:rsidRDefault="00544051" w:rsidP="00544051">
      <w:pPr>
        <w:pStyle w:val="NoSpacing"/>
      </w:pPr>
      <w:r w:rsidRPr="00544051">
        <w:t xml:space="preserve">        /// &lt;param name="axis"&gt;Axis number 1 or 2&lt;/param&gt;</w:t>
      </w:r>
    </w:p>
    <w:p w14:paraId="1C97D01A" w14:textId="77777777" w:rsidR="00544051" w:rsidRPr="00544051" w:rsidRDefault="00544051" w:rsidP="00544051">
      <w:pPr>
        <w:pStyle w:val="NoSpacing"/>
      </w:pPr>
      <w:r w:rsidRPr="00544051">
        <w:t xml:space="preserve">        /// &lt;param name="func"&gt;'0' high speed GOTO slewing,'1' low speed slewing mode,'2' low speed GOTO mode,'3' High slewing mode&lt;/param&gt;</w:t>
      </w:r>
    </w:p>
    <w:p w14:paraId="07173A88" w14:textId="77777777" w:rsidR="00544051" w:rsidRPr="00544051" w:rsidRDefault="00544051" w:rsidP="00544051">
      <w:pPr>
        <w:pStyle w:val="NoSpacing"/>
      </w:pPr>
      <w:r w:rsidRPr="00544051">
        <w:t xml:space="preserve">        /// &lt;param name="direction"&gt;0=forward (CW) right, 1=backaward (CCW) left, also based on obsertatory settings&lt;/param&gt;</w:t>
      </w:r>
    </w:p>
    <w:p w14:paraId="212D3904" w14:textId="77777777" w:rsidR="00544051" w:rsidRPr="00544051" w:rsidRDefault="00544051" w:rsidP="00544051">
      <w:pPr>
        <w:pStyle w:val="NoSpacing"/>
      </w:pPr>
      <w:r w:rsidRPr="00544051">
        <w:t xml:space="preserve">        </w:t>
      </w:r>
      <w:r w:rsidRPr="00BA02BB">
        <w:rPr>
          <w:color w:val="C00000"/>
        </w:rPr>
        <w:t>void SetMotionMode(int axis, int func, int direction);</w:t>
      </w:r>
    </w:p>
    <w:p w14:paraId="5EF11E7A" w14:textId="77777777" w:rsidR="00544051" w:rsidRPr="00544051" w:rsidRDefault="00544051" w:rsidP="00544051">
      <w:pPr>
        <w:pStyle w:val="NoSpacing"/>
      </w:pPr>
      <w:r w:rsidRPr="00544051">
        <w:t xml:space="preserve">        /// &lt;summary&gt;</w:t>
      </w:r>
    </w:p>
    <w:p w14:paraId="632B07DC" w14:textId="77777777" w:rsidR="00544051" w:rsidRPr="00544051" w:rsidRDefault="00544051" w:rsidP="00544051">
      <w:pPr>
        <w:pStyle w:val="NoSpacing"/>
      </w:pPr>
      <w:r w:rsidRPr="00544051">
        <w:t xml:space="preserve">        /// W 2-3 Turn on off PPEC</w:t>
      </w:r>
    </w:p>
    <w:p w14:paraId="04D95F16" w14:textId="77777777" w:rsidR="00544051" w:rsidRPr="00544051" w:rsidRDefault="00544051" w:rsidP="00544051">
      <w:pPr>
        <w:pStyle w:val="NoSpacing"/>
      </w:pPr>
      <w:r w:rsidRPr="00544051">
        <w:t xml:space="preserve">        /// &lt;/summary&gt;</w:t>
      </w:r>
    </w:p>
    <w:p w14:paraId="22219281" w14:textId="77777777" w:rsidR="00544051" w:rsidRPr="00544051" w:rsidRDefault="00544051" w:rsidP="00544051">
      <w:pPr>
        <w:pStyle w:val="NoSpacing"/>
      </w:pPr>
      <w:r w:rsidRPr="00544051">
        <w:t xml:space="preserve">        /// &lt;param name="axis"&gt;axis number 1 or 2&lt;/param&gt;</w:t>
      </w:r>
    </w:p>
    <w:p w14:paraId="7CFE2B96" w14:textId="77777777" w:rsidR="00544051" w:rsidRPr="00544051" w:rsidRDefault="00544051" w:rsidP="00544051">
      <w:pPr>
        <w:pStyle w:val="NoSpacing"/>
      </w:pPr>
      <w:r w:rsidRPr="00544051">
        <w:t xml:space="preserve">        /// &lt;param name="on"&gt;&lt;/param&gt;</w:t>
      </w:r>
    </w:p>
    <w:p w14:paraId="3DDB19B2" w14:textId="77777777" w:rsidR="00544051" w:rsidRPr="00544051" w:rsidRDefault="00544051" w:rsidP="00544051">
      <w:pPr>
        <w:pStyle w:val="NoSpacing"/>
      </w:pPr>
      <w:r w:rsidRPr="00544051">
        <w:t xml:space="preserve">        </w:t>
      </w:r>
      <w:r w:rsidRPr="00BA02BB">
        <w:rPr>
          <w:color w:val="C00000"/>
        </w:rPr>
        <w:t>void SetPpec(int axis, bool on);</w:t>
      </w:r>
    </w:p>
    <w:p w14:paraId="1975936A" w14:textId="77777777" w:rsidR="00544051" w:rsidRPr="00544051" w:rsidRDefault="00544051" w:rsidP="00544051">
      <w:pPr>
        <w:pStyle w:val="NoSpacing"/>
      </w:pPr>
      <w:r w:rsidRPr="00544051">
        <w:t xml:space="preserve">        /// &lt;summary&gt;</w:t>
      </w:r>
    </w:p>
    <w:p w14:paraId="4EA50380" w14:textId="77777777" w:rsidR="00544051" w:rsidRPr="00544051" w:rsidRDefault="00544051" w:rsidP="00544051">
      <w:pPr>
        <w:pStyle w:val="NoSpacing"/>
      </w:pPr>
      <w:r w:rsidRPr="00544051">
        <w:t xml:space="preserve">        /// W 0-1 Turn on off PPEC training</w:t>
      </w:r>
    </w:p>
    <w:p w14:paraId="2B8435F8" w14:textId="77777777" w:rsidR="00544051" w:rsidRPr="00544051" w:rsidRDefault="00544051" w:rsidP="00544051">
      <w:pPr>
        <w:pStyle w:val="NoSpacing"/>
      </w:pPr>
      <w:r w:rsidRPr="00544051">
        <w:t xml:space="preserve">        /// &lt;/summary&gt;</w:t>
      </w:r>
    </w:p>
    <w:p w14:paraId="0A173739" w14:textId="77777777" w:rsidR="00544051" w:rsidRPr="00544051" w:rsidRDefault="00544051" w:rsidP="00544051">
      <w:pPr>
        <w:pStyle w:val="NoSpacing"/>
      </w:pPr>
      <w:r w:rsidRPr="00544051">
        <w:t xml:space="preserve">        /// &lt;param name="axis"&gt;axis number 1 or 2&lt;/param&gt;</w:t>
      </w:r>
    </w:p>
    <w:p w14:paraId="37AE4E2A" w14:textId="77777777" w:rsidR="00544051" w:rsidRPr="00544051" w:rsidRDefault="00544051" w:rsidP="00544051">
      <w:pPr>
        <w:pStyle w:val="NoSpacing"/>
      </w:pPr>
      <w:r w:rsidRPr="00544051">
        <w:t xml:space="preserve">        /// &lt;param name="on"&gt;&lt;/param&gt;</w:t>
      </w:r>
    </w:p>
    <w:p w14:paraId="34F96D89" w14:textId="77777777" w:rsidR="00544051" w:rsidRPr="00BA02BB" w:rsidRDefault="00544051" w:rsidP="00544051">
      <w:pPr>
        <w:pStyle w:val="NoSpacing"/>
        <w:rPr>
          <w:color w:val="C00000"/>
        </w:rPr>
      </w:pPr>
      <w:r w:rsidRPr="00544051">
        <w:t xml:space="preserve">        </w:t>
      </w:r>
      <w:r w:rsidRPr="00BA02BB">
        <w:rPr>
          <w:color w:val="C00000"/>
        </w:rPr>
        <w:t>void SetPpecTrain(int axis, bool on);</w:t>
      </w:r>
    </w:p>
    <w:p w14:paraId="5FEBF729" w14:textId="77777777" w:rsidR="00544051" w:rsidRPr="00544051" w:rsidRDefault="00544051" w:rsidP="00544051">
      <w:pPr>
        <w:pStyle w:val="NoSpacing"/>
      </w:pPr>
      <w:r w:rsidRPr="00544051">
        <w:t xml:space="preserve">        /// &lt;summary&gt;</w:t>
      </w:r>
    </w:p>
    <w:p w14:paraId="7A75CA4A" w14:textId="77777777" w:rsidR="00544051" w:rsidRPr="00544051" w:rsidRDefault="00544051" w:rsidP="00544051">
      <w:pPr>
        <w:pStyle w:val="NoSpacing"/>
      </w:pPr>
      <w:r w:rsidRPr="00544051">
        <w:t xml:space="preserve">        /// I Set slewing rate, seems to relate to amount of skipped step counts.  </w:t>
      </w:r>
    </w:p>
    <w:p w14:paraId="13DE7664" w14:textId="77777777" w:rsidR="00544051" w:rsidRPr="00544051" w:rsidRDefault="00544051" w:rsidP="00544051">
      <w:pPr>
        <w:pStyle w:val="NoSpacing"/>
      </w:pPr>
      <w:r w:rsidRPr="00544051">
        <w:t xml:space="preserve">        /// &lt;/summary&gt;</w:t>
      </w:r>
    </w:p>
    <w:p w14:paraId="58709765" w14:textId="77777777" w:rsidR="00544051" w:rsidRPr="00544051" w:rsidRDefault="00544051" w:rsidP="00544051">
      <w:pPr>
        <w:pStyle w:val="NoSpacing"/>
      </w:pPr>
      <w:r w:rsidRPr="00544051">
        <w:t xml:space="preserve">        /// &lt;param name="axis"&gt;axis number 1 or 2&lt;/param&gt;</w:t>
      </w:r>
    </w:p>
    <w:p w14:paraId="726CD8F4" w14:textId="77777777" w:rsidR="00544051" w:rsidRPr="00544051" w:rsidRDefault="00544051" w:rsidP="00544051">
      <w:pPr>
        <w:pStyle w:val="NoSpacing"/>
      </w:pPr>
      <w:r w:rsidRPr="00544051">
        <w:t xml:space="preserve">        /// &lt;param name="stepSpeed"&gt;StepSpeed = 1 motor step movement, higher counts means slower movements&lt;/param&gt;</w:t>
      </w:r>
    </w:p>
    <w:p w14:paraId="54CBEB9F" w14:textId="77777777" w:rsidR="00544051" w:rsidRPr="00544051" w:rsidRDefault="00544051" w:rsidP="00544051">
      <w:pPr>
        <w:pStyle w:val="NoSpacing"/>
      </w:pPr>
      <w:r w:rsidRPr="00544051">
        <w:t xml:space="preserve">        </w:t>
      </w:r>
      <w:r w:rsidRPr="00BA02BB">
        <w:rPr>
          <w:color w:val="C00000"/>
        </w:rPr>
        <w:t>void SetStepSpeed(int axis, long stepSpeed);</w:t>
      </w:r>
    </w:p>
    <w:p w14:paraId="2E1B0AA7" w14:textId="77777777" w:rsidR="00544051" w:rsidRPr="00544051" w:rsidRDefault="00544051" w:rsidP="00544051">
      <w:pPr>
        <w:pStyle w:val="NoSpacing"/>
      </w:pPr>
      <w:r w:rsidRPr="00544051">
        <w:t xml:space="preserve">        /// &lt;summary&gt;</w:t>
      </w:r>
    </w:p>
    <w:p w14:paraId="5E7484FA" w14:textId="77777777" w:rsidR="00544051" w:rsidRPr="00544051" w:rsidRDefault="00544051" w:rsidP="00544051">
      <w:pPr>
        <w:pStyle w:val="NoSpacing"/>
      </w:pPr>
      <w:r w:rsidRPr="00544051">
        <w:t xml:space="preserve">        /// S Set absolute goto target </w:t>
      </w:r>
    </w:p>
    <w:p w14:paraId="371E62A2" w14:textId="77777777" w:rsidR="00544051" w:rsidRPr="00544051" w:rsidRDefault="00544051" w:rsidP="00544051">
      <w:pPr>
        <w:pStyle w:val="NoSpacing"/>
      </w:pPr>
      <w:r w:rsidRPr="00544051">
        <w:t xml:space="preserve">        /// &lt;/summary&gt;</w:t>
      </w:r>
    </w:p>
    <w:p w14:paraId="23BAA557" w14:textId="77777777" w:rsidR="00544051" w:rsidRPr="00544051" w:rsidRDefault="00544051" w:rsidP="00544051">
      <w:pPr>
        <w:pStyle w:val="NoSpacing"/>
      </w:pPr>
      <w:r w:rsidRPr="00544051">
        <w:t xml:space="preserve">        /// &lt;param name="axis"&gt;axis number 1 or 2&lt;/param&gt;</w:t>
      </w:r>
    </w:p>
    <w:p w14:paraId="4A65AED5" w14:textId="77777777" w:rsidR="00544051" w:rsidRPr="00544051" w:rsidRDefault="00544051" w:rsidP="00544051">
      <w:pPr>
        <w:pStyle w:val="NoSpacing"/>
      </w:pPr>
      <w:r w:rsidRPr="00544051">
        <w:t xml:space="preserve">        /// &lt;param name="position"&gt;&lt;/param&gt;</w:t>
      </w:r>
    </w:p>
    <w:p w14:paraId="39F0EC02" w14:textId="77777777" w:rsidR="00544051" w:rsidRPr="00544051" w:rsidRDefault="00544051" w:rsidP="00544051">
      <w:pPr>
        <w:pStyle w:val="NoSpacing"/>
      </w:pPr>
      <w:r w:rsidRPr="00544051">
        <w:t xml:space="preserve">        </w:t>
      </w:r>
      <w:r w:rsidRPr="00BA02BB">
        <w:rPr>
          <w:color w:val="C00000"/>
        </w:rPr>
        <w:t>void SetTargetPosition(int axis, double position);</w:t>
      </w:r>
    </w:p>
    <w:p w14:paraId="6A9ADF44" w14:textId="77777777" w:rsidR="00544051" w:rsidRPr="00544051" w:rsidRDefault="00544051" w:rsidP="00544051">
      <w:pPr>
        <w:pStyle w:val="NoSpacing"/>
      </w:pPr>
      <w:r w:rsidRPr="00544051">
        <w:t xml:space="preserve">        /// &lt;summary&gt;</w:t>
      </w:r>
    </w:p>
    <w:p w14:paraId="52742C0A" w14:textId="77777777" w:rsidR="00544051" w:rsidRPr="00544051" w:rsidRDefault="00544051" w:rsidP="00544051">
      <w:pPr>
        <w:pStyle w:val="NoSpacing"/>
      </w:pPr>
      <w:r w:rsidRPr="00544051">
        <w:t xml:space="preserve">        /// shutdown and close the server</w:t>
      </w:r>
    </w:p>
    <w:p w14:paraId="4DCA4A88" w14:textId="77777777" w:rsidR="00544051" w:rsidRPr="00544051" w:rsidRDefault="00544051" w:rsidP="00544051">
      <w:pPr>
        <w:pStyle w:val="NoSpacing"/>
      </w:pPr>
      <w:r w:rsidRPr="00544051">
        <w:lastRenderedPageBreak/>
        <w:t xml:space="preserve">        /// &lt;/summary&gt;</w:t>
      </w:r>
    </w:p>
    <w:p w14:paraId="649A2782" w14:textId="77777777" w:rsidR="00544051" w:rsidRPr="00544051" w:rsidRDefault="00544051" w:rsidP="00544051">
      <w:pPr>
        <w:pStyle w:val="NoSpacing"/>
      </w:pPr>
      <w:r w:rsidRPr="00544051">
        <w:t xml:space="preserve">        </w:t>
      </w:r>
      <w:r w:rsidRPr="00BA02BB">
        <w:rPr>
          <w:color w:val="C00000"/>
        </w:rPr>
        <w:t>void ShutdownServer();</w:t>
      </w:r>
    </w:p>
    <w:p w14:paraId="08EA99D8" w14:textId="77777777" w:rsidR="00544051" w:rsidRPr="00544051" w:rsidRDefault="00544051" w:rsidP="00544051">
      <w:pPr>
        <w:pStyle w:val="NoSpacing"/>
      </w:pPr>
      <w:r w:rsidRPr="00544051">
        <w:t xml:space="preserve">        /// &lt;summary&gt;</w:t>
      </w:r>
    </w:p>
    <w:p w14:paraId="2B1CB15C" w14:textId="77777777" w:rsidR="00544051" w:rsidRPr="00544051" w:rsidRDefault="00544051" w:rsidP="00544051">
      <w:pPr>
        <w:pStyle w:val="NoSpacing"/>
      </w:pPr>
      <w:r w:rsidRPr="00544051">
        <w:t xml:space="preserve">        /// UnPark mount</w:t>
      </w:r>
    </w:p>
    <w:p w14:paraId="06CCF19D" w14:textId="77777777" w:rsidR="00544051" w:rsidRPr="00544051" w:rsidRDefault="00544051" w:rsidP="00544051">
      <w:pPr>
        <w:pStyle w:val="NoSpacing"/>
      </w:pPr>
      <w:r w:rsidRPr="00544051">
        <w:t xml:space="preserve">        /// &lt;/summary&gt;</w:t>
      </w:r>
    </w:p>
    <w:p w14:paraId="7F5DC9AE" w14:textId="77777777" w:rsidR="00544051" w:rsidRPr="00544051" w:rsidRDefault="00544051" w:rsidP="00544051">
      <w:pPr>
        <w:pStyle w:val="NoSpacing"/>
      </w:pPr>
      <w:r w:rsidRPr="00544051">
        <w:t xml:space="preserve">        </w:t>
      </w:r>
      <w:r w:rsidRPr="00BA02BB">
        <w:rPr>
          <w:color w:val="C00000"/>
        </w:rPr>
        <w:t>void UnPark();</w:t>
      </w:r>
    </w:p>
    <w:p w14:paraId="78AF2ED5" w14:textId="4C0F1A83" w:rsidR="00544051" w:rsidRPr="00544051" w:rsidRDefault="00544051" w:rsidP="00544051">
      <w:pPr>
        <w:pStyle w:val="NoSpacing"/>
      </w:pPr>
      <w:r w:rsidRPr="00544051">
        <w:t xml:space="preserve">    }</w:t>
      </w:r>
    </w:p>
    <w:bookmarkStart w:id="151" w:name="_Toc62017201"/>
    <w:p w14:paraId="3406E09C" w14:textId="77777777" w:rsidR="008F67CC" w:rsidRDefault="008F67CC" w:rsidP="00F017BD">
      <w:pPr>
        <w:pStyle w:val="Heading1"/>
        <w:numPr>
          <w:ilvl w:val="0"/>
          <w:numId w:val="27"/>
        </w:numPr>
      </w:pPr>
      <w:r>
        <w:rPr>
          <w:noProof/>
          <w:lang w:eastAsia="en-US"/>
        </w:rPr>
        <mc:AlternateContent>
          <mc:Choice Requires="wps">
            <w:drawing>
              <wp:anchor distT="0" distB="0" distL="114300" distR="114300" simplePos="0" relativeHeight="251680768" behindDoc="0" locked="0" layoutInCell="1" allowOverlap="1" wp14:anchorId="37CCD834" wp14:editId="488F07F9">
                <wp:simplePos x="0" y="0"/>
                <wp:positionH relativeFrom="margin">
                  <wp:align>right</wp:align>
                </wp:positionH>
                <wp:positionV relativeFrom="paragraph">
                  <wp:posOffset>36830</wp:posOffset>
                </wp:positionV>
                <wp:extent cx="54864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4864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B4EA4A" id="Straight Connector 9" o:spid="_x0000_s1026" style="position:absolute;z-index:251680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0.8pt,2.9pt" to="812.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" strokecolor="#4472c4 [3208]" strokeweight="1pt">
                <v:stroke joinstyle="miter"/>
                <w10:wrap anchorx="margin"/>
              </v:line>
            </w:pict>
          </mc:Fallback>
        </mc:AlternateContent>
      </w:r>
      <w:r>
        <w:t>Learn More</w:t>
      </w:r>
      <w:bookmarkEnd w:id="151"/>
    </w:p>
    <w:p w14:paraId="06E3A05C" w14:textId="77777777" w:rsidR="008F67CC" w:rsidRPr="002019A5" w:rsidRDefault="008F67CC" w:rsidP="008F67CC"/>
    <w:p w14:paraId="658B9B2C" w14:textId="1963BC00" w:rsidR="008F67CC" w:rsidRDefault="008F67CC" w:rsidP="008F67CC">
      <w:pPr>
        <w:ind w:left="720"/>
      </w:pPr>
      <w:r>
        <w:t xml:space="preserve">Join us on </w:t>
      </w:r>
      <w:r w:rsidR="00F2465C">
        <w:t xml:space="preserve">Groups.io at </w:t>
      </w:r>
      <w:hyperlink r:id="rId55" w:history="1">
        <w:r w:rsidR="00F2465C">
          <w:rPr>
            <w:rStyle w:val="Hyperlink"/>
          </w:rPr>
          <w:t>https://groups.io/g/GSS/topics</w:t>
        </w:r>
      </w:hyperlink>
    </w:p>
    <w:p w14:paraId="22300313" w14:textId="467943F5" w:rsidR="00F2465C" w:rsidRDefault="00F2465C" w:rsidP="008F67CC">
      <w:pPr>
        <w:ind w:left="720"/>
      </w:pPr>
      <w:r>
        <w:t xml:space="preserve">Videos available at </w:t>
      </w:r>
      <w:hyperlink r:id="rId56" w:history="1">
        <w:r>
          <w:rPr>
            <w:rStyle w:val="Hyperlink"/>
          </w:rPr>
          <w:t>https://vimeo.com/user103775098</w:t>
        </w:r>
      </w:hyperlink>
    </w:p>
    <w:p w14:paraId="19666DF9" w14:textId="2677B990" w:rsidR="0081680A" w:rsidRDefault="0081680A" w:rsidP="008F67CC">
      <w:pPr>
        <w:ind w:left="720"/>
      </w:pPr>
      <w:r>
        <w:t xml:space="preserve">Facebook at </w:t>
      </w:r>
      <w:hyperlink r:id="rId57" w:history="1">
        <w:r>
          <w:rPr>
            <w:rStyle w:val="Hyperlink"/>
          </w:rPr>
          <w:t>https://www.facebook.com/groups/517303835383709/</w:t>
        </w:r>
      </w:hyperlink>
    </w:p>
    <w:p w14:paraId="159C9B84" w14:textId="1B36ABA7" w:rsidR="008F67CC" w:rsidRPr="008F67CC" w:rsidRDefault="008F67CC" w:rsidP="008F67CC">
      <w:pPr>
        <w:spacing w:line="240" w:lineRule="auto"/>
        <w:contextualSpacing/>
        <w:rPr>
          <w:sz w:val="20"/>
          <w:szCs w:val="20"/>
        </w:rPr>
      </w:pPr>
    </w:p>
    <w:sectPr w:rsidR="008F67CC" w:rsidRPr="008F67CC">
      <w:headerReference w:type="default" r:id="rId58"/>
      <w:footerReference w:type="default" r:id="rId5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5E8636" w14:textId="77777777" w:rsidR="00D6015E" w:rsidRDefault="00D6015E">
      <w:pPr>
        <w:spacing w:after="0" w:line="240" w:lineRule="auto"/>
      </w:pPr>
      <w:r>
        <w:separator/>
      </w:r>
    </w:p>
  </w:endnote>
  <w:endnote w:type="continuationSeparator" w:id="0">
    <w:p w14:paraId="3464C688" w14:textId="77777777" w:rsidR="00D6015E" w:rsidRDefault="00D60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3630584"/>
      <w:docPartObj>
        <w:docPartGallery w:val="Page Numbers (Bottom of Page)"/>
        <w:docPartUnique/>
      </w:docPartObj>
    </w:sdtPr>
    <w:sdtEndPr>
      <w:rPr>
        <w:noProof/>
      </w:rPr>
    </w:sdtEndPr>
    <w:sdtContent>
      <w:p w14:paraId="3C1DA6CC" w14:textId="5DB4052E" w:rsidR="0006100C" w:rsidRDefault="0006100C">
        <w:pPr>
          <w:pStyle w:val="Footer"/>
          <w:jc w:val="center"/>
        </w:pPr>
        <w:r>
          <w:fldChar w:fldCharType="begin"/>
        </w:r>
        <w:r>
          <w:instrText xml:space="preserve"> PAGE   \* MERGEFORMAT </w:instrText>
        </w:r>
        <w:r>
          <w:fldChar w:fldCharType="separate"/>
        </w:r>
        <w:r w:rsidR="00945AE0">
          <w:rPr>
            <w:noProof/>
          </w:rPr>
          <w:t>14</w:t>
        </w:r>
        <w:r>
          <w:rPr>
            <w:noProof/>
          </w:rPr>
          <w:fldChar w:fldCharType="end"/>
        </w:r>
      </w:p>
    </w:sdtContent>
  </w:sdt>
  <w:p w14:paraId="145AEF42" w14:textId="311CE22D" w:rsidR="0006100C" w:rsidRDefault="000610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D64BCF" w14:textId="77777777" w:rsidR="00D6015E" w:rsidRDefault="00D6015E">
      <w:pPr>
        <w:spacing w:after="0" w:line="240" w:lineRule="auto"/>
      </w:pPr>
      <w:r>
        <w:separator/>
      </w:r>
    </w:p>
  </w:footnote>
  <w:footnote w:type="continuationSeparator" w:id="0">
    <w:p w14:paraId="7FA1F1E1" w14:textId="77777777" w:rsidR="00D6015E" w:rsidRDefault="00D601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B15E8" w14:textId="77777777" w:rsidR="0006100C" w:rsidRDefault="0006100C">
    <w:pPr>
      <w:pStyle w:val="Header"/>
    </w:pPr>
    <w:r>
      <w:rPr>
        <w:noProof/>
        <w:lang w:eastAsia="en-US"/>
      </w:rPr>
      <mc:AlternateContent>
        <mc:Choice Requires="wps">
          <w:drawing>
            <wp:anchor distT="0" distB="0" distL="114300" distR="114300" simplePos="0" relativeHeight="251659264" behindDoc="0" locked="0" layoutInCell="1" allowOverlap="1" wp14:anchorId="5D56EFEC" wp14:editId="6B3F2791">
              <wp:simplePos x="0" y="0"/>
              <wp:positionH relativeFrom="column">
                <wp:align>center</wp:align>
              </wp:positionH>
              <wp:positionV relativeFrom="page">
                <wp:posOffset>914400</wp:posOffset>
              </wp:positionV>
              <wp:extent cx="5943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E4F086" id="Straight Connector 7" o:spid="_x0000_s1026" style="position:absolute;z-index:251659264;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 from="0,1in" to="46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" strokecolor="#4472c4 [3208]" strokeweight="1pt">
              <v:stroke joinstyle="miter"/>
              <w10:wrap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05pt;height:15.65pt;visibility:visible;mso-wrap-style:square" o:bullet="t">
        <v:imagedata r:id="rId1" o:title=""/>
      </v:shape>
    </w:pict>
  </w:numPicBullet>
  <w:abstractNum w:abstractNumId="0" w15:restartNumberingAfterBreak="0">
    <w:nsid w:val="020D58FD"/>
    <w:multiLevelType w:val="hybridMultilevel"/>
    <w:tmpl w:val="D696C754"/>
    <w:lvl w:ilvl="0" w:tplc="70389AAA">
      <w:start w:val="7"/>
      <w:numFmt w:val="decimal"/>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C9A2B51"/>
    <w:multiLevelType w:val="hybridMultilevel"/>
    <w:tmpl w:val="A226243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97E83"/>
    <w:multiLevelType w:val="hybridMultilevel"/>
    <w:tmpl w:val="3B3848E8"/>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D05F2"/>
    <w:multiLevelType w:val="hybridMultilevel"/>
    <w:tmpl w:val="ADAC3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3226B"/>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15:restartNumberingAfterBreak="0">
    <w:nsid w:val="14314E46"/>
    <w:multiLevelType w:val="hybridMultilevel"/>
    <w:tmpl w:val="CDEA0E6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385371"/>
    <w:multiLevelType w:val="hybridMultilevel"/>
    <w:tmpl w:val="CB343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793801"/>
    <w:multiLevelType w:val="hybridMultilevel"/>
    <w:tmpl w:val="7956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2E2B4D"/>
    <w:multiLevelType w:val="hybridMultilevel"/>
    <w:tmpl w:val="E0409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51265F"/>
    <w:multiLevelType w:val="hybridMultilevel"/>
    <w:tmpl w:val="428A1BE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0" w15:restartNumberingAfterBreak="0">
    <w:nsid w:val="32313ABC"/>
    <w:multiLevelType w:val="hybridMultilevel"/>
    <w:tmpl w:val="3432E886"/>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A47E39"/>
    <w:multiLevelType w:val="hybridMultilevel"/>
    <w:tmpl w:val="23B6873A"/>
    <w:lvl w:ilvl="0" w:tplc="7808646E">
      <w:start w:val="1"/>
      <w:numFmt w:val="decimal"/>
      <w:suff w:val="space"/>
      <w:lvlText w:val="%1."/>
      <w:lvlJc w:val="left"/>
      <w:pPr>
        <w:ind w:left="990" w:firstLine="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15:restartNumberingAfterBreak="0">
    <w:nsid w:val="35CF13D2"/>
    <w:multiLevelType w:val="hybridMultilevel"/>
    <w:tmpl w:val="33E89A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E436C9"/>
    <w:multiLevelType w:val="hybridMultilevel"/>
    <w:tmpl w:val="94A89666"/>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B27C13"/>
    <w:multiLevelType w:val="hybridMultilevel"/>
    <w:tmpl w:val="9C108676"/>
    <w:lvl w:ilvl="0" w:tplc="E5849D52">
      <w:start w:val="1"/>
      <w:numFmt w:val="decimal"/>
      <w:lvlText w:val="%1."/>
      <w:lvlJc w:val="left"/>
      <w:pPr>
        <w:ind w:left="720" w:hanging="360"/>
      </w:pPr>
      <w:rPr>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DC6497"/>
    <w:multiLevelType w:val="hybridMultilevel"/>
    <w:tmpl w:val="CB46B29A"/>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F94220"/>
    <w:multiLevelType w:val="hybridMultilevel"/>
    <w:tmpl w:val="1320F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C384A24"/>
    <w:multiLevelType w:val="hybridMultilevel"/>
    <w:tmpl w:val="040A4BA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4C3C6D13"/>
    <w:multiLevelType w:val="hybridMultilevel"/>
    <w:tmpl w:val="692ACF7A"/>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5E0DDC"/>
    <w:multiLevelType w:val="hybridMultilevel"/>
    <w:tmpl w:val="7388A8D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260947"/>
    <w:multiLevelType w:val="hybridMultilevel"/>
    <w:tmpl w:val="CDEA0E62"/>
    <w:lvl w:ilvl="0" w:tplc="7808646E">
      <w:start w:val="1"/>
      <w:numFmt w:val="decimal"/>
      <w:suff w:val="space"/>
      <w:lvlText w:val="%1."/>
      <w:lvlJc w:val="left"/>
      <w:pPr>
        <w:ind w:left="720" w:firstLine="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9CA6860"/>
    <w:multiLevelType w:val="hybridMultilevel"/>
    <w:tmpl w:val="CC989BD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5A1F2B96"/>
    <w:multiLevelType w:val="hybridMultilevel"/>
    <w:tmpl w:val="BDD0699A"/>
    <w:lvl w:ilvl="0" w:tplc="7808646E">
      <w:start w:val="1"/>
      <w:numFmt w:val="decimal"/>
      <w:suff w:val="space"/>
      <w:lvlText w:val="%1."/>
      <w:lvlJc w:val="left"/>
      <w:pPr>
        <w:ind w:left="45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8B6308"/>
    <w:multiLevelType w:val="hybridMultilevel"/>
    <w:tmpl w:val="042A2B2E"/>
    <w:lvl w:ilvl="0" w:tplc="8ACAE13A">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5DE44B34"/>
    <w:multiLevelType w:val="hybridMultilevel"/>
    <w:tmpl w:val="8138D34A"/>
    <w:lvl w:ilvl="0" w:tplc="0409000F">
      <w:start w:val="1"/>
      <w:numFmt w:val="decimal"/>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6" w15:restartNumberingAfterBreak="0">
    <w:nsid w:val="60AB59B1"/>
    <w:multiLevelType w:val="hybridMultilevel"/>
    <w:tmpl w:val="29C27E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44D3598"/>
    <w:multiLevelType w:val="hybridMultilevel"/>
    <w:tmpl w:val="6F38145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5115E3"/>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9" w15:restartNumberingAfterBreak="0">
    <w:nsid w:val="6CF71C70"/>
    <w:multiLevelType w:val="hybridMultilevel"/>
    <w:tmpl w:val="6EC2714E"/>
    <w:lvl w:ilvl="0" w:tplc="7808646E">
      <w:start w:val="1"/>
      <w:numFmt w:val="decimal"/>
      <w:suff w:val="space"/>
      <w:lvlText w:val="%1."/>
      <w:lvlJc w:val="left"/>
      <w:pPr>
        <w:ind w:left="108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0" w15:restartNumberingAfterBreak="0">
    <w:nsid w:val="7248003D"/>
    <w:multiLevelType w:val="hybridMultilevel"/>
    <w:tmpl w:val="3BE4F554"/>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D52460"/>
    <w:multiLevelType w:val="hybridMultilevel"/>
    <w:tmpl w:val="67B6107C"/>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0834C5"/>
    <w:multiLevelType w:val="hybridMultilevel"/>
    <w:tmpl w:val="5D200A6A"/>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33" w15:restartNumberingAfterBreak="0">
    <w:nsid w:val="7B82070E"/>
    <w:multiLevelType w:val="hybridMultilevel"/>
    <w:tmpl w:val="11EE5AD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494D38"/>
    <w:multiLevelType w:val="hybridMultilevel"/>
    <w:tmpl w:val="31003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4E3275"/>
    <w:multiLevelType w:val="hybridMultilevel"/>
    <w:tmpl w:val="C218A32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4"/>
  </w:num>
  <w:num w:numId="3">
    <w:abstractNumId w:val="2"/>
  </w:num>
  <w:num w:numId="4">
    <w:abstractNumId w:val="16"/>
  </w:num>
  <w:num w:numId="5">
    <w:abstractNumId w:val="6"/>
  </w:num>
  <w:num w:numId="6">
    <w:abstractNumId w:val="22"/>
  </w:num>
  <w:num w:numId="7">
    <w:abstractNumId w:val="20"/>
  </w:num>
  <w:num w:numId="8">
    <w:abstractNumId w:val="26"/>
  </w:num>
  <w:num w:numId="9">
    <w:abstractNumId w:val="7"/>
  </w:num>
  <w:num w:numId="10">
    <w:abstractNumId w:val="31"/>
  </w:num>
  <w:num w:numId="11">
    <w:abstractNumId w:val="27"/>
  </w:num>
  <w:num w:numId="12">
    <w:abstractNumId w:val="5"/>
  </w:num>
  <w:num w:numId="13">
    <w:abstractNumId w:val="13"/>
  </w:num>
  <w:num w:numId="14">
    <w:abstractNumId w:val="0"/>
  </w:num>
  <w:num w:numId="15">
    <w:abstractNumId w:val="29"/>
  </w:num>
  <w:num w:numId="16">
    <w:abstractNumId w:val="11"/>
  </w:num>
  <w:num w:numId="17">
    <w:abstractNumId w:val="21"/>
  </w:num>
  <w:num w:numId="18">
    <w:abstractNumId w:val="28"/>
  </w:num>
  <w:num w:numId="19">
    <w:abstractNumId w:val="18"/>
  </w:num>
  <w:num w:numId="20">
    <w:abstractNumId w:val="9"/>
  </w:num>
  <w:num w:numId="21">
    <w:abstractNumId w:val="4"/>
  </w:num>
  <w:num w:numId="22">
    <w:abstractNumId w:val="3"/>
  </w:num>
  <w:num w:numId="23">
    <w:abstractNumId w:val="25"/>
  </w:num>
  <w:num w:numId="24">
    <w:abstractNumId w:val="24"/>
  </w:num>
  <w:num w:numId="25">
    <w:abstractNumId w:val="30"/>
  </w:num>
  <w:num w:numId="26">
    <w:abstractNumId w:val="19"/>
  </w:num>
  <w:num w:numId="27">
    <w:abstractNumId w:val="1"/>
  </w:num>
  <w:num w:numId="28">
    <w:abstractNumId w:val="10"/>
  </w:num>
  <w:num w:numId="29">
    <w:abstractNumId w:val="34"/>
  </w:num>
  <w:num w:numId="30">
    <w:abstractNumId w:val="33"/>
  </w:num>
  <w:num w:numId="31">
    <w:abstractNumId w:val="17"/>
  </w:num>
  <w:num w:numId="32">
    <w:abstractNumId w:val="35"/>
  </w:num>
  <w:num w:numId="33">
    <w:abstractNumId w:val="15"/>
  </w:num>
  <w:num w:numId="34">
    <w:abstractNumId w:val="32"/>
  </w:num>
  <w:num w:numId="35">
    <w:abstractNumId w:val="12"/>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B7F"/>
    <w:rsid w:val="00001F3C"/>
    <w:rsid w:val="00016276"/>
    <w:rsid w:val="00027355"/>
    <w:rsid w:val="000276E9"/>
    <w:rsid w:val="00031A7D"/>
    <w:rsid w:val="000559BC"/>
    <w:rsid w:val="0006100C"/>
    <w:rsid w:val="000630B8"/>
    <w:rsid w:val="00071708"/>
    <w:rsid w:val="000818FB"/>
    <w:rsid w:val="000B3D99"/>
    <w:rsid w:val="000B68D6"/>
    <w:rsid w:val="000D5C9D"/>
    <w:rsid w:val="000E24CC"/>
    <w:rsid w:val="000E520E"/>
    <w:rsid w:val="000E5EE6"/>
    <w:rsid w:val="00106953"/>
    <w:rsid w:val="001339CA"/>
    <w:rsid w:val="001515A2"/>
    <w:rsid w:val="00153918"/>
    <w:rsid w:val="00183EC7"/>
    <w:rsid w:val="00186679"/>
    <w:rsid w:val="001872B3"/>
    <w:rsid w:val="001966CA"/>
    <w:rsid w:val="001B4131"/>
    <w:rsid w:val="001D0C9D"/>
    <w:rsid w:val="001E04AB"/>
    <w:rsid w:val="001E2835"/>
    <w:rsid w:val="001E6410"/>
    <w:rsid w:val="001E7282"/>
    <w:rsid w:val="001E7E3D"/>
    <w:rsid w:val="002019A5"/>
    <w:rsid w:val="00210C26"/>
    <w:rsid w:val="00216925"/>
    <w:rsid w:val="0021764C"/>
    <w:rsid w:val="00221AE8"/>
    <w:rsid w:val="00223D3E"/>
    <w:rsid w:val="002303C6"/>
    <w:rsid w:val="00230B46"/>
    <w:rsid w:val="00235529"/>
    <w:rsid w:val="00241814"/>
    <w:rsid w:val="00246531"/>
    <w:rsid w:val="00250D02"/>
    <w:rsid w:val="002518CB"/>
    <w:rsid w:val="00253FA6"/>
    <w:rsid w:val="00257911"/>
    <w:rsid w:val="00270071"/>
    <w:rsid w:val="00293B56"/>
    <w:rsid w:val="0029512A"/>
    <w:rsid w:val="002A058D"/>
    <w:rsid w:val="002A47CB"/>
    <w:rsid w:val="002A73F5"/>
    <w:rsid w:val="002B276B"/>
    <w:rsid w:val="002B75F6"/>
    <w:rsid w:val="002C45ED"/>
    <w:rsid w:val="002C6AEE"/>
    <w:rsid w:val="002C7519"/>
    <w:rsid w:val="002D0EB5"/>
    <w:rsid w:val="002D356B"/>
    <w:rsid w:val="002D35A7"/>
    <w:rsid w:val="002D3C71"/>
    <w:rsid w:val="002E1E10"/>
    <w:rsid w:val="00321B52"/>
    <w:rsid w:val="00330CE7"/>
    <w:rsid w:val="00333F48"/>
    <w:rsid w:val="00343701"/>
    <w:rsid w:val="00346334"/>
    <w:rsid w:val="00346D0F"/>
    <w:rsid w:val="00354279"/>
    <w:rsid w:val="003576AB"/>
    <w:rsid w:val="00365368"/>
    <w:rsid w:val="00395CD8"/>
    <w:rsid w:val="003A4EF3"/>
    <w:rsid w:val="003C452A"/>
    <w:rsid w:val="003C5DA0"/>
    <w:rsid w:val="003C7BC4"/>
    <w:rsid w:val="003E4FFD"/>
    <w:rsid w:val="003F5AAE"/>
    <w:rsid w:val="00401161"/>
    <w:rsid w:val="0040675D"/>
    <w:rsid w:val="00407007"/>
    <w:rsid w:val="00411FDC"/>
    <w:rsid w:val="004256FB"/>
    <w:rsid w:val="0043337C"/>
    <w:rsid w:val="00445F72"/>
    <w:rsid w:val="00446882"/>
    <w:rsid w:val="004877EE"/>
    <w:rsid w:val="00492A08"/>
    <w:rsid w:val="004930C0"/>
    <w:rsid w:val="004A5E06"/>
    <w:rsid w:val="004A68F8"/>
    <w:rsid w:val="004B03EC"/>
    <w:rsid w:val="004B3DDD"/>
    <w:rsid w:val="004C1399"/>
    <w:rsid w:val="004C43B5"/>
    <w:rsid w:val="004D5788"/>
    <w:rsid w:val="004D6AE0"/>
    <w:rsid w:val="004F6A52"/>
    <w:rsid w:val="00500B5C"/>
    <w:rsid w:val="005076A4"/>
    <w:rsid w:val="00510786"/>
    <w:rsid w:val="005114EC"/>
    <w:rsid w:val="0052149D"/>
    <w:rsid w:val="00544051"/>
    <w:rsid w:val="00552A55"/>
    <w:rsid w:val="00556602"/>
    <w:rsid w:val="00567792"/>
    <w:rsid w:val="0057248A"/>
    <w:rsid w:val="005807ED"/>
    <w:rsid w:val="005A3AC1"/>
    <w:rsid w:val="005B7587"/>
    <w:rsid w:val="005D28AB"/>
    <w:rsid w:val="005F018E"/>
    <w:rsid w:val="005F092A"/>
    <w:rsid w:val="005F1562"/>
    <w:rsid w:val="005F6B65"/>
    <w:rsid w:val="00615257"/>
    <w:rsid w:val="006508C5"/>
    <w:rsid w:val="00653C85"/>
    <w:rsid w:val="00654607"/>
    <w:rsid w:val="00654655"/>
    <w:rsid w:val="006578A6"/>
    <w:rsid w:val="006701F8"/>
    <w:rsid w:val="00671920"/>
    <w:rsid w:val="00672347"/>
    <w:rsid w:val="0067545E"/>
    <w:rsid w:val="00682CCD"/>
    <w:rsid w:val="00690D63"/>
    <w:rsid w:val="00694BF5"/>
    <w:rsid w:val="006B1AF3"/>
    <w:rsid w:val="006B24D0"/>
    <w:rsid w:val="006E5B49"/>
    <w:rsid w:val="006F1F18"/>
    <w:rsid w:val="006F5B91"/>
    <w:rsid w:val="00711D7B"/>
    <w:rsid w:val="0073144D"/>
    <w:rsid w:val="00740BD6"/>
    <w:rsid w:val="00741B1A"/>
    <w:rsid w:val="007429E2"/>
    <w:rsid w:val="007447A8"/>
    <w:rsid w:val="00746515"/>
    <w:rsid w:val="00750DB3"/>
    <w:rsid w:val="0075263E"/>
    <w:rsid w:val="0076378B"/>
    <w:rsid w:val="00763C77"/>
    <w:rsid w:val="00771788"/>
    <w:rsid w:val="00771C40"/>
    <w:rsid w:val="00771EBE"/>
    <w:rsid w:val="007774AA"/>
    <w:rsid w:val="00787491"/>
    <w:rsid w:val="0079144A"/>
    <w:rsid w:val="00791CF0"/>
    <w:rsid w:val="007B4DE3"/>
    <w:rsid w:val="007B5231"/>
    <w:rsid w:val="007C2243"/>
    <w:rsid w:val="007C7661"/>
    <w:rsid w:val="007F1422"/>
    <w:rsid w:val="007F45C1"/>
    <w:rsid w:val="007F78CE"/>
    <w:rsid w:val="0080146B"/>
    <w:rsid w:val="00803736"/>
    <w:rsid w:val="00804F2F"/>
    <w:rsid w:val="008057FE"/>
    <w:rsid w:val="00807ED5"/>
    <w:rsid w:val="008113D5"/>
    <w:rsid w:val="0081680A"/>
    <w:rsid w:val="008253B3"/>
    <w:rsid w:val="00827241"/>
    <w:rsid w:val="00831AC6"/>
    <w:rsid w:val="008322E1"/>
    <w:rsid w:val="00832B7F"/>
    <w:rsid w:val="00834B52"/>
    <w:rsid w:val="00840533"/>
    <w:rsid w:val="00850515"/>
    <w:rsid w:val="00857C26"/>
    <w:rsid w:val="00860377"/>
    <w:rsid w:val="008736CE"/>
    <w:rsid w:val="00875356"/>
    <w:rsid w:val="00881A92"/>
    <w:rsid w:val="00883000"/>
    <w:rsid w:val="008940F5"/>
    <w:rsid w:val="0089772E"/>
    <w:rsid w:val="008A2B91"/>
    <w:rsid w:val="008A3282"/>
    <w:rsid w:val="008A3683"/>
    <w:rsid w:val="008A3E35"/>
    <w:rsid w:val="008A40B4"/>
    <w:rsid w:val="008A5301"/>
    <w:rsid w:val="008A757D"/>
    <w:rsid w:val="008B6093"/>
    <w:rsid w:val="008D1568"/>
    <w:rsid w:val="008E1804"/>
    <w:rsid w:val="008E6C6B"/>
    <w:rsid w:val="008F131C"/>
    <w:rsid w:val="008F17F9"/>
    <w:rsid w:val="008F67CC"/>
    <w:rsid w:val="00902113"/>
    <w:rsid w:val="00904F1A"/>
    <w:rsid w:val="0091139B"/>
    <w:rsid w:val="009175E2"/>
    <w:rsid w:val="0093022B"/>
    <w:rsid w:val="009372F0"/>
    <w:rsid w:val="00940629"/>
    <w:rsid w:val="00945AE0"/>
    <w:rsid w:val="00952D5D"/>
    <w:rsid w:val="00960327"/>
    <w:rsid w:val="00984D07"/>
    <w:rsid w:val="00987A68"/>
    <w:rsid w:val="00992578"/>
    <w:rsid w:val="009A040A"/>
    <w:rsid w:val="009A709A"/>
    <w:rsid w:val="009B074F"/>
    <w:rsid w:val="009B508A"/>
    <w:rsid w:val="009D119C"/>
    <w:rsid w:val="009D2481"/>
    <w:rsid w:val="009D3582"/>
    <w:rsid w:val="009E3F60"/>
    <w:rsid w:val="009E73D5"/>
    <w:rsid w:val="009F71D9"/>
    <w:rsid w:val="00A01E53"/>
    <w:rsid w:val="00A060AC"/>
    <w:rsid w:val="00A07B3E"/>
    <w:rsid w:val="00A16D5F"/>
    <w:rsid w:val="00A21DAE"/>
    <w:rsid w:val="00A228C6"/>
    <w:rsid w:val="00A2600A"/>
    <w:rsid w:val="00A300A5"/>
    <w:rsid w:val="00A37168"/>
    <w:rsid w:val="00A42E17"/>
    <w:rsid w:val="00A4614A"/>
    <w:rsid w:val="00A51643"/>
    <w:rsid w:val="00A5607E"/>
    <w:rsid w:val="00A702B6"/>
    <w:rsid w:val="00A741B2"/>
    <w:rsid w:val="00A94444"/>
    <w:rsid w:val="00AA3EE0"/>
    <w:rsid w:val="00AA7225"/>
    <w:rsid w:val="00AB10BE"/>
    <w:rsid w:val="00AC26ED"/>
    <w:rsid w:val="00AC43EB"/>
    <w:rsid w:val="00AD56D5"/>
    <w:rsid w:val="00AE4402"/>
    <w:rsid w:val="00AF2071"/>
    <w:rsid w:val="00AF3C8B"/>
    <w:rsid w:val="00AF3CB3"/>
    <w:rsid w:val="00B0775D"/>
    <w:rsid w:val="00B10FA7"/>
    <w:rsid w:val="00B31CCB"/>
    <w:rsid w:val="00B324C2"/>
    <w:rsid w:val="00B42103"/>
    <w:rsid w:val="00B8691C"/>
    <w:rsid w:val="00B87466"/>
    <w:rsid w:val="00BA02BB"/>
    <w:rsid w:val="00BA24A0"/>
    <w:rsid w:val="00BB31CE"/>
    <w:rsid w:val="00BB3F2D"/>
    <w:rsid w:val="00BC047B"/>
    <w:rsid w:val="00BC4B6B"/>
    <w:rsid w:val="00BD5448"/>
    <w:rsid w:val="00BE0C58"/>
    <w:rsid w:val="00BE61AE"/>
    <w:rsid w:val="00BF2EBC"/>
    <w:rsid w:val="00BF51E1"/>
    <w:rsid w:val="00BF5904"/>
    <w:rsid w:val="00BF5CA9"/>
    <w:rsid w:val="00C01CBE"/>
    <w:rsid w:val="00C06F42"/>
    <w:rsid w:val="00C11AB6"/>
    <w:rsid w:val="00C17491"/>
    <w:rsid w:val="00C236B2"/>
    <w:rsid w:val="00C2676B"/>
    <w:rsid w:val="00C26938"/>
    <w:rsid w:val="00C37CCE"/>
    <w:rsid w:val="00C42891"/>
    <w:rsid w:val="00C52A09"/>
    <w:rsid w:val="00C57CD7"/>
    <w:rsid w:val="00C65AC8"/>
    <w:rsid w:val="00C70931"/>
    <w:rsid w:val="00C750F7"/>
    <w:rsid w:val="00C8722C"/>
    <w:rsid w:val="00CB0E08"/>
    <w:rsid w:val="00CB22C3"/>
    <w:rsid w:val="00CC1238"/>
    <w:rsid w:val="00CD2665"/>
    <w:rsid w:val="00CF2D3B"/>
    <w:rsid w:val="00CF6FAE"/>
    <w:rsid w:val="00CF7969"/>
    <w:rsid w:val="00D003F3"/>
    <w:rsid w:val="00D0447A"/>
    <w:rsid w:val="00D11850"/>
    <w:rsid w:val="00D22D12"/>
    <w:rsid w:val="00D449B3"/>
    <w:rsid w:val="00D54D56"/>
    <w:rsid w:val="00D54D95"/>
    <w:rsid w:val="00D6015E"/>
    <w:rsid w:val="00D606CD"/>
    <w:rsid w:val="00D61D66"/>
    <w:rsid w:val="00D65E87"/>
    <w:rsid w:val="00D71749"/>
    <w:rsid w:val="00D7240C"/>
    <w:rsid w:val="00DA11E3"/>
    <w:rsid w:val="00DB6D20"/>
    <w:rsid w:val="00DC30BF"/>
    <w:rsid w:val="00DD3BAA"/>
    <w:rsid w:val="00DD43AF"/>
    <w:rsid w:val="00DD7144"/>
    <w:rsid w:val="00DE5E5C"/>
    <w:rsid w:val="00E0137D"/>
    <w:rsid w:val="00E03B1D"/>
    <w:rsid w:val="00E052E4"/>
    <w:rsid w:val="00E22F35"/>
    <w:rsid w:val="00E23746"/>
    <w:rsid w:val="00E27B82"/>
    <w:rsid w:val="00E30855"/>
    <w:rsid w:val="00E32284"/>
    <w:rsid w:val="00E35F41"/>
    <w:rsid w:val="00E3713D"/>
    <w:rsid w:val="00E3796F"/>
    <w:rsid w:val="00E51991"/>
    <w:rsid w:val="00E51C14"/>
    <w:rsid w:val="00E52B07"/>
    <w:rsid w:val="00E60FBE"/>
    <w:rsid w:val="00E63B67"/>
    <w:rsid w:val="00E7284A"/>
    <w:rsid w:val="00E8189F"/>
    <w:rsid w:val="00E8391C"/>
    <w:rsid w:val="00EC50EA"/>
    <w:rsid w:val="00EC64F1"/>
    <w:rsid w:val="00ED2C56"/>
    <w:rsid w:val="00EE1981"/>
    <w:rsid w:val="00EE4839"/>
    <w:rsid w:val="00EE73EC"/>
    <w:rsid w:val="00F017BD"/>
    <w:rsid w:val="00F02B04"/>
    <w:rsid w:val="00F04B71"/>
    <w:rsid w:val="00F11F51"/>
    <w:rsid w:val="00F2465C"/>
    <w:rsid w:val="00F26FB3"/>
    <w:rsid w:val="00F320D1"/>
    <w:rsid w:val="00F47899"/>
    <w:rsid w:val="00F538C3"/>
    <w:rsid w:val="00F56AAC"/>
    <w:rsid w:val="00F609B0"/>
    <w:rsid w:val="00F674F5"/>
    <w:rsid w:val="00F73A9E"/>
    <w:rsid w:val="00F809FB"/>
    <w:rsid w:val="00F8341E"/>
    <w:rsid w:val="00F85400"/>
    <w:rsid w:val="00F85E77"/>
    <w:rsid w:val="00F95F4B"/>
    <w:rsid w:val="00FA3100"/>
    <w:rsid w:val="00FB0DB4"/>
    <w:rsid w:val="00FB2747"/>
    <w:rsid w:val="00FE1C7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C4A3A"/>
  <w15:docId w15:val="{2A9B96FA-FFE3-419C-B706-CDB554AB2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595959" w:themeColor="text1" w:themeTint="A6"/>
    </w:rPr>
  </w:style>
  <w:style w:type="paragraph" w:styleId="Heading1">
    <w:name w:val="heading 1"/>
    <w:basedOn w:val="Normal"/>
    <w:next w:val="Normal"/>
    <w:link w:val="Heading1Char"/>
    <w:uiPriority w:val="9"/>
    <w:qFormat/>
    <w:rsid w:val="00A060AC"/>
    <w:pPr>
      <w:keepNext/>
      <w:keepLines/>
      <w:spacing w:before="800" w:after="40" w:line="240" w:lineRule="auto"/>
      <w:outlineLvl w:val="0"/>
    </w:pPr>
    <w:rPr>
      <w:rFonts w:asciiTheme="majorHAnsi" w:eastAsiaTheme="majorEastAsia" w:hAnsiTheme="majorHAnsi" w:cstheme="majorBidi"/>
      <w:color w:val="538135" w:themeColor="accent6" w:themeShade="BF"/>
      <w:kern w:val="28"/>
      <w:sz w:val="52"/>
      <w:szCs w:val="52"/>
      <w14:ligatures w14:val="standard"/>
      <w14:numForm w14:val="oldStyle"/>
    </w:rPr>
  </w:style>
  <w:style w:type="paragraph" w:styleId="Heading2">
    <w:name w:val="heading 2"/>
    <w:basedOn w:val="Normal"/>
    <w:next w:val="Normal"/>
    <w:link w:val="Heading2Char"/>
    <w:uiPriority w:val="9"/>
    <w:unhideWhenUsed/>
    <w:qFormat/>
    <w:rsid w:val="00A060AC"/>
    <w:pPr>
      <w:keepNext/>
      <w:keepLines/>
      <w:pBdr>
        <w:top w:val="single" w:sz="4" w:space="1" w:color="4472C4" w:themeColor="accent5"/>
      </w:pBdr>
      <w:spacing w:before="200" w:after="60" w:line="240" w:lineRule="auto"/>
      <w:outlineLvl w:val="1"/>
    </w:pPr>
    <w:rPr>
      <w:rFonts w:asciiTheme="majorHAnsi" w:eastAsiaTheme="majorEastAsia" w:hAnsiTheme="majorHAnsi" w:cstheme="majorBidi"/>
      <w:color w:val="538135" w:themeColor="accent6" w:themeShade="BF"/>
      <w:kern w:val="28"/>
      <w:sz w:val="32"/>
      <w:szCs w:val="32"/>
      <w14:ligatures w14:val="standard"/>
    </w:rPr>
  </w:style>
  <w:style w:type="paragraph" w:styleId="Heading3">
    <w:name w:val="heading 3"/>
    <w:basedOn w:val="Normal"/>
    <w:next w:val="Normal"/>
    <w:link w:val="Heading3Char"/>
    <w:uiPriority w:val="9"/>
    <w:unhideWhenUsed/>
    <w:qFormat/>
    <w:rsid w:val="00A060AC"/>
    <w:pPr>
      <w:keepNext/>
      <w:keepLines/>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A060AC"/>
    <w:pPr>
      <w:keepNext/>
      <w:keepLines/>
      <w:spacing w:before="40" w:after="0"/>
      <w:outlineLvl w:val="3"/>
    </w:pPr>
    <w:rPr>
      <w:rFonts w:asciiTheme="majorHAnsi" w:eastAsiaTheme="majorEastAsia" w:hAnsiTheme="majorHAnsi" w:cstheme="majorBidi"/>
      <w:i/>
      <w:iCs/>
      <w:color w:val="538135" w:themeColor="accent6" w:themeShade="BF"/>
    </w:rPr>
  </w:style>
  <w:style w:type="paragraph" w:styleId="Heading5">
    <w:name w:val="heading 5"/>
    <w:basedOn w:val="Normal"/>
    <w:next w:val="Normal"/>
    <w:link w:val="Heading5Char"/>
    <w:uiPriority w:val="9"/>
    <w:unhideWhenUsed/>
    <w:qFormat/>
    <w:rsid w:val="00A07B3E"/>
    <w:pPr>
      <w:keepNext/>
      <w:keepLines/>
      <w:spacing w:before="40" w:after="0"/>
      <w:outlineLvl w:val="4"/>
    </w:pPr>
    <w:rPr>
      <w:rFonts w:asciiTheme="majorHAnsi" w:eastAsiaTheme="majorEastAsia" w:hAnsiTheme="majorHAnsi" w:cstheme="majorBidi"/>
      <w:color w:val="538135"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sid w:val="00A060AC"/>
    <w:rPr>
      <w:rFonts w:asciiTheme="majorHAnsi" w:eastAsiaTheme="majorEastAsia" w:hAnsiTheme="majorHAnsi" w:cstheme="majorBidi"/>
      <w:color w:val="538135" w:themeColor="accent6" w:themeShade="BF"/>
      <w:kern w:val="28"/>
      <w:sz w:val="52"/>
      <w:szCs w:val="52"/>
      <w14:ligatures w14:val="standard"/>
      <w14:numForm w14:val="oldStyle"/>
    </w:rPr>
  </w:style>
  <w:style w:type="character" w:customStyle="1" w:styleId="Heading2Char">
    <w:name w:val="Heading 2 Char"/>
    <w:basedOn w:val="DefaultParagraphFont"/>
    <w:link w:val="Heading2"/>
    <w:uiPriority w:val="9"/>
    <w:rsid w:val="00A060AC"/>
    <w:rPr>
      <w:rFonts w:asciiTheme="majorHAnsi" w:eastAsiaTheme="majorEastAsia" w:hAnsiTheme="majorHAnsi" w:cstheme="majorBidi"/>
      <w:color w:val="538135" w:themeColor="accent6" w:themeShade="BF"/>
      <w:kern w:val="28"/>
      <w:sz w:val="32"/>
      <w:szCs w:val="32"/>
      <w14:ligatures w14:val="standard"/>
    </w:rPr>
  </w:style>
  <w:style w:type="paragraph" w:styleId="ListParagraph">
    <w:name w:val="List Paragraph"/>
    <w:basedOn w:val="Normal"/>
    <w:link w:val="ListParagraphChar"/>
    <w:uiPriority w:val="34"/>
    <w:qFormat/>
    <w:pPr>
      <w:spacing w:after="240" w:line="240" w:lineRule="auto"/>
      <w:ind w:left="720" w:hanging="288"/>
      <w:contextualSpacing/>
    </w:pPr>
    <w:rPr>
      <w:rFonts w:eastAsia="MS Mincho"/>
      <w:color w:val="404040" w:themeColor="text1" w:themeTint="BF"/>
      <w:kern w:val="20"/>
      <w14:ligatures w14:val="standard"/>
    </w:rPr>
  </w:style>
  <w:style w:type="character" w:styleId="Hyperlink">
    <w:name w:val="Hyperlink"/>
    <w:basedOn w:val="DefaultParagraphFont"/>
    <w:uiPriority w:val="99"/>
    <w:unhideWhenUsed/>
    <w:rPr>
      <w:color w:val="0563C1" w:themeColor="hyperlink"/>
      <w:u w:val="single"/>
    </w:rPr>
  </w:style>
  <w:style w:type="character" w:customStyle="1" w:styleId="ListParagraphChar">
    <w:name w:val="List Paragraph Char"/>
    <w:basedOn w:val="DefaultParagraphFont"/>
    <w:link w:val="ListParagraph"/>
    <w:uiPriority w:val="34"/>
    <w:rPr>
      <w:rFonts w:eastAsia="MS Mincho"/>
      <w:color w:val="404040" w:themeColor="text1" w:themeTint="BF"/>
      <w:kern w:val="20"/>
      <w14:ligatures w14:val="standard"/>
    </w:rPr>
  </w:style>
  <w:style w:type="paragraph" w:styleId="CommentText">
    <w:name w:val="annotation text"/>
    <w:basedOn w:val="Normal"/>
    <w:link w:val="CommentTextChar"/>
    <w:uiPriority w:val="99"/>
    <w:semiHidden/>
    <w:unhideWhenUsed/>
    <w:pPr>
      <w:spacing w:after="160" w:line="240" w:lineRule="auto"/>
    </w:pPr>
    <w:rPr>
      <w:rFonts w:ascii="Arial" w:eastAsia="MS Mincho" w:hAnsi="Arial" w:cs="Arial"/>
      <w:color w:val="484848"/>
      <w:kern w:val="20"/>
      <w:sz w:val="20"/>
      <w:szCs w:val="20"/>
      <w14:ligatures w14:val="standard"/>
    </w:rPr>
  </w:style>
  <w:style w:type="character" w:customStyle="1" w:styleId="CommentTextChar">
    <w:name w:val="Comment Text Char"/>
    <w:basedOn w:val="DefaultParagraphFont"/>
    <w:link w:val="CommentText"/>
    <w:uiPriority w:val="99"/>
    <w:semiHidden/>
    <w:rPr>
      <w:rFonts w:ascii="Arial" w:eastAsia="MS Mincho" w:hAnsi="Arial" w:cs="Arial"/>
      <w:color w:val="484848"/>
      <w:kern w:val="20"/>
      <w:sz w:val="20"/>
      <w:szCs w:val="20"/>
      <w14:ligatures w14:val="standard"/>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Pr>
      <w:b/>
      <w:bCs/>
      <w:color w:val="595959" w:themeColor="text1" w:themeTint="A6"/>
    </w:rPr>
  </w:style>
  <w:style w:type="character" w:styleId="Emphasis">
    <w:name w:val="Emphasis"/>
    <w:basedOn w:val="DefaultParagraphFont"/>
    <w:uiPriority w:val="20"/>
    <w:qFormat/>
    <w:rPr>
      <w:i w:val="0"/>
      <w:iCs w:val="0"/>
      <w:color w:val="4472C4" w:themeColor="accent5"/>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 w:val="24"/>
      <w:szCs w:val="24"/>
    </w:rPr>
  </w:style>
  <w:style w:type="table" w:customStyle="1" w:styleId="ListTable4-Accent11">
    <w:name w:val="List Table 4 - Accent 11"/>
    <w:basedOn w:val="TableNormal"/>
    <w:uiPriority w:val="49"/>
    <w:pPr>
      <w:spacing w:after="0" w:line="240" w:lineRule="auto"/>
    </w:pPr>
    <w:rPr>
      <w:rFonts w:eastAsia="MS Mincho"/>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structions">
    <w:name w:val="Instructions"/>
    <w:basedOn w:val="Normal"/>
    <w:qFormat/>
  </w:style>
  <w:style w:type="paragraph" w:styleId="CommentSubject">
    <w:name w:val="annotation subject"/>
    <w:basedOn w:val="CommentText"/>
    <w:next w:val="CommentText"/>
    <w:link w:val="CommentSubjectChar"/>
    <w:uiPriority w:val="99"/>
    <w:semiHidden/>
    <w:unhideWhenUsed/>
    <w:pPr>
      <w:spacing w:after="200"/>
    </w:pPr>
    <w:rPr>
      <w:rFonts w:asciiTheme="minorHAnsi" w:eastAsiaTheme="minorEastAsia" w:hAnsiTheme="minorHAnsi" w:cstheme="minorBidi"/>
      <w:b/>
      <w:bCs/>
      <w:color w:val="auto"/>
      <w:kern w:val="0"/>
      <w14:ligatures w14:val="none"/>
    </w:rPr>
  </w:style>
  <w:style w:type="character" w:customStyle="1" w:styleId="CommentSubjectChar">
    <w:name w:val="Comment Subject Char"/>
    <w:basedOn w:val="CommentTextChar"/>
    <w:link w:val="CommentSubject"/>
    <w:uiPriority w:val="99"/>
    <w:semiHidden/>
    <w:rPr>
      <w:rFonts w:ascii="Arial" w:eastAsia="MS Mincho" w:hAnsi="Arial" w:cs="Arial"/>
      <w:b/>
      <w:bCs/>
      <w:color w:val="484848"/>
      <w:kern w:val="20"/>
      <w:sz w:val="20"/>
      <w:szCs w:val="20"/>
      <w14:ligatures w14:val="standard"/>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954F72" w:themeColor="followedHyperlink"/>
      <w:u w:val="single"/>
    </w:rPr>
  </w:style>
  <w:style w:type="paragraph" w:customStyle="1" w:styleId="UI">
    <w:name w:val="UI"/>
    <w:basedOn w:val="Normal"/>
    <w:qFormat/>
    <w:rPr>
      <w:b/>
      <w:bCs/>
      <w:color w:val="auto"/>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060A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A060AC"/>
    <w:rPr>
      <w:rFonts w:asciiTheme="majorHAnsi" w:eastAsiaTheme="majorEastAsia" w:hAnsiTheme="majorHAnsi" w:cstheme="majorBidi"/>
      <w:i/>
      <w:iCs/>
      <w:color w:val="538135" w:themeColor="accent6" w:themeShade="BF"/>
    </w:rPr>
  </w:style>
  <w:style w:type="character" w:customStyle="1" w:styleId="Heading5Char">
    <w:name w:val="Heading 5 Char"/>
    <w:basedOn w:val="DefaultParagraphFont"/>
    <w:link w:val="Heading5"/>
    <w:uiPriority w:val="9"/>
    <w:rsid w:val="00A07B3E"/>
    <w:rPr>
      <w:rFonts w:asciiTheme="majorHAnsi" w:eastAsiaTheme="majorEastAsia" w:hAnsiTheme="majorHAnsi" w:cstheme="majorBidi"/>
      <w:color w:val="538135" w:themeColor="accent6" w:themeShade="BF"/>
    </w:rPr>
  </w:style>
  <w:style w:type="paragraph" w:styleId="TOCHeading">
    <w:name w:val="TOC Heading"/>
    <w:basedOn w:val="Heading1"/>
    <w:next w:val="Normal"/>
    <w:uiPriority w:val="39"/>
    <w:unhideWhenUsed/>
    <w:qFormat/>
    <w:rsid w:val="00987A68"/>
    <w:pPr>
      <w:spacing w:before="240" w:after="0" w:line="259" w:lineRule="auto"/>
      <w:outlineLvl w:val="9"/>
    </w:pPr>
    <w:rPr>
      <w:color w:val="2E74B5" w:themeColor="accent1" w:themeShade="BF"/>
      <w:kern w:val="0"/>
      <w:sz w:val="32"/>
      <w:szCs w:val="32"/>
      <w:lang w:eastAsia="en-US"/>
      <w14:ligatures w14:val="none"/>
      <w14:numForm w14:val="default"/>
    </w:rPr>
  </w:style>
  <w:style w:type="paragraph" w:styleId="TOC1">
    <w:name w:val="toc 1"/>
    <w:basedOn w:val="Normal"/>
    <w:next w:val="Normal"/>
    <w:autoRedefine/>
    <w:uiPriority w:val="39"/>
    <w:unhideWhenUsed/>
    <w:rsid w:val="002019A5"/>
    <w:pPr>
      <w:tabs>
        <w:tab w:val="right" w:leader="dot" w:pos="9350"/>
      </w:tabs>
      <w:spacing w:after="100"/>
    </w:pPr>
  </w:style>
  <w:style w:type="paragraph" w:styleId="TOC2">
    <w:name w:val="toc 2"/>
    <w:basedOn w:val="Normal"/>
    <w:next w:val="Normal"/>
    <w:autoRedefine/>
    <w:uiPriority w:val="39"/>
    <w:unhideWhenUsed/>
    <w:rsid w:val="00D65E87"/>
    <w:pPr>
      <w:spacing w:after="100"/>
      <w:ind w:left="220"/>
    </w:pPr>
  </w:style>
  <w:style w:type="paragraph" w:styleId="TOC3">
    <w:name w:val="toc 3"/>
    <w:basedOn w:val="Normal"/>
    <w:next w:val="Normal"/>
    <w:autoRedefine/>
    <w:uiPriority w:val="39"/>
    <w:unhideWhenUsed/>
    <w:rsid w:val="00EC50EA"/>
    <w:pPr>
      <w:spacing w:after="100"/>
      <w:ind w:left="440"/>
    </w:pPr>
  </w:style>
  <w:style w:type="paragraph" w:styleId="TOC4">
    <w:name w:val="toc 4"/>
    <w:basedOn w:val="Normal"/>
    <w:next w:val="Normal"/>
    <w:autoRedefine/>
    <w:uiPriority w:val="39"/>
    <w:unhideWhenUsed/>
    <w:rsid w:val="00235529"/>
    <w:pPr>
      <w:spacing w:after="100" w:line="259" w:lineRule="auto"/>
      <w:ind w:left="660"/>
    </w:pPr>
    <w:rPr>
      <w:color w:val="auto"/>
      <w:lang w:eastAsia="en-US"/>
    </w:rPr>
  </w:style>
  <w:style w:type="paragraph" w:styleId="TOC5">
    <w:name w:val="toc 5"/>
    <w:basedOn w:val="Normal"/>
    <w:next w:val="Normal"/>
    <w:autoRedefine/>
    <w:uiPriority w:val="39"/>
    <w:unhideWhenUsed/>
    <w:rsid w:val="00235529"/>
    <w:pPr>
      <w:spacing w:after="100" w:line="259" w:lineRule="auto"/>
      <w:ind w:left="880"/>
    </w:pPr>
    <w:rPr>
      <w:color w:val="auto"/>
      <w:lang w:eastAsia="en-US"/>
    </w:rPr>
  </w:style>
  <w:style w:type="paragraph" w:styleId="TOC6">
    <w:name w:val="toc 6"/>
    <w:basedOn w:val="Normal"/>
    <w:next w:val="Normal"/>
    <w:autoRedefine/>
    <w:uiPriority w:val="39"/>
    <w:unhideWhenUsed/>
    <w:rsid w:val="00235529"/>
    <w:pPr>
      <w:spacing w:after="100" w:line="259" w:lineRule="auto"/>
      <w:ind w:left="1100"/>
    </w:pPr>
    <w:rPr>
      <w:color w:val="auto"/>
      <w:lang w:eastAsia="en-US"/>
    </w:rPr>
  </w:style>
  <w:style w:type="paragraph" w:styleId="TOC7">
    <w:name w:val="toc 7"/>
    <w:basedOn w:val="Normal"/>
    <w:next w:val="Normal"/>
    <w:autoRedefine/>
    <w:uiPriority w:val="39"/>
    <w:unhideWhenUsed/>
    <w:rsid w:val="00235529"/>
    <w:pPr>
      <w:spacing w:after="100" w:line="259" w:lineRule="auto"/>
      <w:ind w:left="1320"/>
    </w:pPr>
    <w:rPr>
      <w:color w:val="auto"/>
      <w:lang w:eastAsia="en-US"/>
    </w:rPr>
  </w:style>
  <w:style w:type="paragraph" w:styleId="TOC8">
    <w:name w:val="toc 8"/>
    <w:basedOn w:val="Normal"/>
    <w:next w:val="Normal"/>
    <w:autoRedefine/>
    <w:uiPriority w:val="39"/>
    <w:unhideWhenUsed/>
    <w:rsid w:val="00235529"/>
    <w:pPr>
      <w:spacing w:after="100" w:line="259" w:lineRule="auto"/>
      <w:ind w:left="1540"/>
    </w:pPr>
    <w:rPr>
      <w:color w:val="auto"/>
      <w:lang w:eastAsia="en-US"/>
    </w:rPr>
  </w:style>
  <w:style w:type="paragraph" w:styleId="TOC9">
    <w:name w:val="toc 9"/>
    <w:basedOn w:val="Normal"/>
    <w:next w:val="Normal"/>
    <w:autoRedefine/>
    <w:uiPriority w:val="39"/>
    <w:unhideWhenUsed/>
    <w:rsid w:val="00235529"/>
    <w:pPr>
      <w:spacing w:after="100" w:line="259" w:lineRule="auto"/>
      <w:ind w:left="1760"/>
    </w:pPr>
    <w:rPr>
      <w:color w:val="auto"/>
      <w:lang w:eastAsia="en-US"/>
    </w:rPr>
  </w:style>
  <w:style w:type="paragraph" w:styleId="Title">
    <w:name w:val="Title"/>
    <w:basedOn w:val="Normal"/>
    <w:next w:val="Normal"/>
    <w:link w:val="TitleChar"/>
    <w:uiPriority w:val="10"/>
    <w:qFormat/>
    <w:rsid w:val="006F5B91"/>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6F5B91"/>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174900">
      <w:bodyDiv w:val="1"/>
      <w:marLeft w:val="0"/>
      <w:marRight w:val="750"/>
      <w:marTop w:val="0"/>
      <w:marBottom w:val="0"/>
      <w:divBdr>
        <w:top w:val="none" w:sz="0" w:space="0" w:color="auto"/>
        <w:left w:val="none" w:sz="0" w:space="0" w:color="auto"/>
        <w:bottom w:val="none" w:sz="0" w:space="0" w:color="auto"/>
        <w:right w:val="none" w:sz="0" w:space="0" w:color="auto"/>
      </w:divBdr>
      <w:divsChild>
        <w:div w:id="1347748371">
          <w:marLeft w:val="0"/>
          <w:marRight w:val="0"/>
          <w:marTop w:val="0"/>
          <w:marBottom w:val="0"/>
          <w:divBdr>
            <w:top w:val="none" w:sz="0" w:space="0" w:color="auto"/>
            <w:left w:val="none" w:sz="0" w:space="0" w:color="auto"/>
            <w:bottom w:val="none" w:sz="0" w:space="0" w:color="auto"/>
            <w:right w:val="none" w:sz="0" w:space="0" w:color="auto"/>
          </w:divBdr>
          <w:divsChild>
            <w:div w:id="961376159">
              <w:marLeft w:val="0"/>
              <w:marRight w:val="0"/>
              <w:marTop w:val="0"/>
              <w:marBottom w:val="0"/>
              <w:divBdr>
                <w:top w:val="none" w:sz="0" w:space="0" w:color="auto"/>
                <w:left w:val="single" w:sz="6" w:space="8" w:color="BBBBBB"/>
                <w:bottom w:val="none" w:sz="0" w:space="0" w:color="auto"/>
                <w:right w:val="none" w:sz="0" w:space="0" w:color="auto"/>
              </w:divBdr>
              <w:divsChild>
                <w:div w:id="161358912">
                  <w:marLeft w:val="0"/>
                  <w:marRight w:val="0"/>
                  <w:marTop w:val="0"/>
                  <w:marBottom w:val="0"/>
                  <w:divBdr>
                    <w:top w:val="none" w:sz="0" w:space="0" w:color="auto"/>
                    <w:left w:val="none" w:sz="0" w:space="0" w:color="auto"/>
                    <w:bottom w:val="none" w:sz="0" w:space="0" w:color="auto"/>
                    <w:right w:val="none" w:sz="0" w:space="0" w:color="auto"/>
                  </w:divBdr>
                  <w:divsChild>
                    <w:div w:id="1239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2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groups.io/g/GSS/topic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ore.shoestringastronomy.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facebook.com/groups/517303835383709/" TargetMode="External"/><Relationship Id="rId61"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yperlink" Target="http://astronomy.tools/calculators/field_of_view/"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png"/><Relationship Id="rId56" Type="http://schemas.openxmlformats.org/officeDocument/2006/relationships/hyperlink" Target="https://vimeo.com/user103775098" TargetMode="Externa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AppData\Roaming\Microsoft\Templates\Welcome%20to%20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12D87-EAD4-40AB-B795-35451146303C}">
  <ds:schemaRefs>
    <ds:schemaRef ds:uri="http://schemas.microsoft.com/sharepoint/v3/contenttype/forms"/>
  </ds:schemaRefs>
</ds:datastoreItem>
</file>

<file path=customXml/itemProps2.xml><?xml version="1.0" encoding="utf-8"?>
<ds:datastoreItem xmlns:ds="http://schemas.openxmlformats.org/officeDocument/2006/customXml" ds:itemID="{F5534A80-E7BD-436A-92FD-7052F2122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Word.dotx</Template>
  <TotalTime>9002</TotalTime>
  <Pages>54</Pages>
  <Words>9987</Words>
  <Characters>56930</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163</cp:revision>
  <cp:lastPrinted>2021-01-17T15:00:00Z</cp:lastPrinted>
  <dcterms:created xsi:type="dcterms:W3CDTF">2018-08-12T12:30:00Z</dcterms:created>
  <dcterms:modified xsi:type="dcterms:W3CDTF">2021-01-20T11:37:00Z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TC029239499991</vt:lpwstr>
  </property>
</Properties>
</file>